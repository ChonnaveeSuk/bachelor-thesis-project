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CBB18" w14:textId="77777777" w:rsidR="004F3246" w:rsidRPr="00BC6E59" w:rsidRDefault="004F3246" w:rsidP="00870A0E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830849">
        <w:rPr>
          <w:noProof/>
        </w:rPr>
        <w:drawing>
          <wp:inline distT="0" distB="0" distL="0" distR="0" wp14:anchorId="0C56E6D0" wp14:editId="7CE164DE">
            <wp:extent cx="1100455" cy="1100455"/>
            <wp:effectExtent l="0" t="0" r="0" b="0"/>
            <wp:docPr id="1" name="Picture 10" descr="มหาวิทยาลัยธรรมศาสตร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มหาวิทยาลัยธรรมศาสตร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04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23AAB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10"/>
          <w:szCs w:val="10"/>
        </w:rPr>
      </w:pPr>
    </w:p>
    <w:p w14:paraId="1BCC52C4" w14:textId="088FF51C" w:rsidR="001B3BA2" w:rsidRDefault="001B3BA2" w:rsidP="00870A0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>การพยากรณ์สัญญาณซื้อ-ขายล่วงหน้า จากการใช้อิน</w:t>
      </w:r>
      <w:proofErr w:type="spellStart"/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>ดิ</w:t>
      </w:r>
      <w:proofErr w:type="spellEnd"/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>เค</w:t>
      </w:r>
      <w:proofErr w:type="spellStart"/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>เต</w:t>
      </w:r>
      <w:proofErr w:type="spellEnd"/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 xml:space="preserve">อร์ </w:t>
      </w:r>
      <w:r w:rsidRPr="001B3BA2">
        <w:rPr>
          <w:rFonts w:ascii="TH SarabunPSK" w:hAnsi="TH SarabunPSK" w:cs="TH SarabunPSK"/>
          <w:b/>
          <w:bCs/>
          <w:sz w:val="40"/>
          <w:szCs w:val="40"/>
        </w:rPr>
        <w:t xml:space="preserve">Bollinger-Bands </w:t>
      </w:r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 xml:space="preserve">ร่วมกับตัวแบบ </w:t>
      </w:r>
      <w:r w:rsidRPr="001B3BA2">
        <w:rPr>
          <w:rFonts w:ascii="TH SarabunPSK" w:hAnsi="TH SarabunPSK" w:cs="TH SarabunPSK"/>
          <w:b/>
          <w:bCs/>
          <w:sz w:val="40"/>
          <w:szCs w:val="40"/>
        </w:rPr>
        <w:t>ARIMA</w:t>
      </w:r>
      <w:r>
        <w:rPr>
          <w:rFonts w:ascii="TH SarabunPSK" w:hAnsi="TH SarabunPSK" w:cs="TH SarabunPSK"/>
          <w:b/>
          <w:bCs/>
          <w:sz w:val="40"/>
          <w:szCs w:val="40"/>
        </w:rPr>
        <w:t>X</w:t>
      </w:r>
      <w:r w:rsidRPr="001B3BA2">
        <w:rPr>
          <w:rFonts w:ascii="TH SarabunPSK" w:hAnsi="TH SarabunPSK" w:cs="TH SarabunPSK"/>
          <w:b/>
          <w:bCs/>
          <w:sz w:val="40"/>
          <w:szCs w:val="40"/>
        </w:rPr>
        <w:t xml:space="preserve"> </w:t>
      </w:r>
      <w:r w:rsidRPr="001B3BA2">
        <w:rPr>
          <w:rFonts w:ascii="TH SarabunPSK" w:hAnsi="TH SarabunPSK" w:cs="TH SarabunPSK"/>
          <w:b/>
          <w:bCs/>
          <w:sz w:val="40"/>
          <w:szCs w:val="40"/>
          <w:cs/>
        </w:rPr>
        <w:t>และตัวแบบการเรียนรู้ของเครื่อง</w:t>
      </w:r>
    </w:p>
    <w:p w14:paraId="08DA0BE7" w14:textId="6B28EB00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F74788">
        <w:rPr>
          <w:rFonts w:ascii="TH SarabunPSK" w:hAnsi="TH SarabunPSK" w:cs="TH SarabunPSK"/>
          <w:b/>
          <w:bCs/>
          <w:sz w:val="40"/>
          <w:szCs w:val="40"/>
        </w:rPr>
        <w:t>Forecasting buy-sell futures signals by using a Bollinger Bands indicator in combination with an ARIMAX model and a machine learning model.</w:t>
      </w:r>
    </w:p>
    <w:p w14:paraId="3007424F" w14:textId="77777777" w:rsidR="004F3246" w:rsidRPr="00F74788" w:rsidRDefault="004F3246" w:rsidP="00870A0E">
      <w:pPr>
        <w:tabs>
          <w:tab w:val="left" w:pos="8172"/>
        </w:tabs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1879CAE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โดย</w:t>
      </w:r>
    </w:p>
    <w:p w14:paraId="6A9279BA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นายชนวีร์ สุขเยาว์</w:t>
      </w:r>
    </w:p>
    <w:p w14:paraId="1054CF75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0" w:name="_Hlk132606228"/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นายเกริกพล รัตนภูมิ</w:t>
      </w:r>
    </w:p>
    <w:bookmarkEnd w:id="0"/>
    <w:p w14:paraId="20A76AC9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1B86C19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17D513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C55F326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รายงานนี้เป็นส่วนหนึ่งของวิชา ส.</w:t>
      </w:r>
      <w:r w:rsidRPr="00F74788">
        <w:rPr>
          <w:rFonts w:ascii="TH SarabunPSK" w:hAnsi="TH SarabunPSK" w:cs="TH SarabunPSK"/>
          <w:b/>
          <w:bCs/>
          <w:sz w:val="36"/>
          <w:szCs w:val="36"/>
        </w:rPr>
        <w:t xml:space="preserve">495 </w:t>
      </w: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โครงงานพิเศษ 2</w:t>
      </w:r>
    </w:p>
    <w:p w14:paraId="185DC9F4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ตามหลักสูตรวิทยา</w:t>
      </w:r>
      <w:proofErr w:type="spellStart"/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ศา</w:t>
      </w:r>
      <w:proofErr w:type="spellEnd"/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สตรบัณฑิต สาขาวิชาสถิติ</w:t>
      </w:r>
    </w:p>
    <w:p w14:paraId="6119649D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คณะวิทยาศาสตร์และเทคโนโลยี มหาวิทยาลัยธรรมศาสตร์</w:t>
      </w:r>
    </w:p>
    <w:p w14:paraId="2635C61C" w14:textId="77777777" w:rsidR="004F3246" w:rsidRPr="00F74788" w:rsidRDefault="004F3246" w:rsidP="00870A0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74788">
        <w:rPr>
          <w:rFonts w:ascii="TH SarabunPSK" w:hAnsi="TH SarabunPSK" w:cs="TH SarabunPSK"/>
          <w:b/>
          <w:bCs/>
          <w:sz w:val="36"/>
          <w:szCs w:val="36"/>
          <w:cs/>
        </w:rPr>
        <w:t>ปีการศึกษา 2565</w:t>
      </w:r>
    </w:p>
    <w:p w14:paraId="77FDE94C" w14:textId="77777777" w:rsidR="004F3246" w:rsidRPr="00F74788" w:rsidRDefault="004F3246" w:rsidP="00403AA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2EC1399" w14:textId="77777777" w:rsidR="004F3246" w:rsidRPr="00F74788" w:rsidRDefault="004F3246" w:rsidP="00C90888">
      <w:pPr>
        <w:rPr>
          <w:rFonts w:ascii="TH SarabunPSK" w:hAnsi="TH SarabunPSK" w:cs="TH SarabunPSK"/>
          <w:b/>
          <w:bCs/>
          <w:sz w:val="36"/>
          <w:szCs w:val="36"/>
          <w:cs/>
        </w:rPr>
        <w:sectPr w:rsidR="004F3246" w:rsidRPr="00F74788" w:rsidSect="00F71EF3">
          <w:headerReference w:type="default" r:id="rId11"/>
          <w:pgSz w:w="12240" w:h="15840"/>
          <w:pgMar w:top="1440" w:right="1440" w:bottom="1440" w:left="1440" w:header="630" w:footer="720" w:gutter="0"/>
          <w:pgNumType w:start="1"/>
          <w:cols w:space="720"/>
          <w:docGrid w:linePitch="360"/>
        </w:sectPr>
      </w:pPr>
    </w:p>
    <w:p w14:paraId="04A32E30" w14:textId="77777777" w:rsidR="001B3BA2" w:rsidRDefault="004F3246" w:rsidP="001B3BA2">
      <w:pPr>
        <w:spacing w:after="0"/>
        <w:ind w:left="2160" w:hanging="216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lastRenderedPageBreak/>
        <w:t>หัวข้อโครงงานพิเศษ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="001B3BA2" w:rsidRPr="001B3BA2">
        <w:rPr>
          <w:rFonts w:ascii="TH SarabunPSK" w:hAnsi="TH SarabunPSK" w:cs="TH SarabunPSK"/>
          <w:sz w:val="32"/>
          <w:szCs w:val="32"/>
          <w:cs/>
        </w:rPr>
        <w:t>การพยากรณ์สัญญาณซื้อ-ขายล่วงหน้า จากการใช้อิน</w:t>
      </w:r>
      <w:proofErr w:type="spellStart"/>
      <w:r w:rsidR="001B3BA2" w:rsidRPr="001B3BA2">
        <w:rPr>
          <w:rFonts w:ascii="TH SarabunPSK" w:hAnsi="TH SarabunPSK" w:cs="TH SarabunPSK"/>
          <w:sz w:val="32"/>
          <w:szCs w:val="32"/>
          <w:cs/>
        </w:rPr>
        <w:t>ดิ</w:t>
      </w:r>
      <w:proofErr w:type="spellEnd"/>
      <w:r w:rsidR="001B3BA2" w:rsidRPr="001B3BA2">
        <w:rPr>
          <w:rFonts w:ascii="TH SarabunPSK" w:hAnsi="TH SarabunPSK" w:cs="TH SarabunPSK"/>
          <w:sz w:val="32"/>
          <w:szCs w:val="32"/>
          <w:cs/>
        </w:rPr>
        <w:t>เค</w:t>
      </w:r>
      <w:proofErr w:type="spellStart"/>
      <w:r w:rsidR="001B3BA2" w:rsidRPr="001B3BA2">
        <w:rPr>
          <w:rFonts w:ascii="TH SarabunPSK" w:hAnsi="TH SarabunPSK" w:cs="TH SarabunPSK"/>
          <w:sz w:val="32"/>
          <w:szCs w:val="32"/>
          <w:cs/>
        </w:rPr>
        <w:t>เต</w:t>
      </w:r>
      <w:proofErr w:type="spellEnd"/>
      <w:r w:rsidR="001B3BA2" w:rsidRPr="001B3BA2">
        <w:rPr>
          <w:rFonts w:ascii="TH SarabunPSK" w:hAnsi="TH SarabunPSK" w:cs="TH SarabunPSK"/>
          <w:sz w:val="32"/>
          <w:szCs w:val="32"/>
          <w:cs/>
        </w:rPr>
        <w:t xml:space="preserve">อร์ </w:t>
      </w:r>
      <w:r w:rsidR="001B3BA2" w:rsidRPr="001B3BA2">
        <w:rPr>
          <w:rFonts w:ascii="TH SarabunPSK" w:hAnsi="TH SarabunPSK" w:cs="TH SarabunPSK"/>
          <w:sz w:val="32"/>
          <w:szCs w:val="32"/>
        </w:rPr>
        <w:t>Bollinger-</w:t>
      </w:r>
      <w:r w:rsidR="001B3BA2">
        <w:rPr>
          <w:rFonts w:ascii="TH SarabunPSK" w:hAnsi="TH SarabunPSK" w:cs="TH SarabunPSK"/>
          <w:sz w:val="32"/>
          <w:szCs w:val="32"/>
        </w:rPr>
        <w:t xml:space="preserve">   </w:t>
      </w:r>
    </w:p>
    <w:p w14:paraId="784F6EC0" w14:textId="406CB5A5" w:rsidR="004F3246" w:rsidRPr="00F74788" w:rsidRDefault="001B3BA2" w:rsidP="001B3BA2">
      <w:pPr>
        <w:spacing w:after="0"/>
        <w:ind w:left="2160" w:hanging="21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</w:t>
      </w:r>
      <w:r w:rsidRPr="001B3BA2">
        <w:rPr>
          <w:rFonts w:ascii="TH SarabunPSK" w:hAnsi="TH SarabunPSK" w:cs="TH SarabunPSK"/>
          <w:sz w:val="32"/>
          <w:szCs w:val="32"/>
        </w:rPr>
        <w:t xml:space="preserve">Bands </w:t>
      </w:r>
      <w:r w:rsidRPr="001B3BA2">
        <w:rPr>
          <w:rFonts w:ascii="TH SarabunPSK" w:hAnsi="TH SarabunPSK" w:cs="TH SarabunPSK"/>
          <w:sz w:val="32"/>
          <w:szCs w:val="32"/>
          <w:cs/>
        </w:rPr>
        <w:t xml:space="preserve">ร่วมกับตัวแบบ </w:t>
      </w:r>
      <w:r w:rsidRPr="001B3BA2">
        <w:rPr>
          <w:rFonts w:ascii="TH SarabunPSK" w:hAnsi="TH SarabunPSK" w:cs="TH SarabunPSK"/>
          <w:sz w:val="32"/>
          <w:szCs w:val="32"/>
        </w:rPr>
        <w:t xml:space="preserve">ARIMAX </w:t>
      </w:r>
      <w:r w:rsidRPr="001B3BA2">
        <w:rPr>
          <w:rFonts w:ascii="TH SarabunPSK" w:hAnsi="TH SarabunPSK" w:cs="TH SarabunPSK"/>
          <w:sz w:val="32"/>
          <w:szCs w:val="32"/>
          <w:cs/>
        </w:rPr>
        <w:t>และตัวแบบการเรียนรู้ของเครื่อง</w:t>
      </w:r>
    </w:p>
    <w:p w14:paraId="1A58A5ED" w14:textId="77777777" w:rsidR="004F3246" w:rsidRPr="00F74788" w:rsidRDefault="004F3246" w:rsidP="00F7183C">
      <w:pPr>
        <w:spacing w:after="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คณะผู้จัดทำ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  <w:t>นายชนวีร์ สุขเยาว์</w:t>
      </w:r>
    </w:p>
    <w:p w14:paraId="55E23768" w14:textId="77777777" w:rsidR="004F3246" w:rsidRPr="00F74788" w:rsidRDefault="004F3246" w:rsidP="00F7183C">
      <w:pPr>
        <w:spacing w:after="0"/>
        <w:ind w:left="2160" w:firstLine="72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นายเกริกพล รัตนภูมิ</w:t>
      </w:r>
    </w:p>
    <w:p w14:paraId="62748777" w14:textId="77777777" w:rsidR="004F3246" w:rsidRPr="00F74788" w:rsidRDefault="004F3246" w:rsidP="00F7183C">
      <w:pPr>
        <w:spacing w:after="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ชื่อปริญญา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  <w:t>วิทยา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>สตรบัณฑิต</w:t>
      </w:r>
    </w:p>
    <w:p w14:paraId="2B7DD5A5" w14:textId="77777777" w:rsidR="004F3246" w:rsidRPr="00F74788" w:rsidRDefault="004F3246" w:rsidP="00F7183C">
      <w:pPr>
        <w:spacing w:after="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หลักสูตร/สาขา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  <w:t>หลักสูตรวิทยา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ศา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>สตรบัณฑิต สาขาวิชาสถิติ</w:t>
      </w:r>
    </w:p>
    <w:p w14:paraId="1579E69F" w14:textId="77777777" w:rsidR="004F3246" w:rsidRPr="00F74788" w:rsidRDefault="004F3246" w:rsidP="00F7183C">
      <w:pPr>
        <w:spacing w:after="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คณะ/มหาวิทยาลัย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  <w:t>คณะวิทยาศาสตร์และเทคโนโลยี มหาวิทยาลัยธรรมศาสตร์</w:t>
      </w:r>
    </w:p>
    <w:p w14:paraId="009126C6" w14:textId="77777777" w:rsidR="004F3246" w:rsidRPr="00F74788" w:rsidRDefault="004F3246" w:rsidP="00F7183C">
      <w:pPr>
        <w:spacing w:after="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อาจารย์ที่ปรึกษางานวิจัย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  <w:t>รองศาสตราจารย์ ดร.วิชัย วิทยาเก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ิย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>รติเลิศ</w:t>
      </w:r>
    </w:p>
    <w:p w14:paraId="3A4C0D2F" w14:textId="6B3C5E67" w:rsidR="004F3246" w:rsidRDefault="004F3246" w:rsidP="00030A41">
      <w:pPr>
        <w:spacing w:after="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  <w:t>2565</w:t>
      </w:r>
    </w:p>
    <w:p w14:paraId="12C76633" w14:textId="77777777" w:rsidR="00030A41" w:rsidRPr="00030A41" w:rsidRDefault="00030A41" w:rsidP="00030A41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2A2A8B5" w14:textId="77777777" w:rsidR="004F3246" w:rsidRPr="00030A41" w:rsidRDefault="004F3246" w:rsidP="00810E8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1" w:name="_Hlk134983680"/>
      <w:r w:rsidRPr="00030A41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</w:p>
    <w:p w14:paraId="703ECC86" w14:textId="77777777" w:rsidR="0086046C" w:rsidRDefault="0086046C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86046C">
        <w:rPr>
          <w:rFonts w:ascii="TH SarabunPSK" w:hAnsi="TH SarabunPSK" w:cs="TH SarabunPSK"/>
          <w:sz w:val="32"/>
          <w:szCs w:val="32"/>
          <w:cs/>
        </w:rPr>
        <w:t>งานวิจัยนี้ศึกษาตัวแบบพยากรณ์อนุกรมเวลาราคาดัชนี</w:t>
      </w:r>
      <w:r w:rsidRPr="0086046C">
        <w:rPr>
          <w:rFonts w:ascii="TH SarabunPSK" w:hAnsi="TH SarabunPSK" w:cs="TH SarabunPSK"/>
          <w:sz w:val="32"/>
          <w:szCs w:val="32"/>
        </w:rPr>
        <w:t>SET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50 โดยแบ่งข้อมูลออกเป็นสองส่วน คือ ส่วนที่เป็นเชิงเส้นตรงและส่วนที่ไม่เป็นเชิงเส้นตรง ในงานวิจัยนี้ใช้ตัวแบบพยากรณ์อนุกรมเวลา </w:t>
      </w:r>
      <w:r w:rsidRPr="0086046C">
        <w:rPr>
          <w:rFonts w:ascii="TH SarabunPSK" w:hAnsi="TH SarabunPSK" w:cs="TH SarabunPSK"/>
          <w:sz w:val="32"/>
          <w:szCs w:val="32"/>
        </w:rPr>
        <w:t xml:space="preserve">ARIMAX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พยากรณ์ข้อมูลในส่วนที่เป็นเชิงเส้นตรงและใช้ตัวแบบ </w:t>
      </w:r>
      <w:r w:rsidRPr="0086046C">
        <w:rPr>
          <w:rFonts w:ascii="TH SarabunPSK" w:hAnsi="TH SarabunPSK" w:cs="TH SarabunPSK"/>
          <w:sz w:val="32"/>
          <w:szCs w:val="32"/>
        </w:rPr>
        <w:t xml:space="preserve">ANN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6046C">
        <w:rPr>
          <w:rFonts w:ascii="TH SarabunPSK" w:hAnsi="TH SarabunPSK" w:cs="TH SarabunPSK"/>
          <w:sz w:val="32"/>
          <w:szCs w:val="32"/>
        </w:rPr>
        <w:t xml:space="preserve">SVR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พยากรณ์ข้อมูลในส่วนที่ไม่เป็นเชิงเส้นตรง การสร้างตัวแบบผสมนี้จะเรียกว่าตัวแบบ </w:t>
      </w:r>
      <w:r w:rsidRPr="0086046C">
        <w:rPr>
          <w:rFonts w:ascii="TH SarabunPSK" w:hAnsi="TH SarabunPSK" w:cs="TH SarabunPSK"/>
          <w:sz w:val="32"/>
          <w:szCs w:val="32"/>
        </w:rPr>
        <w:t xml:space="preserve">ARIMAX-ANN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6046C">
        <w:rPr>
          <w:rFonts w:ascii="TH SarabunPSK" w:hAnsi="TH SarabunPSK" w:cs="TH SarabunPSK"/>
          <w:sz w:val="32"/>
          <w:szCs w:val="32"/>
        </w:rPr>
        <w:t xml:space="preserve">ARIMAX-SVR 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และได้ปรับปรุงตัวแบบแบบผสมโดยเชื่อมตัวแบบ </w:t>
      </w:r>
      <w:r w:rsidRPr="0086046C">
        <w:rPr>
          <w:rFonts w:ascii="TH SarabunPSK" w:hAnsi="TH SarabunPSK" w:cs="TH SarabunPSK"/>
          <w:sz w:val="32"/>
          <w:szCs w:val="32"/>
        </w:rPr>
        <w:t xml:space="preserve">ARIMAX-ANN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6046C">
        <w:rPr>
          <w:rFonts w:ascii="TH SarabunPSK" w:hAnsi="TH SarabunPSK" w:cs="TH SarabunPSK"/>
          <w:sz w:val="32"/>
          <w:szCs w:val="32"/>
        </w:rPr>
        <w:t xml:space="preserve">ARIMAX-SVR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กลายเป็นตัวแบบที่เรียกว่า </w:t>
      </w:r>
      <w:r w:rsidRPr="0086046C">
        <w:rPr>
          <w:rFonts w:ascii="TH SarabunPSK" w:hAnsi="TH SarabunPSK" w:cs="TH SarabunPSK"/>
          <w:sz w:val="32"/>
          <w:szCs w:val="32"/>
        </w:rPr>
        <w:t xml:space="preserve">Combined (ARIMA-ANN-SVM)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ใช้เป็นตัวแบบพยากรณ์ราคาดัชนี </w:t>
      </w:r>
      <w:r w:rsidRPr="0086046C">
        <w:rPr>
          <w:rFonts w:ascii="TH SarabunPSK" w:hAnsi="TH SarabunPSK" w:cs="TH SarabunPSK"/>
          <w:sz w:val="32"/>
          <w:szCs w:val="32"/>
        </w:rPr>
        <w:t>SET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50  โดยประเมินผลความแม่นยำของแต่ละตัวแบบด้วย </w:t>
      </w:r>
      <w:r w:rsidRPr="0086046C">
        <w:rPr>
          <w:rFonts w:ascii="TH SarabunPSK" w:hAnsi="TH SarabunPSK" w:cs="TH SarabunPSK"/>
          <w:sz w:val="32"/>
          <w:szCs w:val="32"/>
        </w:rPr>
        <w:t xml:space="preserve">RMSE, MSE, MAE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6046C">
        <w:rPr>
          <w:rFonts w:ascii="TH SarabunPSK" w:hAnsi="TH SarabunPSK" w:cs="TH SarabunPSK"/>
          <w:sz w:val="32"/>
          <w:szCs w:val="32"/>
        </w:rPr>
        <w:t xml:space="preserve">MAPE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ผลการทดลองพบว่า ตัวแบบ </w:t>
      </w:r>
      <w:r w:rsidRPr="0086046C">
        <w:rPr>
          <w:rFonts w:ascii="TH SarabunPSK" w:hAnsi="TH SarabunPSK" w:cs="TH SarabunPSK"/>
          <w:sz w:val="32"/>
          <w:szCs w:val="32"/>
        </w:rPr>
        <w:t xml:space="preserve">Combined (ARIMA-ANN-SVM) </w:t>
      </w:r>
      <w:r w:rsidRPr="0086046C">
        <w:rPr>
          <w:rFonts w:ascii="TH SarabunPSK" w:hAnsi="TH SarabunPSK" w:cs="TH SarabunPSK"/>
          <w:sz w:val="32"/>
          <w:szCs w:val="32"/>
          <w:cs/>
        </w:rPr>
        <w:t xml:space="preserve">แม่นยำกว่ามากที่สุดเมื่อเทียบกับตัวแบบชนิดอื่นในงานวิจัย นอกจากนี้ ได้นำเสนอการนำเอาผลลัพธ์งานวิจัยไปประยุกต์ใช้ในการพยากรณ์สัญญาณซื้อ-ขายล่วงหน้าร่วมกับเครื่องมือ </w:t>
      </w:r>
      <w:r w:rsidRPr="0086046C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86046C">
        <w:rPr>
          <w:rFonts w:ascii="TH SarabunPSK" w:hAnsi="TH SarabunPSK" w:cs="TH SarabunPSK"/>
          <w:sz w:val="32"/>
          <w:szCs w:val="32"/>
          <w:cs/>
        </w:rPr>
        <w:t>พบว่าให้ผลลัพธ์ที่เป็นสัญญาณซื้อ-ขายล่วงหน้าที่ใกล้เคียงสัญญาณซื้อ-ขายที่เกิดขึ้น ณ เวลาจริง</w:t>
      </w:r>
    </w:p>
    <w:p w14:paraId="0D310BC7" w14:textId="355A9CD1" w:rsidR="00030A41" w:rsidRPr="00030A41" w:rsidRDefault="004F3246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bookmarkStart w:id="2" w:name="_Hlk135239101"/>
      <w:r w:rsidRPr="00030A41">
        <w:rPr>
          <w:rFonts w:ascii="TH SarabunPSK" w:hAnsi="TH SarabunPSK" w:cs="TH SarabunPSK"/>
          <w:b/>
          <w:bCs/>
          <w:sz w:val="32"/>
          <w:szCs w:val="32"/>
          <w:cs/>
        </w:rPr>
        <w:t>คำสำคัญ</w:t>
      </w:r>
      <w:r w:rsidRPr="00030A4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030A41" w:rsidRPr="00030A41">
        <w:rPr>
          <w:rFonts w:ascii="TH SarabunPSK" w:hAnsi="TH SarabunPSK" w:cs="TH SarabunPSK"/>
          <w:sz w:val="32"/>
          <w:szCs w:val="32"/>
        </w:rPr>
        <w:t xml:space="preserve">stock </w:t>
      </w:r>
      <w:r w:rsidRPr="00030A41">
        <w:rPr>
          <w:rFonts w:ascii="TH SarabunPSK" w:hAnsi="TH SarabunPSK" w:cs="TH SarabunPSK"/>
          <w:sz w:val="32"/>
          <w:szCs w:val="32"/>
        </w:rPr>
        <w:t>forecasting, hybrid models, ARIMA</w:t>
      </w:r>
      <w:r w:rsidR="00030A41" w:rsidRPr="00030A41">
        <w:rPr>
          <w:rFonts w:ascii="TH SarabunPSK" w:hAnsi="TH SarabunPSK" w:cs="TH SarabunPSK"/>
          <w:sz w:val="32"/>
          <w:szCs w:val="32"/>
        </w:rPr>
        <w:t>X</w:t>
      </w:r>
      <w:r w:rsidRPr="00030A41">
        <w:rPr>
          <w:rFonts w:ascii="TH SarabunPSK" w:hAnsi="TH SarabunPSK" w:cs="TH SarabunPSK"/>
          <w:sz w:val="32"/>
          <w:szCs w:val="32"/>
        </w:rPr>
        <w:t xml:space="preserve">, artificial neural network, support </w:t>
      </w:r>
      <w:r w:rsidR="00030A41" w:rsidRPr="00030A41">
        <w:rPr>
          <w:rFonts w:ascii="TH SarabunPSK" w:hAnsi="TH SarabunPSK" w:cs="TH SarabunPSK"/>
          <w:sz w:val="32"/>
          <w:szCs w:val="32"/>
        </w:rPr>
        <w:t xml:space="preserve"> </w:t>
      </w:r>
    </w:p>
    <w:p w14:paraId="0E719E2B" w14:textId="77777777" w:rsidR="0086046C" w:rsidRDefault="00030A41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030A41">
        <w:rPr>
          <w:rFonts w:ascii="TH SarabunPSK" w:hAnsi="TH SarabunPSK" w:cs="TH SarabunPSK"/>
          <w:sz w:val="32"/>
          <w:szCs w:val="32"/>
        </w:rPr>
        <w:t xml:space="preserve">               </w:t>
      </w:r>
      <w:r w:rsidR="004F3246" w:rsidRPr="00030A41">
        <w:rPr>
          <w:rFonts w:ascii="TH SarabunPSK" w:hAnsi="TH SarabunPSK" w:cs="TH SarabunPSK"/>
          <w:sz w:val="32"/>
          <w:szCs w:val="32"/>
        </w:rPr>
        <w:t xml:space="preserve">vector </w:t>
      </w:r>
      <w:r w:rsidRPr="00030A41">
        <w:rPr>
          <w:rFonts w:ascii="TH SarabunPSK" w:hAnsi="TH SarabunPSK" w:cs="TH SarabunPSK"/>
          <w:sz w:val="32"/>
          <w:szCs w:val="32"/>
        </w:rPr>
        <w:t>regression</w:t>
      </w:r>
      <w:r w:rsidR="004F3246" w:rsidRPr="00030A41">
        <w:rPr>
          <w:rFonts w:ascii="TH SarabunPSK" w:hAnsi="TH SarabunPSK" w:cs="TH SarabunPSK"/>
          <w:sz w:val="32"/>
          <w:szCs w:val="32"/>
        </w:rPr>
        <w:t>,</w:t>
      </w:r>
      <w:r w:rsidR="004F3246" w:rsidRPr="00030A41">
        <w:rPr>
          <w:rFonts w:ascii="TH SarabunPSK" w:hAnsi="TH SarabunPSK" w:cs="TH SarabunPSK"/>
        </w:rPr>
        <w:t xml:space="preserve"> </w:t>
      </w:r>
      <w:r w:rsidRPr="00030A41">
        <w:rPr>
          <w:rFonts w:ascii="TH SarabunPSK" w:hAnsi="TH SarabunPSK" w:cs="TH SarabunPSK"/>
          <w:sz w:val="32"/>
          <w:szCs w:val="32"/>
        </w:rPr>
        <w:t>Bollinger</w:t>
      </w:r>
      <w:r w:rsidR="004F3246" w:rsidRPr="00030A41">
        <w:rPr>
          <w:rFonts w:ascii="TH SarabunPSK" w:hAnsi="TH SarabunPSK" w:cs="TH SarabunPSK"/>
          <w:sz w:val="32"/>
          <w:szCs w:val="32"/>
        </w:rPr>
        <w:t xml:space="preserve"> bands</w:t>
      </w:r>
      <w:bookmarkEnd w:id="1"/>
    </w:p>
    <w:bookmarkEnd w:id="2"/>
    <w:p w14:paraId="64B4205D" w14:textId="77777777" w:rsidR="0086046C" w:rsidRDefault="0086046C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BF0C337" w14:textId="77777777" w:rsidR="0086046C" w:rsidRDefault="0086046C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045610E4" w14:textId="77777777" w:rsidR="0086046C" w:rsidRDefault="0086046C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50CEFF82" w14:textId="77777777" w:rsidR="0086046C" w:rsidRDefault="0086046C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16755E44" w14:textId="77777777" w:rsidR="0086046C" w:rsidRDefault="0086046C" w:rsidP="0012545C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</w:p>
    <w:p w14:paraId="3089F6E3" w14:textId="77777777" w:rsidR="0086046C" w:rsidRDefault="0086046C" w:rsidP="0086046C">
      <w:pPr>
        <w:spacing w:after="0"/>
        <w:ind w:left="720" w:hanging="720"/>
        <w:rPr>
          <w:rFonts w:ascii="TH SarabunPSK" w:hAnsi="TH SarabunPSK" w:cs="TH SarabunPSK"/>
          <w:sz w:val="32"/>
          <w:szCs w:val="32"/>
        </w:rPr>
      </w:pPr>
      <w:r w:rsidRPr="0086046C">
        <w:rPr>
          <w:rFonts w:ascii="TH SarabunPSK" w:hAnsi="TH SarabunPSK" w:cs="TH SarabunPSK"/>
          <w:sz w:val="32"/>
          <w:szCs w:val="32"/>
        </w:rPr>
        <w:lastRenderedPageBreak/>
        <w:t>Title</w:t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 w:rsidRPr="00F7478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6046C">
        <w:rPr>
          <w:rFonts w:ascii="TH SarabunPSK" w:hAnsi="TH SarabunPSK" w:cs="TH SarabunPSK"/>
          <w:sz w:val="32"/>
          <w:szCs w:val="32"/>
        </w:rPr>
        <w:t xml:space="preserve">Forecasting buy-sell futures signals by using a Bollinger Bands </w:t>
      </w:r>
    </w:p>
    <w:p w14:paraId="57C4F8CB" w14:textId="77777777" w:rsidR="0086046C" w:rsidRDefault="0086046C" w:rsidP="0086046C">
      <w:pPr>
        <w:spacing w:after="0"/>
        <w:ind w:left="720" w:hanging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</w:t>
      </w:r>
      <w:r w:rsidRPr="0086046C">
        <w:rPr>
          <w:rFonts w:ascii="TH SarabunPSK" w:hAnsi="TH SarabunPSK" w:cs="TH SarabunPSK"/>
          <w:sz w:val="32"/>
          <w:szCs w:val="32"/>
        </w:rPr>
        <w:t xml:space="preserve">indicator in combination with an ARIMAX model and a machine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054D545" w14:textId="77777777" w:rsidR="002C0FAA" w:rsidRDefault="0086046C" w:rsidP="0086046C">
      <w:pPr>
        <w:spacing w:after="0"/>
        <w:ind w:left="720" w:hanging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</w:t>
      </w:r>
      <w:r w:rsidRPr="0086046C">
        <w:rPr>
          <w:rFonts w:ascii="TH SarabunPSK" w:hAnsi="TH SarabunPSK" w:cs="TH SarabunPSK"/>
          <w:sz w:val="32"/>
          <w:szCs w:val="32"/>
        </w:rPr>
        <w:t>learning model.</w:t>
      </w:r>
    </w:p>
    <w:p w14:paraId="2A6ECC9D" w14:textId="114F2684" w:rsidR="0086046C" w:rsidRPr="00F74788" w:rsidRDefault="002C0FAA" w:rsidP="0086046C">
      <w:pPr>
        <w:spacing w:after="0"/>
        <w:ind w:left="720" w:hanging="720"/>
        <w:rPr>
          <w:rFonts w:ascii="TH SarabunPSK" w:hAnsi="TH SarabunPSK" w:cs="TH SarabunPSK" w:hint="cs"/>
          <w:sz w:val="32"/>
          <w:szCs w:val="32"/>
        </w:rPr>
      </w:pPr>
      <w:r w:rsidRPr="002C0FAA">
        <w:rPr>
          <w:rFonts w:ascii="TH SarabunPSK" w:hAnsi="TH SarabunPSK" w:cs="TH SarabunPSK"/>
          <w:sz w:val="32"/>
          <w:szCs w:val="32"/>
        </w:rPr>
        <w:t>Faculty of provider</w:t>
      </w:r>
      <w:r>
        <w:rPr>
          <w:rFonts w:ascii="TH SarabunPSK" w:hAnsi="TH SarabunPSK" w:cs="TH SarabunPSK"/>
          <w:sz w:val="32"/>
          <w:szCs w:val="32"/>
        </w:rPr>
        <w:t>s</w:t>
      </w:r>
      <w:r w:rsidRPr="002C0FAA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r>
        <w:rPr>
          <w:rFonts w:ascii="TH SarabunPSK" w:hAnsi="TH SarabunPSK" w:cs="TH SarabunPSK"/>
          <w:sz w:val="32"/>
          <w:szCs w:val="32"/>
        </w:rPr>
        <w:t>Chonnavee Sukyao</w:t>
      </w:r>
    </w:p>
    <w:p w14:paraId="6D64086E" w14:textId="1D02D918" w:rsidR="002C0FAA" w:rsidRDefault="002C0FAA" w:rsidP="0086046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 </w:t>
      </w:r>
      <w:proofErr w:type="spellStart"/>
      <w:r>
        <w:rPr>
          <w:rFonts w:ascii="TH SarabunPSK" w:hAnsi="TH SarabunPSK" w:cs="TH SarabunPSK"/>
          <w:sz w:val="32"/>
          <w:szCs w:val="32"/>
        </w:rPr>
        <w:t>K</w:t>
      </w:r>
      <w:r w:rsidRPr="002C0FAA">
        <w:rPr>
          <w:rFonts w:ascii="TH SarabunPSK" w:hAnsi="TH SarabunPSK" w:cs="TH SarabunPSK"/>
          <w:sz w:val="32"/>
          <w:szCs w:val="32"/>
        </w:rPr>
        <w:t>erkpol</w:t>
      </w:r>
      <w:proofErr w:type="spellEnd"/>
      <w:r w:rsidRPr="002C0FAA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R</w:t>
      </w:r>
      <w:r w:rsidRPr="002C0FAA">
        <w:rPr>
          <w:rFonts w:ascii="TH SarabunPSK" w:hAnsi="TH SarabunPSK" w:cs="TH SarabunPSK"/>
          <w:sz w:val="32"/>
          <w:szCs w:val="32"/>
        </w:rPr>
        <w:t>attanapoom</w:t>
      </w:r>
      <w:proofErr w:type="spellEnd"/>
      <w:r w:rsidRPr="002C0FAA">
        <w:rPr>
          <w:rFonts w:ascii="TH SarabunPSK" w:hAnsi="TH SarabunPSK" w:cs="TH SarabunPSK"/>
          <w:sz w:val="32"/>
          <w:szCs w:val="32"/>
        </w:rPr>
        <w:t xml:space="preserve"> </w:t>
      </w:r>
    </w:p>
    <w:p w14:paraId="2E7BF7D8" w14:textId="31DC598B" w:rsidR="0086046C" w:rsidRPr="00F74788" w:rsidRDefault="00B60D95" w:rsidP="0086046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Degree</w:t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  <w:t>B</w:t>
      </w:r>
      <w:r w:rsidRPr="00B60D95">
        <w:rPr>
          <w:rFonts w:ascii="TH SarabunPSK" w:hAnsi="TH SarabunPSK" w:cs="TH SarabunPSK"/>
          <w:sz w:val="32"/>
          <w:szCs w:val="32"/>
        </w:rPr>
        <w:t xml:space="preserve">achelor of </w:t>
      </w:r>
      <w:r>
        <w:rPr>
          <w:rFonts w:ascii="TH SarabunPSK" w:hAnsi="TH SarabunPSK" w:cs="TH SarabunPSK"/>
          <w:sz w:val="32"/>
          <w:szCs w:val="32"/>
        </w:rPr>
        <w:t>S</w:t>
      </w:r>
      <w:r w:rsidRPr="00B60D95">
        <w:rPr>
          <w:rFonts w:ascii="TH SarabunPSK" w:hAnsi="TH SarabunPSK" w:cs="TH SarabunPSK"/>
          <w:sz w:val="32"/>
          <w:szCs w:val="32"/>
        </w:rPr>
        <w:t>cience</w:t>
      </w:r>
    </w:p>
    <w:p w14:paraId="64DFD855" w14:textId="5D7B2484" w:rsidR="0086046C" w:rsidRPr="00F74788" w:rsidRDefault="002C0FAA" w:rsidP="0086046C">
      <w:pPr>
        <w:spacing w:after="0"/>
        <w:rPr>
          <w:rFonts w:ascii="TH SarabunPSK" w:hAnsi="TH SarabunPSK" w:cs="TH SarabunPSK"/>
          <w:sz w:val="32"/>
          <w:szCs w:val="32"/>
        </w:rPr>
      </w:pPr>
      <w:r w:rsidRPr="002C0FAA">
        <w:rPr>
          <w:rFonts w:ascii="TH SarabunPSK" w:hAnsi="TH SarabunPSK" w:cs="TH SarabunPSK"/>
          <w:sz w:val="32"/>
          <w:szCs w:val="32"/>
        </w:rPr>
        <w:t>Bachelor</w:t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>/</w:t>
      </w:r>
      <w:r w:rsidRPr="002C0FAA">
        <w:rPr>
          <w:rFonts w:ascii="TH SarabunPSK" w:hAnsi="TH SarabunPSK" w:cs="TH SarabunPSK"/>
          <w:sz w:val="32"/>
          <w:szCs w:val="32"/>
        </w:rPr>
        <w:t>Department</w:t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Pr="002C0FAA">
        <w:rPr>
          <w:rFonts w:ascii="TH SarabunPSK" w:hAnsi="TH SarabunPSK" w:cs="TH SarabunPSK"/>
          <w:sz w:val="32"/>
          <w:szCs w:val="32"/>
        </w:rPr>
        <w:t>Bachelor of Science Program Department of Statistics</w:t>
      </w:r>
    </w:p>
    <w:p w14:paraId="408A0371" w14:textId="4F5F2686" w:rsidR="00B60D95" w:rsidRDefault="002C0FAA" w:rsidP="0086046C">
      <w:pPr>
        <w:spacing w:after="0"/>
        <w:rPr>
          <w:rFonts w:ascii="TH SarabunPSK" w:hAnsi="TH SarabunPSK" w:cs="TH SarabunPSK"/>
          <w:sz w:val="32"/>
          <w:szCs w:val="32"/>
        </w:rPr>
      </w:pPr>
      <w:r w:rsidRPr="002C0FAA">
        <w:rPr>
          <w:rFonts w:ascii="TH SarabunPSK" w:hAnsi="TH SarabunPSK" w:cs="TH SarabunPSK"/>
          <w:sz w:val="32"/>
          <w:szCs w:val="32"/>
        </w:rPr>
        <w:t>Faculty/University</w:t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B60D95" w:rsidRPr="00B60D95">
        <w:rPr>
          <w:rFonts w:ascii="TH SarabunPSK" w:hAnsi="TH SarabunPSK" w:cs="TH SarabunPSK"/>
          <w:sz w:val="32"/>
          <w:szCs w:val="32"/>
        </w:rPr>
        <w:t>Faculty of Science and Technology Thammasat University</w:t>
      </w:r>
    </w:p>
    <w:p w14:paraId="60380043" w14:textId="03B59A40" w:rsidR="0086046C" w:rsidRPr="00F74788" w:rsidRDefault="00B60D95" w:rsidP="0086046C">
      <w:pPr>
        <w:spacing w:after="0"/>
        <w:rPr>
          <w:rFonts w:ascii="TH SarabunPSK" w:hAnsi="TH SarabunPSK" w:cs="TH SarabunPSK"/>
          <w:sz w:val="32"/>
          <w:szCs w:val="32"/>
        </w:rPr>
      </w:pPr>
      <w:r w:rsidRPr="00B60D95">
        <w:rPr>
          <w:rFonts w:ascii="TH SarabunPSK" w:hAnsi="TH SarabunPSK" w:cs="TH SarabunPSK"/>
          <w:sz w:val="32"/>
          <w:szCs w:val="32"/>
        </w:rPr>
        <w:t>Advisor</w:t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  </w:t>
      </w:r>
      <w:proofErr w:type="spellStart"/>
      <w:r w:rsidRPr="00B60D95">
        <w:rPr>
          <w:rFonts w:ascii="TH SarabunPSK" w:hAnsi="TH SarabunPSK" w:cs="TH SarabunPSK"/>
          <w:sz w:val="32"/>
          <w:szCs w:val="32"/>
        </w:rPr>
        <w:t>Assoc.Prof</w:t>
      </w:r>
      <w:proofErr w:type="spellEnd"/>
      <w:r w:rsidRPr="00B60D95">
        <w:rPr>
          <w:rFonts w:ascii="TH SarabunPSK" w:hAnsi="TH SarabunPSK" w:cs="TH SarabunPSK"/>
          <w:sz w:val="32"/>
          <w:szCs w:val="32"/>
        </w:rPr>
        <w:t xml:space="preserve">. Wichai </w:t>
      </w:r>
      <w:proofErr w:type="spellStart"/>
      <w:r w:rsidRPr="00B60D95">
        <w:rPr>
          <w:rFonts w:ascii="TH SarabunPSK" w:hAnsi="TH SarabunPSK" w:cs="TH SarabunPSK"/>
          <w:sz w:val="32"/>
          <w:szCs w:val="32"/>
        </w:rPr>
        <w:t>Witayakiattilerd</w:t>
      </w:r>
      <w:proofErr w:type="spellEnd"/>
    </w:p>
    <w:p w14:paraId="5F6EEB38" w14:textId="0766F989" w:rsidR="0086046C" w:rsidRDefault="00B60D95" w:rsidP="0086046C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A</w:t>
      </w:r>
      <w:r w:rsidRPr="00B60D95">
        <w:rPr>
          <w:rFonts w:ascii="TH SarabunPSK" w:hAnsi="TH SarabunPSK" w:cs="TH SarabunPSK"/>
          <w:sz w:val="32"/>
          <w:szCs w:val="32"/>
        </w:rPr>
        <w:t>cademic year</w:t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</w:r>
      <w:r w:rsidR="0086046C" w:rsidRPr="00F74788">
        <w:rPr>
          <w:rFonts w:ascii="TH SarabunPSK" w:hAnsi="TH SarabunPSK" w:cs="TH SarabunPSK"/>
          <w:sz w:val="32"/>
          <w:szCs w:val="32"/>
          <w:cs/>
        </w:rPr>
        <w:tab/>
        <w:t>2</w:t>
      </w:r>
      <w:r w:rsidR="002C0FAA">
        <w:rPr>
          <w:rFonts w:ascii="TH SarabunPSK" w:hAnsi="TH SarabunPSK" w:cs="TH SarabunPSK"/>
          <w:sz w:val="32"/>
          <w:szCs w:val="32"/>
        </w:rPr>
        <w:t>023</w:t>
      </w:r>
    </w:p>
    <w:p w14:paraId="39843E5F" w14:textId="3D42BE3A" w:rsidR="004F3246" w:rsidRPr="003B7997" w:rsidRDefault="004F3246" w:rsidP="0086046C">
      <w:pPr>
        <w:spacing w:after="0"/>
        <w:ind w:firstLine="720"/>
        <w:jc w:val="both"/>
        <w:rPr>
          <w:rFonts w:ascii="TH SarabunPSK" w:hAnsi="TH SarabunPSK" w:cs="TH SarabunPSK"/>
          <w:color w:val="FF0000"/>
          <w:sz w:val="32"/>
          <w:szCs w:val="32"/>
          <w:cs/>
        </w:rPr>
      </w:pPr>
    </w:p>
    <w:p w14:paraId="0456BD91" w14:textId="2EB14460" w:rsidR="00CF060F" w:rsidRPr="00CF060F" w:rsidRDefault="00CF060F" w:rsidP="00CF060F">
      <w:pPr>
        <w:spacing w:after="0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F060F">
        <w:rPr>
          <w:rFonts w:ascii="TH SarabunPSK" w:hAnsi="TH SarabunPSK" w:cs="TH SarabunPSK"/>
          <w:b/>
          <w:bCs/>
          <w:sz w:val="32"/>
          <w:szCs w:val="32"/>
        </w:rPr>
        <w:t>ABSTRACT</w:t>
      </w:r>
    </w:p>
    <w:p w14:paraId="78E8F937" w14:textId="77777777" w:rsidR="00CF060F" w:rsidRPr="00CF060F" w:rsidRDefault="00CF060F" w:rsidP="00CF060F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CF060F">
        <w:rPr>
          <w:rFonts w:ascii="TH SarabunPSK" w:hAnsi="TH SarabunPSK" w:cs="TH SarabunPSK"/>
          <w:sz w:val="32"/>
          <w:szCs w:val="32"/>
        </w:rPr>
        <w:t>This research investigates the forecasting models for the SET</w:t>
      </w:r>
      <w:r w:rsidRPr="00CF060F">
        <w:rPr>
          <w:rFonts w:ascii="TH SarabunPSK" w:hAnsi="TH SarabunPSK" w:cs="TH SarabunPSK"/>
          <w:sz w:val="32"/>
          <w:szCs w:val="32"/>
          <w:cs/>
        </w:rPr>
        <w:t>50</w:t>
      </w:r>
      <w:r w:rsidRPr="00CF060F">
        <w:rPr>
          <w:rFonts w:ascii="TH SarabunPSK" w:hAnsi="TH SarabunPSK" w:cs="TH SarabunPSK"/>
          <w:sz w:val="32"/>
          <w:szCs w:val="32"/>
        </w:rPr>
        <w:t xml:space="preserve"> index prices, dividing the data into linear and non-linear components. The ARIMAX time-series forecasting model is employed for the linear part, while ANN and SVR models are used for the non-linear part. These hybrid models are known as ARIMAX-ANN and ARIMAX-SVR. The study further refines the hybrid models by integrating ARIMAX-ANN and ARIMAX-SVR into a combined model, termed Combined (ARIMA-ANN-SVM), which is then applied to forecast the SET</w:t>
      </w:r>
      <w:r w:rsidRPr="00CF060F">
        <w:rPr>
          <w:rFonts w:ascii="TH SarabunPSK" w:hAnsi="TH SarabunPSK" w:cs="TH SarabunPSK"/>
          <w:sz w:val="32"/>
          <w:szCs w:val="32"/>
          <w:cs/>
        </w:rPr>
        <w:t>50</w:t>
      </w:r>
      <w:r w:rsidRPr="00CF060F">
        <w:rPr>
          <w:rFonts w:ascii="TH SarabunPSK" w:hAnsi="TH SarabunPSK" w:cs="TH SarabunPSK"/>
          <w:sz w:val="32"/>
          <w:szCs w:val="32"/>
        </w:rPr>
        <w:t xml:space="preserve"> index prices. The accuracy of each model is assessed using RMSE, MSE, MAE, and MAPE. The experimental results indicate that the Combined (ARIMA-ANN-SVM) model provides the highest degree of accuracy compared to the other models in the study. The research outcomes are also applied to forecast buy-sell signals in conjunction with the Bollinger Band tool, demonstrating results that closely align with real-time buy-sell signals.</w:t>
      </w:r>
    </w:p>
    <w:p w14:paraId="48EC255B" w14:textId="7860A545" w:rsidR="00CF060F" w:rsidRDefault="00CF060F" w:rsidP="00CF060F">
      <w:pPr>
        <w:spacing w:after="0"/>
        <w:ind w:left="1752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Keyword</w:t>
      </w:r>
      <w:r w:rsidRPr="00030A4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030A41">
        <w:rPr>
          <w:rFonts w:ascii="TH SarabunPSK" w:hAnsi="TH SarabunPSK" w:cs="TH SarabunPSK"/>
          <w:sz w:val="32"/>
          <w:szCs w:val="32"/>
        </w:rPr>
        <w:t xml:space="preserve">stock forecasting, hybrid models, ARIMAX, artificial neural network, </w:t>
      </w:r>
    </w:p>
    <w:p w14:paraId="7A6AC1FF" w14:textId="09B87785" w:rsidR="00CF060F" w:rsidRDefault="00CF060F" w:rsidP="00CF060F">
      <w:pPr>
        <w:spacing w:after="0"/>
        <w:ind w:left="1752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</w:t>
      </w:r>
      <w:r w:rsidRPr="00030A41">
        <w:rPr>
          <w:rFonts w:ascii="TH SarabunPSK" w:hAnsi="TH SarabunPSK" w:cs="TH SarabunPSK"/>
          <w:sz w:val="32"/>
          <w:szCs w:val="32"/>
        </w:rPr>
        <w:t>support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30A41">
        <w:rPr>
          <w:rFonts w:ascii="TH SarabunPSK" w:hAnsi="TH SarabunPSK" w:cs="TH SarabunPSK"/>
          <w:sz w:val="32"/>
          <w:szCs w:val="32"/>
        </w:rPr>
        <w:t>vector regression,</w:t>
      </w:r>
      <w:r w:rsidRPr="00030A41">
        <w:rPr>
          <w:rFonts w:ascii="TH SarabunPSK" w:hAnsi="TH SarabunPSK" w:cs="TH SarabunPSK"/>
        </w:rPr>
        <w:t xml:space="preserve"> </w:t>
      </w:r>
      <w:r w:rsidRPr="00030A41">
        <w:rPr>
          <w:rFonts w:ascii="TH SarabunPSK" w:hAnsi="TH SarabunPSK" w:cs="TH SarabunPSK"/>
          <w:sz w:val="32"/>
          <w:szCs w:val="32"/>
        </w:rPr>
        <w:t>Bollinger bands</w:t>
      </w:r>
    </w:p>
    <w:p w14:paraId="3D634E06" w14:textId="6CA13CE9" w:rsidR="00CF060F" w:rsidRDefault="00CF060F" w:rsidP="00CF060F">
      <w:pPr>
        <w:spacing w:after="0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B779DD3" w14:textId="77777777" w:rsidR="00CF060F" w:rsidRDefault="00CF060F" w:rsidP="00CF060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F91999B" w14:textId="77777777" w:rsidR="00CF060F" w:rsidRDefault="00CF060F" w:rsidP="00CF060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15985E0" w14:textId="6198D789" w:rsidR="004F3246" w:rsidRPr="001B3BA2" w:rsidRDefault="004F3246" w:rsidP="00CF060F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1B3BA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กิตติกรรมประกาศ</w:t>
      </w:r>
    </w:p>
    <w:p w14:paraId="0271A12B" w14:textId="77777777" w:rsidR="004F3246" w:rsidRPr="001B3BA2" w:rsidRDefault="004F3246" w:rsidP="00810E8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1B3BA2">
        <w:rPr>
          <w:rFonts w:ascii="TH SarabunPSK" w:hAnsi="TH SarabunPSK" w:cs="TH SarabunPSK"/>
          <w:sz w:val="32"/>
          <w:szCs w:val="32"/>
          <w:cs/>
        </w:rPr>
        <w:tab/>
        <w:t>ผู้วิจัยขอกราบขอบพระคุณ รองศาสตราจารย์ ดร.วิชัย วิทยาเก</w:t>
      </w:r>
      <w:proofErr w:type="spellStart"/>
      <w:r w:rsidRPr="001B3BA2">
        <w:rPr>
          <w:rFonts w:ascii="TH SarabunPSK" w:hAnsi="TH SarabunPSK" w:cs="TH SarabunPSK"/>
          <w:sz w:val="32"/>
          <w:szCs w:val="32"/>
          <w:cs/>
        </w:rPr>
        <w:t>ิย</w:t>
      </w:r>
      <w:proofErr w:type="spellEnd"/>
      <w:r w:rsidRPr="001B3BA2">
        <w:rPr>
          <w:rFonts w:ascii="TH SarabunPSK" w:hAnsi="TH SarabunPSK" w:cs="TH SarabunPSK"/>
          <w:sz w:val="32"/>
          <w:szCs w:val="32"/>
          <w:cs/>
        </w:rPr>
        <w:t>รติเลิศ อาจารย์ที่ปรึกษา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r w:rsidRPr="001B3BA2">
        <w:rPr>
          <w:rFonts w:ascii="TH SarabunPSK" w:hAnsi="TH SarabunPSK" w:cs="TH SarabunPSK"/>
          <w:sz w:val="32"/>
          <w:szCs w:val="32"/>
          <w:cs/>
        </w:rPr>
        <w:t>เป็นอย่างสูงที่กรุณาให้คำแนะนำช่วยเหลือและร่วมติดตามการทดลองอย่างใกล้ชิดในทุกขั้นตอนทำให้โครงงานพิเศษสำเร็จลุล่วงไปได้ด้วยดีและขอขอบพระคุณกรรมการสอบโครงงานพิเศษซึ่งประกอบด้วย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r w:rsidRPr="001B3BA2">
        <w:rPr>
          <w:rFonts w:ascii="TH SarabunPSK" w:hAnsi="TH SarabunPSK" w:cs="TH SarabunPSK"/>
          <w:sz w:val="32"/>
          <w:szCs w:val="32"/>
          <w:cs/>
        </w:rPr>
        <w:t>รองศาสตราจารย์ ดร.วิชัย วิทยาเก</w:t>
      </w:r>
      <w:proofErr w:type="spellStart"/>
      <w:r w:rsidRPr="001B3BA2">
        <w:rPr>
          <w:rFonts w:ascii="TH SarabunPSK" w:hAnsi="TH SarabunPSK" w:cs="TH SarabunPSK"/>
          <w:sz w:val="32"/>
          <w:szCs w:val="32"/>
          <w:cs/>
        </w:rPr>
        <w:t>ิย</w:t>
      </w:r>
      <w:proofErr w:type="spellEnd"/>
      <w:r w:rsidRPr="001B3BA2">
        <w:rPr>
          <w:rFonts w:ascii="TH SarabunPSK" w:hAnsi="TH SarabunPSK" w:cs="TH SarabunPSK"/>
          <w:sz w:val="32"/>
          <w:szCs w:val="32"/>
          <w:cs/>
        </w:rPr>
        <w:t xml:space="preserve">รติเลิศ </w:t>
      </w:r>
      <w:bookmarkStart w:id="3" w:name="_Hlk132605954"/>
      <w:r w:rsidRPr="001B3BA2">
        <w:rPr>
          <w:rFonts w:ascii="TH SarabunPSK" w:hAnsi="TH SarabunPSK" w:cs="TH SarabunPSK"/>
          <w:sz w:val="32"/>
          <w:szCs w:val="32"/>
          <w:cs/>
        </w:rPr>
        <w:t>ผู้ช่วยศาสตราจารย์</w:t>
      </w:r>
      <w:bookmarkEnd w:id="3"/>
      <w:proofErr w:type="spellStart"/>
      <w:r w:rsidRPr="001B3BA2">
        <w:rPr>
          <w:rFonts w:ascii="TH SarabunPSK" w:hAnsi="TH SarabunPSK" w:cs="TH SarabunPSK"/>
          <w:sz w:val="32"/>
          <w:szCs w:val="32"/>
          <w:cs/>
        </w:rPr>
        <w:t>นิฉา</w:t>
      </w:r>
      <w:proofErr w:type="spellEnd"/>
      <w:r w:rsidRPr="001B3BA2">
        <w:rPr>
          <w:rFonts w:ascii="TH SarabunPSK" w:hAnsi="TH SarabunPSK" w:cs="TH SarabunPSK"/>
          <w:sz w:val="32"/>
          <w:szCs w:val="32"/>
          <w:cs/>
        </w:rPr>
        <w:t xml:space="preserve"> แก้วหาวงษ์ และ ผู้ช่วยศาสตราจารย์.ดร.แสงดาว วง</w:t>
      </w:r>
      <w:proofErr w:type="spellStart"/>
      <w:r w:rsidRPr="001B3BA2">
        <w:rPr>
          <w:rFonts w:ascii="TH SarabunPSK" w:hAnsi="TH SarabunPSK" w:cs="TH SarabunPSK"/>
          <w:sz w:val="32"/>
          <w:szCs w:val="32"/>
          <w:cs/>
        </w:rPr>
        <w:t>ค์</w:t>
      </w:r>
      <w:proofErr w:type="spellEnd"/>
      <w:r w:rsidRPr="001B3BA2">
        <w:rPr>
          <w:rFonts w:ascii="TH SarabunPSK" w:hAnsi="TH SarabunPSK" w:cs="TH SarabunPSK"/>
          <w:sz w:val="32"/>
          <w:szCs w:val="32"/>
          <w:cs/>
        </w:rPr>
        <w:t>สาย ที่ได้สละเวลา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r w:rsidRPr="001B3BA2">
        <w:rPr>
          <w:rFonts w:ascii="TH SarabunPSK" w:hAnsi="TH SarabunPSK" w:cs="TH SarabunPSK"/>
          <w:sz w:val="32"/>
          <w:szCs w:val="32"/>
          <w:cs/>
        </w:rPr>
        <w:t>อันมีค่าเพื่อเป็นเพื่อกรรมการสอบโครงงานพิเศษจนทำให้มีความสมบูรณ์ในที่สุด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r w:rsidRPr="001B3BA2">
        <w:rPr>
          <w:rFonts w:ascii="TH SarabunPSK" w:hAnsi="TH SarabunPSK" w:cs="TH SarabunPSK"/>
          <w:sz w:val="32"/>
          <w:szCs w:val="32"/>
          <w:cs/>
        </w:rPr>
        <w:t>ผู้วิจัยขอกราบขอบพระคุณ คุณพ่อ คุณแม่ ที่เปรียบเสมือนทุกอย่างของชีวิต ที่ให้กำลังใจ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r w:rsidRPr="001B3BA2">
        <w:rPr>
          <w:rFonts w:ascii="TH SarabunPSK" w:hAnsi="TH SarabunPSK" w:cs="TH SarabunPSK"/>
          <w:sz w:val="32"/>
          <w:szCs w:val="32"/>
          <w:cs/>
        </w:rPr>
        <w:t>ความรัก ให้คำปรึกษา และช่วยเหลือในทุกๆด้าน จนทำให้ผู้ทำวิจัยสามารถทำการวิจัยจนสำเร็จ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r w:rsidRPr="001B3BA2">
        <w:rPr>
          <w:rFonts w:ascii="TH SarabunPSK" w:hAnsi="TH SarabunPSK" w:cs="TH SarabunPSK"/>
          <w:sz w:val="32"/>
          <w:szCs w:val="32"/>
          <w:cs/>
        </w:rPr>
        <w:t>ถ้าวิทยานิพนธ์เล่มนี้ผิดพลาดประการใดผู้จัดทำต้องขออภัยมา ณ ที่นี้ด้วย</w:t>
      </w:r>
    </w:p>
    <w:p w14:paraId="5C40AA56" w14:textId="77777777" w:rsidR="004F3246" w:rsidRPr="001B3BA2" w:rsidRDefault="004F3246" w:rsidP="00D6394C">
      <w:pPr>
        <w:jc w:val="right"/>
        <w:rPr>
          <w:rFonts w:ascii="TH SarabunPSK" w:hAnsi="TH SarabunPSK" w:cs="TH SarabunPSK"/>
          <w:sz w:val="32"/>
          <w:szCs w:val="32"/>
        </w:rPr>
      </w:pPr>
    </w:p>
    <w:p w14:paraId="37D39C88" w14:textId="77777777" w:rsidR="004F3246" w:rsidRPr="001B3BA2" w:rsidRDefault="004F3246" w:rsidP="005A392D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1B3BA2">
        <w:rPr>
          <w:rFonts w:ascii="TH SarabunPSK" w:hAnsi="TH SarabunPSK" w:cs="TH SarabunPSK"/>
          <w:sz w:val="32"/>
          <w:szCs w:val="32"/>
          <w:cs/>
        </w:rPr>
        <w:t>นายชนวีร์ สุขเยาว์</w:t>
      </w:r>
    </w:p>
    <w:p w14:paraId="4C28DE7A" w14:textId="77777777" w:rsidR="004F3246" w:rsidRPr="001B3BA2" w:rsidRDefault="004F3246" w:rsidP="005A392D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 w:rsidRPr="001B3BA2">
        <w:rPr>
          <w:rFonts w:ascii="TH SarabunPSK" w:hAnsi="TH SarabunPSK" w:cs="TH SarabunPSK"/>
          <w:sz w:val="32"/>
          <w:szCs w:val="32"/>
          <w:cs/>
        </w:rPr>
        <w:t>นายนายเกริกพล รัตนภูมิ</w:t>
      </w:r>
    </w:p>
    <w:p w14:paraId="56EBDCB0" w14:textId="77777777" w:rsidR="004F3246" w:rsidRPr="003B7997" w:rsidRDefault="004F3246" w:rsidP="005A392D">
      <w:pPr>
        <w:spacing w:after="0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3B7997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br w:type="page"/>
      </w:r>
    </w:p>
    <w:p w14:paraId="317E3B22" w14:textId="77777777" w:rsidR="004F3246" w:rsidRPr="00741A52" w:rsidRDefault="004F3246" w:rsidP="007816C5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</w:p>
    <w:p w14:paraId="52AF501B" w14:textId="77777777" w:rsidR="004F3246" w:rsidRPr="00741A52" w:rsidRDefault="004F3246" w:rsidP="00D36EB2">
      <w:pPr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2AA103F6" w14:textId="77777777" w:rsidR="004F3246" w:rsidRPr="00741A52" w:rsidRDefault="004F3246" w:rsidP="00D36EB2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บทคัดย่อ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  <w:t>ก</w:t>
      </w:r>
    </w:p>
    <w:p w14:paraId="7E21BA46" w14:textId="33B16F42" w:rsidR="004F3246" w:rsidRPr="00741A52" w:rsidRDefault="004F3246" w:rsidP="00D36EB2">
      <w:pPr>
        <w:tabs>
          <w:tab w:val="left" w:pos="8820"/>
        </w:tabs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กิตติกรรมประกาศ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F060F">
        <w:rPr>
          <w:rFonts w:ascii="TH SarabunPSK" w:hAnsi="TH SarabunPSK" w:cs="TH SarabunPSK" w:hint="cs"/>
          <w:b/>
          <w:bCs/>
          <w:sz w:val="32"/>
          <w:szCs w:val="32"/>
          <w:cs/>
        </w:rPr>
        <w:t>ค</w:t>
      </w:r>
    </w:p>
    <w:p w14:paraId="6EF3FB53" w14:textId="3459264B" w:rsidR="004F3246" w:rsidRPr="00741A52" w:rsidRDefault="004F3246" w:rsidP="00D36EB2">
      <w:pPr>
        <w:tabs>
          <w:tab w:val="left" w:pos="8820"/>
        </w:tabs>
        <w:rPr>
          <w:rFonts w:ascii="TH SarabunPSK" w:hAnsi="TH SarabunPSK" w:cs="TH SarabunPSK" w:hint="cs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สารบัญ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CF060F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</w:p>
    <w:p w14:paraId="20FD8E93" w14:textId="796E9937" w:rsidR="004F3246" w:rsidRPr="00741A52" w:rsidRDefault="004F3246" w:rsidP="00D36EB2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สารบัญตาราง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="00492CC9">
        <w:rPr>
          <w:rFonts w:ascii="TH SarabunPSK" w:hAnsi="TH SarabunPSK" w:cs="TH SarabunPSK" w:hint="cs"/>
          <w:b/>
          <w:bCs/>
          <w:sz w:val="32"/>
          <w:szCs w:val="32"/>
          <w:cs/>
        </w:rPr>
        <w:t>ฉ</w:t>
      </w:r>
    </w:p>
    <w:p w14:paraId="3A5354C6" w14:textId="77777777" w:rsidR="004F3246" w:rsidRPr="00741A52" w:rsidRDefault="004F3246" w:rsidP="00D36EB2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สารบัญรูป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  <w:t>ช</w:t>
      </w:r>
    </w:p>
    <w:p w14:paraId="29E812B0" w14:textId="77777777" w:rsidR="004F3246" w:rsidRPr="00492CC9" w:rsidRDefault="004F3246" w:rsidP="00D36EB2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บทที่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 xml:space="preserve"> 1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  บทนำ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492CC9">
        <w:rPr>
          <w:rFonts w:ascii="TH SarabunPSK" w:hAnsi="TH SarabunPSK" w:cs="TH SarabunPSK"/>
          <w:b/>
          <w:bCs/>
          <w:sz w:val="32"/>
          <w:szCs w:val="32"/>
        </w:rPr>
        <w:t>1</w:t>
      </w:r>
    </w:p>
    <w:p w14:paraId="4721ACD9" w14:textId="77777777" w:rsidR="004F3246" w:rsidRPr="00741A52" w:rsidRDefault="004F3246" w:rsidP="00484E01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1</w:t>
      </w:r>
      <w:r w:rsidRPr="00741A52">
        <w:rPr>
          <w:rFonts w:ascii="TH SarabunPSK" w:hAnsi="TH SarabunPSK" w:cs="TH SarabunPSK"/>
          <w:sz w:val="32"/>
          <w:szCs w:val="32"/>
          <w:cs/>
        </w:rPr>
        <w:t>.</w:t>
      </w:r>
      <w:r w:rsidRPr="00741A52">
        <w:rPr>
          <w:rFonts w:ascii="TH SarabunPSK" w:hAnsi="TH SarabunPSK" w:cs="TH SarabunPSK"/>
          <w:sz w:val="32"/>
          <w:szCs w:val="32"/>
        </w:rPr>
        <w:t xml:space="preserve">1 </w:t>
      </w:r>
      <w:r w:rsidRPr="00741A52">
        <w:rPr>
          <w:rFonts w:ascii="TH SarabunPSK" w:hAnsi="TH SarabunPSK" w:cs="TH SarabunPSK"/>
          <w:sz w:val="32"/>
          <w:szCs w:val="32"/>
          <w:cs/>
        </w:rPr>
        <w:t>ที่มาของปัญหาและความสำคัญของปัญหา</w:t>
      </w:r>
      <w:r w:rsidRPr="00741A52">
        <w:rPr>
          <w:rFonts w:ascii="TH SarabunPSK" w:hAnsi="TH SarabunPSK" w:cs="TH SarabunPSK"/>
          <w:sz w:val="32"/>
          <w:szCs w:val="32"/>
        </w:rPr>
        <w:tab/>
        <w:t>1</w:t>
      </w:r>
    </w:p>
    <w:p w14:paraId="71F0E289" w14:textId="77777777" w:rsidR="004F3246" w:rsidRPr="00741A52" w:rsidRDefault="004F3246" w:rsidP="00484E01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1.2 วัตถุประสงค์ของการวิจัย</w:t>
      </w:r>
      <w:r w:rsidRPr="00741A52">
        <w:rPr>
          <w:rFonts w:ascii="TH SarabunPSK" w:hAnsi="TH SarabunPSK" w:cs="TH SarabunPSK"/>
          <w:sz w:val="32"/>
          <w:szCs w:val="32"/>
        </w:rPr>
        <w:tab/>
        <w:t>3</w:t>
      </w:r>
    </w:p>
    <w:p w14:paraId="412F9C94" w14:textId="77777777" w:rsidR="004F3246" w:rsidRPr="00741A52" w:rsidRDefault="004F3246" w:rsidP="00D36EB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  <w:cs/>
        </w:rPr>
        <w:tab/>
        <w:t>1.3 ประโยชน์ที่คาดว่าจะได้รับ</w:t>
      </w:r>
      <w:r w:rsidRPr="00741A52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3</w:t>
      </w:r>
    </w:p>
    <w:p w14:paraId="5A96A884" w14:textId="77777777" w:rsidR="004F3246" w:rsidRPr="00741A52" w:rsidRDefault="004F3246" w:rsidP="00D36EB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  <w:cs/>
        </w:rPr>
        <w:tab/>
        <w:t>1.</w:t>
      </w:r>
      <w:r w:rsidRPr="00741A52">
        <w:rPr>
          <w:rFonts w:ascii="TH SarabunPSK" w:hAnsi="TH SarabunPSK" w:cs="TH SarabunPSK"/>
          <w:sz w:val="32"/>
          <w:szCs w:val="32"/>
        </w:rPr>
        <w:t>4</w:t>
      </w:r>
      <w:r w:rsidRPr="00741A52">
        <w:rPr>
          <w:rFonts w:ascii="TH SarabunPSK" w:hAnsi="TH SarabunPSK" w:cs="TH SarabunPSK"/>
          <w:sz w:val="32"/>
          <w:szCs w:val="32"/>
          <w:cs/>
        </w:rPr>
        <w:t xml:space="preserve"> ขอบเขตการศึกษา</w:t>
      </w:r>
      <w:r w:rsidRPr="00741A52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3</w:t>
      </w:r>
    </w:p>
    <w:p w14:paraId="60CBA61E" w14:textId="492F1257" w:rsidR="004F3246" w:rsidRPr="00741A52" w:rsidRDefault="004F3246" w:rsidP="00D36EB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  <w:cs/>
        </w:rPr>
        <w:tab/>
        <w:t>1.</w:t>
      </w:r>
      <w:r w:rsidRPr="00741A52">
        <w:rPr>
          <w:rFonts w:ascii="TH SarabunPSK" w:hAnsi="TH SarabunPSK" w:cs="TH SarabunPSK"/>
          <w:sz w:val="32"/>
          <w:szCs w:val="32"/>
        </w:rPr>
        <w:t>5</w:t>
      </w:r>
      <w:r w:rsidRPr="00741A52">
        <w:rPr>
          <w:rFonts w:ascii="TH SarabunPSK" w:hAnsi="TH SarabunPSK" w:cs="TH SarabunPSK"/>
          <w:sz w:val="32"/>
          <w:szCs w:val="32"/>
          <w:cs/>
        </w:rPr>
        <w:t xml:space="preserve"> นิยามศัพท์</w:t>
      </w:r>
      <w:r w:rsidRPr="00741A52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    </w:t>
      </w:r>
      <w:r w:rsidR="00741A52">
        <w:rPr>
          <w:rFonts w:ascii="TH SarabunPSK" w:hAnsi="TH SarabunPSK" w:cs="TH SarabunPSK"/>
          <w:sz w:val="32"/>
          <w:szCs w:val="32"/>
        </w:rPr>
        <w:t>5</w:t>
      </w:r>
    </w:p>
    <w:p w14:paraId="7FB0C8C0" w14:textId="4AD6C40A" w:rsidR="004F3246" w:rsidRPr="00741A52" w:rsidRDefault="004F3246" w:rsidP="00484E01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ทฤษฎีและงานวิจัยที่เกี่ยวข้อง</w:t>
      </w:r>
      <w:r w:rsidR="00492CC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  </w:t>
      </w:r>
      <w:r w:rsidR="00492C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92CC9">
        <w:rPr>
          <w:rFonts w:ascii="TH SarabunPSK" w:hAnsi="TH SarabunPSK" w:cs="TH SarabunPSK" w:hint="cs"/>
          <w:b/>
          <w:bCs/>
          <w:sz w:val="32"/>
          <w:szCs w:val="32"/>
          <w:cs/>
        </w:rPr>
        <w:t>9</w:t>
      </w:r>
    </w:p>
    <w:p w14:paraId="3C12779E" w14:textId="1FBF3709" w:rsidR="004F3246" w:rsidRPr="00741A52" w:rsidRDefault="004F3246" w:rsidP="006B74C3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bookmarkStart w:id="4" w:name="_Hlk132610748"/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Pr="00741A52">
        <w:rPr>
          <w:rFonts w:ascii="TH SarabunPSK" w:hAnsi="TH SarabunPSK" w:cs="TH SarabunPSK"/>
          <w:sz w:val="32"/>
          <w:szCs w:val="32"/>
        </w:rPr>
        <w:t xml:space="preserve">1 </w:t>
      </w:r>
      <w:r w:rsidRPr="00741A52">
        <w:rPr>
          <w:rFonts w:ascii="TH SarabunPSK" w:hAnsi="TH SarabunPSK" w:cs="TH SarabunPSK"/>
          <w:sz w:val="32"/>
          <w:szCs w:val="32"/>
          <w:cs/>
        </w:rPr>
        <w:t>ทฤษฎีที่เกี่ยวข้องกับการพยากรณ์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 w:rsidRPr="00741A52">
        <w:rPr>
          <w:rFonts w:ascii="TH SarabunPSK" w:hAnsi="TH SarabunPSK" w:cs="TH SarabunPSK" w:hint="cs"/>
          <w:sz w:val="32"/>
          <w:szCs w:val="32"/>
          <w:cs/>
        </w:rPr>
        <w:t>9</w:t>
      </w:r>
    </w:p>
    <w:p w14:paraId="2B83CAA2" w14:textId="2710D8D4" w:rsidR="004F3246" w:rsidRPr="00741A52" w:rsidRDefault="004F3246" w:rsidP="006B74C3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2.2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741A52">
        <w:rPr>
          <w:rFonts w:ascii="TH SarabunPSK" w:hAnsi="TH SarabunPSK" w:cs="TH SarabunPSK"/>
          <w:sz w:val="32"/>
          <w:szCs w:val="32"/>
        </w:rPr>
        <w:t>Autoregressive Integrated Moving Average (ARIMA</w:t>
      </w:r>
      <w:r w:rsidRPr="00741A52">
        <w:rPr>
          <w:rFonts w:ascii="TH SarabunPSK" w:hAnsi="TH SarabunPSK" w:cs="TH SarabunPSK"/>
          <w:sz w:val="32"/>
          <w:szCs w:val="32"/>
          <w:cs/>
        </w:rPr>
        <w:t>)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 w:rsidRPr="00741A52">
        <w:rPr>
          <w:rFonts w:ascii="TH SarabunPSK" w:hAnsi="TH SarabunPSK" w:cs="TH SarabunPSK"/>
          <w:sz w:val="32"/>
          <w:szCs w:val="32"/>
        </w:rPr>
        <w:t>1</w:t>
      </w:r>
      <w:r w:rsidR="00CD0D8C">
        <w:rPr>
          <w:rFonts w:ascii="TH SarabunPSK" w:hAnsi="TH SarabunPSK" w:cs="TH SarabunPSK"/>
          <w:sz w:val="32"/>
          <w:szCs w:val="32"/>
        </w:rPr>
        <w:t>3</w:t>
      </w:r>
    </w:p>
    <w:p w14:paraId="7A016158" w14:textId="77777777" w:rsidR="004F3246" w:rsidRPr="00741A52" w:rsidRDefault="004F3246" w:rsidP="009100E6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3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741A52">
        <w:rPr>
          <w:rFonts w:ascii="TH SarabunPSK" w:hAnsi="TH SarabunPSK" w:cs="TH SarabunPSK"/>
          <w:sz w:val="32"/>
          <w:szCs w:val="32"/>
        </w:rPr>
        <w:t>(Autoregressive Integrated Moving Average with Exogenous</w:t>
      </w:r>
    </w:p>
    <w:p w14:paraId="22006B86" w14:textId="59866F66" w:rsidR="004F3246" w:rsidRPr="00741A52" w:rsidRDefault="004F3246" w:rsidP="009100E6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 xml:space="preserve">     Variable (ARIMAX</w:t>
      </w:r>
      <w:r w:rsidRPr="00741A52">
        <w:rPr>
          <w:rFonts w:ascii="TH SarabunPSK" w:hAnsi="TH SarabunPSK" w:cs="TH SarabunPSK"/>
          <w:sz w:val="32"/>
          <w:szCs w:val="32"/>
          <w:cs/>
        </w:rPr>
        <w:t>)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 w:rsidRPr="00741A52">
        <w:rPr>
          <w:rFonts w:ascii="TH SarabunPSK" w:hAnsi="TH SarabunPSK" w:cs="TH SarabunPSK"/>
          <w:sz w:val="32"/>
          <w:szCs w:val="32"/>
        </w:rPr>
        <w:t>19</w:t>
      </w:r>
    </w:p>
    <w:p w14:paraId="0529C595" w14:textId="7EE4ED7D" w:rsidR="004F3246" w:rsidRPr="00741A52" w:rsidRDefault="004F3246" w:rsidP="00D4240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Pr="00741A52">
        <w:rPr>
          <w:rFonts w:ascii="TH SarabunPSK" w:hAnsi="TH SarabunPSK" w:cs="TH SarabunPSK"/>
          <w:sz w:val="32"/>
          <w:szCs w:val="32"/>
        </w:rPr>
        <w:t xml:space="preserve">4 </w:t>
      </w:r>
      <w:r w:rsidRPr="00741A52">
        <w:rPr>
          <w:rFonts w:ascii="TH SarabunPSK" w:hAnsi="TH SarabunPSK" w:cs="TH SarabunPSK"/>
          <w:sz w:val="32"/>
          <w:szCs w:val="32"/>
          <w:cs/>
        </w:rPr>
        <w:t>โครงข่ายประสาทเทียม (</w:t>
      </w:r>
      <w:r w:rsidRPr="00741A52">
        <w:rPr>
          <w:rFonts w:ascii="TH SarabunPSK" w:hAnsi="TH SarabunPSK" w:cs="TH SarabunPSK"/>
          <w:sz w:val="32"/>
          <w:szCs w:val="32"/>
        </w:rPr>
        <w:t>Artificial Neural Network: ANN</w:t>
      </w:r>
      <w:r w:rsidRPr="00741A52">
        <w:rPr>
          <w:rFonts w:ascii="TH SarabunPSK" w:hAnsi="TH SarabunPSK" w:cs="TH SarabunPSK"/>
          <w:sz w:val="32"/>
          <w:szCs w:val="32"/>
          <w:cs/>
        </w:rPr>
        <w:t>)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 w:rsidRPr="00741A52">
        <w:rPr>
          <w:rFonts w:ascii="TH SarabunPSK" w:hAnsi="TH SarabunPSK" w:cs="TH SarabunPSK"/>
          <w:sz w:val="32"/>
          <w:szCs w:val="32"/>
        </w:rPr>
        <w:t>20</w:t>
      </w:r>
    </w:p>
    <w:p w14:paraId="2E8D86B3" w14:textId="07DFD5AA" w:rsidR="004F3246" w:rsidRPr="00741A52" w:rsidRDefault="004F3246" w:rsidP="00D4240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Pr="00741A52">
        <w:rPr>
          <w:rFonts w:ascii="TH SarabunPSK" w:hAnsi="TH SarabunPSK" w:cs="TH SarabunPSK"/>
          <w:sz w:val="32"/>
          <w:szCs w:val="32"/>
        </w:rPr>
        <w:t xml:space="preserve">5 </w:t>
      </w:r>
      <w:proofErr w:type="spellStart"/>
      <w:r w:rsidRPr="00741A52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741A52">
        <w:rPr>
          <w:rFonts w:ascii="TH SarabunPSK" w:hAnsi="TH SarabunPSK" w:cs="TH SarabunPSK"/>
          <w:sz w:val="32"/>
          <w:szCs w:val="32"/>
          <w:cs/>
        </w:rPr>
        <w:t>พอร์ตเวกเตอร์</w:t>
      </w:r>
      <w:proofErr w:type="spellStart"/>
      <w:r w:rsidRPr="00741A52">
        <w:rPr>
          <w:rFonts w:ascii="TH SarabunPSK" w:hAnsi="TH SarabunPSK" w:cs="TH SarabunPSK"/>
          <w:sz w:val="32"/>
          <w:szCs w:val="32"/>
          <w:cs/>
        </w:rPr>
        <w:t>แมชชีน</w:t>
      </w:r>
      <w:proofErr w:type="spellEnd"/>
      <w:r w:rsidRPr="00741A5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41A52">
        <w:rPr>
          <w:rFonts w:ascii="TH SarabunPSK" w:hAnsi="TH SarabunPSK" w:cs="TH SarabunPSK"/>
          <w:sz w:val="32"/>
          <w:szCs w:val="32"/>
        </w:rPr>
        <w:t>Support Vector Machine: SVM</w:t>
      </w:r>
      <w:r w:rsidRPr="00741A52">
        <w:rPr>
          <w:rFonts w:ascii="TH SarabunPSK" w:hAnsi="TH SarabunPSK" w:cs="TH SarabunPSK"/>
          <w:sz w:val="32"/>
          <w:szCs w:val="32"/>
          <w:cs/>
        </w:rPr>
        <w:t>)</w:t>
      </w: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3</w:t>
      </w:r>
      <w:r w:rsidR="00CD0D8C">
        <w:rPr>
          <w:rFonts w:ascii="TH SarabunPSK" w:hAnsi="TH SarabunPSK" w:cs="TH SarabunPSK"/>
          <w:sz w:val="32"/>
          <w:szCs w:val="32"/>
        </w:rPr>
        <w:t>2</w:t>
      </w:r>
    </w:p>
    <w:p w14:paraId="02DC68A8" w14:textId="2DDF70F8" w:rsidR="00922928" w:rsidRPr="00741A52" w:rsidRDefault="00922928" w:rsidP="00922928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Pr="00741A52">
        <w:rPr>
          <w:rFonts w:ascii="TH SarabunPSK" w:hAnsi="TH SarabunPSK" w:cs="TH SarabunPSK"/>
          <w:sz w:val="32"/>
          <w:szCs w:val="32"/>
        </w:rPr>
        <w:t xml:space="preserve">6 </w:t>
      </w:r>
      <w:proofErr w:type="spellStart"/>
      <w:r w:rsidRPr="00741A52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741A52">
        <w:rPr>
          <w:rFonts w:ascii="TH SarabunPSK" w:hAnsi="TH SarabunPSK" w:cs="TH SarabunPSK"/>
          <w:sz w:val="32"/>
          <w:szCs w:val="32"/>
          <w:cs/>
        </w:rPr>
        <w:t>พอร์ตเวกเตอร์รีเกรส</w:t>
      </w:r>
      <w:proofErr w:type="spellStart"/>
      <w:r w:rsidRPr="00741A52">
        <w:rPr>
          <w:rFonts w:ascii="TH SarabunPSK" w:hAnsi="TH SarabunPSK" w:cs="TH SarabunPSK"/>
          <w:sz w:val="32"/>
          <w:szCs w:val="32"/>
          <w:cs/>
        </w:rPr>
        <w:t>ชั่น</w:t>
      </w:r>
      <w:proofErr w:type="spellEnd"/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>(</w:t>
      </w:r>
      <w:r w:rsidRPr="00741A52">
        <w:rPr>
          <w:rFonts w:ascii="TH SarabunPSK" w:hAnsi="TH SarabunPSK" w:cs="TH SarabunPSK"/>
          <w:sz w:val="32"/>
          <w:szCs w:val="32"/>
        </w:rPr>
        <w:t>Support Vector Regression: SVR)</w:t>
      </w: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3</w:t>
      </w:r>
      <w:r w:rsidR="00CD0D8C">
        <w:rPr>
          <w:rFonts w:ascii="TH SarabunPSK" w:hAnsi="TH SarabunPSK" w:cs="TH SarabunPSK"/>
          <w:sz w:val="32"/>
          <w:szCs w:val="32"/>
        </w:rPr>
        <w:t>4</w:t>
      </w:r>
    </w:p>
    <w:p w14:paraId="47C013E2" w14:textId="4B71249D" w:rsidR="00AE0E32" w:rsidRPr="00741A52" w:rsidRDefault="00AE0E32" w:rsidP="00AE0E32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  <w:r>
        <w:rPr>
          <w:rFonts w:ascii="TH SarabunPSK" w:hAnsi="TH SarabunPSK" w:cs="TH SarabunPSK"/>
          <w:b/>
          <w:bCs/>
          <w:sz w:val="32"/>
          <w:szCs w:val="32"/>
        </w:rPr>
        <w:t>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ต่อ)</w:t>
      </w:r>
    </w:p>
    <w:p w14:paraId="7E07322E" w14:textId="3B855116" w:rsidR="00922928" w:rsidRPr="00AE0E32" w:rsidRDefault="00AE0E32" w:rsidP="00AE0E32">
      <w:pPr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ab/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067542E5" w14:textId="48D90CBF" w:rsidR="004F3246" w:rsidRPr="00741A52" w:rsidRDefault="004F3246" w:rsidP="00D4240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="00922928" w:rsidRPr="00741A52">
        <w:rPr>
          <w:rFonts w:ascii="TH SarabunPSK" w:hAnsi="TH SarabunPSK" w:cs="TH SarabunPSK"/>
          <w:sz w:val="32"/>
          <w:szCs w:val="32"/>
        </w:rPr>
        <w:t>7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="00CD0D8C" w:rsidRPr="00CD0D8C">
        <w:rPr>
          <w:rFonts w:ascii="TH SarabunPSK" w:hAnsi="TH SarabunPSK" w:cs="TH SarabunPSK"/>
          <w:sz w:val="32"/>
          <w:szCs w:val="32"/>
          <w:cs/>
        </w:rPr>
        <w:t>ขั้นตอนการสร้างตัวแบบผสมที่มีกระบวนการทำต่อเนื่องกัน (</w:t>
      </w:r>
      <w:r w:rsidR="00CD0D8C" w:rsidRPr="00CD0D8C">
        <w:rPr>
          <w:rFonts w:ascii="TH SarabunPSK" w:hAnsi="TH SarabunPSK" w:cs="TH SarabunPSK"/>
          <w:sz w:val="32"/>
          <w:szCs w:val="32"/>
        </w:rPr>
        <w:t>Traditional hybrid)</w:t>
      </w:r>
      <w:r w:rsidRPr="00741A52">
        <w:rPr>
          <w:rFonts w:ascii="TH SarabunPSK" w:hAnsi="TH SarabunPSK" w:cs="TH SarabunPSK"/>
          <w:sz w:val="32"/>
          <w:szCs w:val="32"/>
        </w:rPr>
        <w:tab/>
        <w:t>3</w:t>
      </w:r>
      <w:r w:rsidR="00CD0D8C">
        <w:rPr>
          <w:rFonts w:ascii="TH SarabunPSK" w:hAnsi="TH SarabunPSK" w:cs="TH SarabunPSK"/>
          <w:sz w:val="32"/>
          <w:szCs w:val="32"/>
        </w:rPr>
        <w:t>8</w:t>
      </w:r>
    </w:p>
    <w:p w14:paraId="5B93F1B4" w14:textId="3CF7EF6C" w:rsidR="004F3246" w:rsidRPr="00741A52" w:rsidRDefault="004F3246" w:rsidP="00D4240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="00922928" w:rsidRPr="00741A52">
        <w:rPr>
          <w:rFonts w:ascii="TH SarabunPSK" w:hAnsi="TH SarabunPSK" w:cs="TH SarabunPSK"/>
          <w:sz w:val="32"/>
          <w:szCs w:val="32"/>
        </w:rPr>
        <w:t>8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="00CD0D8C" w:rsidRPr="00CD0D8C">
        <w:rPr>
          <w:rFonts w:ascii="TH SarabunPSK" w:hAnsi="TH SarabunPSK" w:cs="TH SarabunPSK"/>
          <w:sz w:val="32"/>
          <w:szCs w:val="32"/>
          <w:cs/>
        </w:rPr>
        <w:t>ตัวแบบที่ทำการพยากรณ์แยกส่วนกัน (</w:t>
      </w:r>
      <w:r w:rsidR="00CD0D8C" w:rsidRPr="00CD0D8C">
        <w:rPr>
          <w:rFonts w:ascii="TH SarabunPSK" w:hAnsi="TH SarabunPSK" w:cs="TH SarabunPSK"/>
          <w:sz w:val="32"/>
          <w:szCs w:val="32"/>
        </w:rPr>
        <w:t>Hybrid combined)</w:t>
      </w:r>
      <w:r w:rsidRPr="00741A52">
        <w:rPr>
          <w:rFonts w:ascii="TH SarabunPSK" w:hAnsi="TH SarabunPSK" w:cs="TH SarabunPSK"/>
          <w:sz w:val="32"/>
          <w:szCs w:val="32"/>
        </w:rPr>
        <w:tab/>
        <w:t>3</w:t>
      </w:r>
      <w:r w:rsidR="00CD0D8C">
        <w:rPr>
          <w:rFonts w:ascii="TH SarabunPSK" w:hAnsi="TH SarabunPSK" w:cs="TH SarabunPSK"/>
          <w:sz w:val="32"/>
          <w:szCs w:val="32"/>
        </w:rPr>
        <w:t>9</w:t>
      </w:r>
    </w:p>
    <w:bookmarkEnd w:id="4"/>
    <w:p w14:paraId="55AC6E2A" w14:textId="7D2BE84B" w:rsidR="004F3246" w:rsidRPr="00741A52" w:rsidRDefault="004F3246" w:rsidP="00D4240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="00922928" w:rsidRPr="00741A52">
        <w:rPr>
          <w:rFonts w:ascii="TH SarabunPSK" w:hAnsi="TH SarabunPSK" w:cs="TH SarabunPSK"/>
          <w:sz w:val="32"/>
          <w:szCs w:val="32"/>
        </w:rPr>
        <w:t>9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>แถบโบ</w:t>
      </w:r>
      <w:proofErr w:type="spellStart"/>
      <w:r w:rsidRPr="00741A52">
        <w:rPr>
          <w:rFonts w:ascii="TH SarabunPSK" w:hAnsi="TH SarabunPSK" w:cs="TH SarabunPSK"/>
          <w:sz w:val="32"/>
          <w:szCs w:val="32"/>
          <w:cs/>
        </w:rPr>
        <w:t>ลิน</w:t>
      </w:r>
      <w:proofErr w:type="spellEnd"/>
      <w:r w:rsidRPr="00741A52">
        <w:rPr>
          <w:rFonts w:ascii="TH SarabunPSK" w:hAnsi="TH SarabunPSK" w:cs="TH SarabunPSK"/>
          <w:sz w:val="32"/>
          <w:szCs w:val="32"/>
          <w:cs/>
        </w:rPr>
        <w:t>เจอร์ (</w:t>
      </w:r>
      <w:r w:rsidRPr="00741A52">
        <w:rPr>
          <w:rFonts w:ascii="TH SarabunPSK" w:hAnsi="TH SarabunPSK" w:cs="TH SarabunPSK"/>
          <w:sz w:val="32"/>
          <w:szCs w:val="32"/>
        </w:rPr>
        <w:t>Bollinger Bands</w:t>
      </w:r>
      <w:r w:rsidRPr="00741A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</w:rPr>
        <w:t>:</w:t>
      </w:r>
      <w:r w:rsidRPr="00741A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</w:rPr>
        <w:t>BB</w:t>
      </w:r>
      <w:r w:rsidRPr="00741A52">
        <w:rPr>
          <w:rFonts w:ascii="TH SarabunPSK" w:hAnsi="TH SarabunPSK" w:cs="TH SarabunPSK"/>
          <w:sz w:val="32"/>
          <w:szCs w:val="32"/>
          <w:cs/>
        </w:rPr>
        <w:t>)</w:t>
      </w:r>
      <w:r w:rsidRPr="00741A52">
        <w:rPr>
          <w:rFonts w:ascii="TH SarabunPSK" w:hAnsi="TH SarabunPSK" w:cs="TH SarabunPSK"/>
          <w:sz w:val="32"/>
          <w:szCs w:val="32"/>
        </w:rPr>
        <w:tab/>
      </w:r>
      <w:r w:rsidR="00CD0D8C">
        <w:rPr>
          <w:rFonts w:ascii="TH SarabunPSK" w:hAnsi="TH SarabunPSK" w:cs="TH SarabunPSK"/>
          <w:sz w:val="32"/>
          <w:szCs w:val="32"/>
        </w:rPr>
        <w:t>40</w:t>
      </w:r>
    </w:p>
    <w:p w14:paraId="530B310D" w14:textId="271EEA26" w:rsidR="004F3246" w:rsidRPr="00741A52" w:rsidRDefault="004F3246" w:rsidP="00D4240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="00922928" w:rsidRPr="00741A52">
        <w:rPr>
          <w:rFonts w:ascii="TH SarabunPSK" w:hAnsi="TH SarabunPSK" w:cs="TH SarabunPSK"/>
          <w:sz w:val="32"/>
          <w:szCs w:val="32"/>
        </w:rPr>
        <w:t>10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>การวิเคราะห์ปัจจัย (</w:t>
      </w:r>
      <w:r w:rsidRPr="00741A52">
        <w:rPr>
          <w:rFonts w:ascii="TH SarabunPSK" w:hAnsi="TH SarabunPSK" w:cs="TH SarabunPSK"/>
          <w:sz w:val="32"/>
          <w:szCs w:val="32"/>
        </w:rPr>
        <w:t xml:space="preserve">Factor Analysis)                                                                 </w:t>
      </w:r>
      <w:r w:rsidR="00CD0D8C">
        <w:rPr>
          <w:rFonts w:ascii="TH SarabunPSK" w:hAnsi="TH SarabunPSK" w:cs="TH SarabunPSK"/>
          <w:sz w:val="32"/>
          <w:szCs w:val="32"/>
        </w:rPr>
        <w:t xml:space="preserve"> 41</w:t>
      </w:r>
    </w:p>
    <w:p w14:paraId="27CC7A78" w14:textId="6AE3E966" w:rsidR="004F3246" w:rsidRPr="00741A52" w:rsidRDefault="004F3246" w:rsidP="00922928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Pr="00741A52">
        <w:rPr>
          <w:rFonts w:ascii="TH SarabunPSK" w:hAnsi="TH SarabunPSK" w:cs="TH SarabunPSK"/>
          <w:sz w:val="32"/>
          <w:szCs w:val="32"/>
          <w:cs/>
        </w:rPr>
        <w:t>2.</w:t>
      </w:r>
      <w:r w:rsidRPr="00741A52">
        <w:rPr>
          <w:rFonts w:ascii="TH SarabunPSK" w:hAnsi="TH SarabunPSK" w:cs="TH SarabunPSK"/>
          <w:sz w:val="32"/>
          <w:szCs w:val="32"/>
        </w:rPr>
        <w:t>1</w:t>
      </w:r>
      <w:r w:rsidR="00922928" w:rsidRPr="00741A52">
        <w:rPr>
          <w:rFonts w:ascii="TH SarabunPSK" w:hAnsi="TH SarabunPSK" w:cs="TH SarabunPSK"/>
          <w:sz w:val="32"/>
          <w:szCs w:val="32"/>
        </w:rPr>
        <w:t>1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>วรรณกรรมและงานวิจัยที่เกี่ยวข้อง</w:t>
      </w:r>
      <w:r w:rsidRPr="00741A52">
        <w:rPr>
          <w:rFonts w:ascii="TH SarabunPSK" w:hAnsi="TH SarabunPSK" w:cs="TH SarabunPSK"/>
          <w:sz w:val="32"/>
          <w:szCs w:val="32"/>
        </w:rPr>
        <w:tab/>
        <w:t>4</w:t>
      </w:r>
      <w:r w:rsidR="00CD0D8C">
        <w:rPr>
          <w:rFonts w:ascii="TH SarabunPSK" w:hAnsi="TH SarabunPSK" w:cs="TH SarabunPSK"/>
          <w:sz w:val="32"/>
          <w:szCs w:val="32"/>
        </w:rPr>
        <w:t>5</w:t>
      </w:r>
    </w:p>
    <w:p w14:paraId="6A8316A6" w14:textId="7CAF8D7A" w:rsidR="004F3246" w:rsidRPr="00741A52" w:rsidRDefault="004F3246" w:rsidP="00484E01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 วิธีการดำเนินงานวิจัย</w:t>
      </w:r>
      <w:r w:rsidR="00492C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92CC9">
        <w:rPr>
          <w:rFonts w:ascii="TH SarabunPSK" w:hAnsi="TH SarabunPSK" w:cs="TH SarabunPSK" w:hint="cs"/>
          <w:b/>
          <w:bCs/>
          <w:sz w:val="32"/>
          <w:szCs w:val="32"/>
          <w:cs/>
        </w:rPr>
        <w:t>49</w:t>
      </w:r>
    </w:p>
    <w:p w14:paraId="4208BBF7" w14:textId="43FA7D79" w:rsidR="004F3246" w:rsidRPr="00741A52" w:rsidRDefault="004F3246" w:rsidP="00DB5A8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3</w:t>
      </w:r>
      <w:r w:rsidRPr="00741A52">
        <w:rPr>
          <w:rFonts w:ascii="TH SarabunPSK" w:hAnsi="TH SarabunPSK" w:cs="TH SarabunPSK"/>
          <w:sz w:val="32"/>
          <w:szCs w:val="32"/>
          <w:cs/>
        </w:rPr>
        <w:t>.</w:t>
      </w:r>
      <w:r w:rsidRPr="00741A52">
        <w:rPr>
          <w:rFonts w:ascii="TH SarabunPSK" w:hAnsi="TH SarabunPSK" w:cs="TH SarabunPSK"/>
          <w:sz w:val="32"/>
          <w:szCs w:val="32"/>
        </w:rPr>
        <w:t xml:space="preserve">1 </w:t>
      </w:r>
      <w:r w:rsidR="002E2B2B" w:rsidRPr="002E2B2B">
        <w:rPr>
          <w:rFonts w:ascii="TH SarabunPSK" w:hAnsi="TH SarabunPSK" w:cs="TH SarabunPSK"/>
          <w:sz w:val="32"/>
          <w:szCs w:val="32"/>
          <w:cs/>
        </w:rPr>
        <w:t>กลุ่มตัวอย่างและการเก็บรวบรวมข้อมูล</w:t>
      </w:r>
      <w:r w:rsidRPr="00741A52">
        <w:rPr>
          <w:rFonts w:ascii="TH SarabunPSK" w:hAnsi="TH SarabunPSK" w:cs="TH SarabunPSK"/>
          <w:sz w:val="32"/>
          <w:szCs w:val="32"/>
        </w:rPr>
        <w:tab/>
        <w:t>4</w:t>
      </w:r>
      <w:r w:rsidR="002E2B2B">
        <w:rPr>
          <w:rFonts w:ascii="TH SarabunPSK" w:hAnsi="TH SarabunPSK" w:cs="TH SarabunPSK"/>
          <w:sz w:val="32"/>
          <w:szCs w:val="32"/>
        </w:rPr>
        <w:t>9</w:t>
      </w:r>
    </w:p>
    <w:p w14:paraId="641FCE84" w14:textId="1FB7A44E" w:rsidR="004F3246" w:rsidRPr="00741A52" w:rsidRDefault="004F3246" w:rsidP="00DB5A8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3</w:t>
      </w:r>
      <w:r w:rsidRPr="00741A52">
        <w:rPr>
          <w:rFonts w:ascii="TH SarabunPSK" w:hAnsi="TH SarabunPSK" w:cs="TH SarabunPSK"/>
          <w:sz w:val="32"/>
          <w:szCs w:val="32"/>
          <w:cs/>
        </w:rPr>
        <w:t>.2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="002E2B2B" w:rsidRPr="002E2B2B">
        <w:rPr>
          <w:rFonts w:ascii="TH SarabunPSK" w:hAnsi="TH SarabunPSK" w:cs="TH SarabunPSK"/>
          <w:sz w:val="32"/>
          <w:szCs w:val="32"/>
          <w:cs/>
        </w:rPr>
        <w:t>การสร้างตัวแบบและวิเคราะห์ข้อมูล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 w:rsidR="002E2B2B">
        <w:rPr>
          <w:rFonts w:ascii="TH SarabunPSK" w:hAnsi="TH SarabunPSK" w:cs="TH SarabunPSK"/>
          <w:sz w:val="32"/>
          <w:szCs w:val="32"/>
        </w:rPr>
        <w:t>51</w:t>
      </w:r>
    </w:p>
    <w:p w14:paraId="33428B59" w14:textId="6E7B4995" w:rsidR="004F3246" w:rsidRPr="00741A52" w:rsidRDefault="004F3246" w:rsidP="00DB5A8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 w:rsidR="008F3354" w:rsidRPr="00741A52">
        <w:rPr>
          <w:rFonts w:ascii="TH SarabunPSK" w:hAnsi="TH SarabunPSK" w:cs="TH SarabunPSK"/>
          <w:sz w:val="32"/>
          <w:szCs w:val="32"/>
        </w:rPr>
        <w:t>3</w:t>
      </w:r>
      <w:r w:rsidR="008F3354" w:rsidRPr="00741A52">
        <w:rPr>
          <w:rFonts w:ascii="TH SarabunPSK" w:hAnsi="TH SarabunPSK" w:cs="TH SarabunPSK" w:hint="cs"/>
          <w:sz w:val="32"/>
          <w:szCs w:val="32"/>
          <w:cs/>
        </w:rPr>
        <w:t>.3</w:t>
      </w:r>
      <w:r w:rsidR="008F3354"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="008F3354" w:rsidRPr="00741A52">
        <w:rPr>
          <w:rFonts w:ascii="TH SarabunPSK" w:hAnsi="TH SarabunPSK" w:cs="TH SarabunPSK" w:hint="cs"/>
          <w:sz w:val="32"/>
          <w:szCs w:val="32"/>
          <w:cs/>
        </w:rPr>
        <w:t>การคำนวณหาความคลาดเคลื่อน</w:t>
      </w:r>
      <w:r w:rsidR="002E2B2B">
        <w:rPr>
          <w:rFonts w:ascii="TH SarabunPSK" w:hAnsi="TH SarabunPSK" w:cs="TH SarabunPSK"/>
          <w:sz w:val="32"/>
          <w:szCs w:val="32"/>
        </w:rPr>
        <w:tab/>
        <w:t>56</w:t>
      </w:r>
    </w:p>
    <w:p w14:paraId="1AE8B6AB" w14:textId="5271AC3A" w:rsidR="004F3246" w:rsidRPr="00741A52" w:rsidRDefault="004F3246" w:rsidP="00DB5A87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bookmarkStart w:id="5" w:name="_Hlk134805680"/>
      <w:r w:rsidRPr="00741A52">
        <w:rPr>
          <w:rFonts w:ascii="TH SarabunPSK" w:hAnsi="TH SarabunPSK" w:cs="TH SarabunPSK"/>
          <w:sz w:val="32"/>
          <w:szCs w:val="32"/>
        </w:rPr>
        <w:tab/>
        <w:t>3</w:t>
      </w:r>
      <w:r w:rsidRPr="00741A52">
        <w:rPr>
          <w:rFonts w:ascii="TH SarabunPSK" w:hAnsi="TH SarabunPSK" w:cs="TH SarabunPSK"/>
          <w:sz w:val="32"/>
          <w:szCs w:val="32"/>
          <w:cs/>
        </w:rPr>
        <w:t>.</w:t>
      </w:r>
      <w:r w:rsidRPr="00741A52">
        <w:rPr>
          <w:rFonts w:ascii="TH SarabunPSK" w:hAnsi="TH SarabunPSK" w:cs="TH SarabunPSK"/>
          <w:sz w:val="32"/>
          <w:szCs w:val="32"/>
        </w:rPr>
        <w:t xml:space="preserve">4 </w:t>
      </w:r>
      <w:r w:rsidR="008F3354" w:rsidRPr="00741A52">
        <w:rPr>
          <w:rFonts w:ascii="TH SarabunPSK" w:hAnsi="TH SarabunPSK" w:cs="TH SarabunPSK"/>
          <w:sz w:val="32"/>
          <w:szCs w:val="32"/>
          <w:cs/>
        </w:rPr>
        <w:t>การพยากรณ์สัญญาณการซื้อ-ขายล่วงหน้าและการวัดประสิทธิภาพ</w:t>
      </w:r>
      <w:r w:rsidRPr="00741A52">
        <w:rPr>
          <w:rFonts w:ascii="TH SarabunPSK" w:hAnsi="TH SarabunPSK" w:cs="TH SarabunPSK"/>
          <w:sz w:val="32"/>
          <w:szCs w:val="32"/>
        </w:rPr>
        <w:tab/>
      </w:r>
      <w:r w:rsidR="002E0174">
        <w:rPr>
          <w:rFonts w:ascii="TH SarabunPSK" w:hAnsi="TH SarabunPSK" w:cs="TH SarabunPSK"/>
          <w:sz w:val="32"/>
          <w:szCs w:val="32"/>
        </w:rPr>
        <w:t>57</w:t>
      </w:r>
    </w:p>
    <w:bookmarkEnd w:id="5"/>
    <w:p w14:paraId="6CB46FB9" w14:textId="2E70E4CF" w:rsidR="004F3246" w:rsidRPr="00741A52" w:rsidRDefault="008F3354" w:rsidP="008F3354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  <w:cs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3</w:t>
      </w:r>
      <w:r w:rsidRPr="00741A52">
        <w:rPr>
          <w:rFonts w:ascii="TH SarabunPSK" w:hAnsi="TH SarabunPSK" w:cs="TH SarabunPSK"/>
          <w:sz w:val="32"/>
          <w:szCs w:val="32"/>
          <w:cs/>
        </w:rPr>
        <w:t>.</w:t>
      </w:r>
      <w:r w:rsidR="002E0174">
        <w:rPr>
          <w:rFonts w:ascii="TH SarabunPSK" w:hAnsi="TH SarabunPSK" w:cs="TH SarabunPSK"/>
          <w:sz w:val="32"/>
          <w:szCs w:val="32"/>
        </w:rPr>
        <w:t>5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แผนผังการดำเนินงานวิจัย</w:t>
      </w:r>
      <w:r w:rsidRPr="00741A52">
        <w:rPr>
          <w:rFonts w:ascii="TH SarabunPSK" w:hAnsi="TH SarabunPSK" w:cs="TH SarabunPSK"/>
          <w:sz w:val="32"/>
          <w:szCs w:val="32"/>
        </w:rPr>
        <w:tab/>
      </w:r>
      <w:r w:rsidR="002E0174">
        <w:rPr>
          <w:rFonts w:ascii="TH SarabunPSK" w:hAnsi="TH SarabunPSK" w:cs="TH SarabunPSK"/>
          <w:sz w:val="32"/>
          <w:szCs w:val="32"/>
        </w:rPr>
        <w:t>58</w:t>
      </w:r>
      <w:r w:rsidR="004F3246" w:rsidRPr="00741A52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612EEF7C" w14:textId="7BB6BEA2" w:rsidR="004F3246" w:rsidRPr="00741A52" w:rsidRDefault="004F3246" w:rsidP="00484E01">
      <w:pPr>
        <w:tabs>
          <w:tab w:val="left" w:pos="8820"/>
        </w:tabs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 ผลการวิจัยและอภิปรายผล</w:t>
      </w:r>
      <w:r w:rsidR="00492CC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492CC9">
        <w:rPr>
          <w:rFonts w:ascii="TH SarabunPSK" w:hAnsi="TH SarabunPSK" w:cs="TH SarabunPSK" w:hint="cs"/>
          <w:b/>
          <w:bCs/>
          <w:sz w:val="32"/>
          <w:szCs w:val="32"/>
          <w:cs/>
        </w:rPr>
        <w:t>60</w:t>
      </w:r>
    </w:p>
    <w:p w14:paraId="76310980" w14:textId="20630107" w:rsidR="008F3354" w:rsidRPr="00741A52" w:rsidRDefault="008F3354" w:rsidP="008F3354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4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.1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741A52">
        <w:rPr>
          <w:rFonts w:ascii="TH SarabunPSK" w:hAnsi="TH SarabunPSK" w:cs="TH SarabunPSK"/>
          <w:sz w:val="32"/>
          <w:szCs w:val="32"/>
          <w:cs/>
        </w:rPr>
        <w:t>กลุ่มตัวอย่าง และการเก็บรวบรวมข้อมูล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 w:rsidR="008E6235">
        <w:rPr>
          <w:rFonts w:ascii="TH SarabunPSK" w:hAnsi="TH SarabunPSK" w:cs="TH SarabunPSK" w:hint="cs"/>
          <w:sz w:val="32"/>
          <w:szCs w:val="32"/>
          <w:cs/>
        </w:rPr>
        <w:t>60</w:t>
      </w:r>
    </w:p>
    <w:p w14:paraId="2A4667A5" w14:textId="355D8C33" w:rsidR="00BC15FF" w:rsidRPr="00741A52" w:rsidRDefault="00BC15FF" w:rsidP="00BC15FF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4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2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BC15FF">
        <w:rPr>
          <w:rFonts w:ascii="TH SarabunPSK" w:hAnsi="TH SarabunPSK" w:cs="TH SarabunPSK" w:hint="cs"/>
          <w:sz w:val="32"/>
          <w:szCs w:val="32"/>
          <w:cs/>
        </w:rPr>
        <w:t>การสร้างตัวแบบ</w:t>
      </w:r>
      <w:r w:rsidRPr="00BC15FF">
        <w:rPr>
          <w:rFonts w:ascii="TH SarabunPSK" w:hAnsi="TH SarabunPSK" w:cs="TH SarabunPSK"/>
          <w:sz w:val="32"/>
          <w:szCs w:val="32"/>
          <w:cs/>
        </w:rPr>
        <w:t xml:space="preserve"> และวิเคราะห์ข้อมูล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66</w:t>
      </w:r>
    </w:p>
    <w:p w14:paraId="360055AD" w14:textId="7A910E9F" w:rsidR="00BC15FF" w:rsidRPr="00741A52" w:rsidRDefault="00BC15FF" w:rsidP="00BC15FF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4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 w:rsidRPr="00741A52">
        <w:rPr>
          <w:rFonts w:ascii="TH SarabunPSK" w:hAnsi="TH SarabunPSK" w:cs="TH SarabunPSK"/>
          <w:sz w:val="32"/>
          <w:szCs w:val="32"/>
        </w:rPr>
        <w:t xml:space="preserve"> </w:t>
      </w:r>
      <w:r w:rsidRPr="00BC15FF">
        <w:rPr>
          <w:rFonts w:ascii="TH SarabunPSK" w:hAnsi="TH SarabunPSK" w:cs="TH SarabunPSK"/>
          <w:sz w:val="32"/>
          <w:szCs w:val="32"/>
          <w:cs/>
        </w:rPr>
        <w:t>การคำนวณหาค่าความคลาดเคลื่อน และการคัดเลือกตัวแบบ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82</w:t>
      </w:r>
    </w:p>
    <w:p w14:paraId="347E8E97" w14:textId="69A7509A" w:rsidR="008F3354" w:rsidRPr="00492CC9" w:rsidRDefault="00BC15FF" w:rsidP="00492CC9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  <w:cs/>
        </w:rPr>
      </w:pPr>
      <w:r w:rsidRPr="00741A52">
        <w:rPr>
          <w:rFonts w:ascii="TH SarabunPSK" w:hAnsi="TH SarabunPSK" w:cs="TH SarabunPSK"/>
          <w:sz w:val="32"/>
          <w:szCs w:val="32"/>
        </w:rPr>
        <w:tab/>
        <w:t>4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C15FF">
        <w:rPr>
          <w:rFonts w:ascii="TH SarabunPSK" w:hAnsi="TH SarabunPSK" w:cs="TH SarabunPSK"/>
          <w:sz w:val="32"/>
          <w:szCs w:val="32"/>
          <w:cs/>
        </w:rPr>
        <w:t>การพยากรณ์สัญญาณการซื้อ-ขายล่วงหน้าและการวัดประสิทธิภาพ</w:t>
      </w:r>
      <w:r w:rsidR="00492CC9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</w:p>
    <w:p w14:paraId="60A65BCF" w14:textId="34FFA3C9" w:rsidR="004F3246" w:rsidRDefault="004F3246" w:rsidP="008E6235">
      <w:pPr>
        <w:tabs>
          <w:tab w:val="left" w:pos="630"/>
          <w:tab w:val="left" w:pos="8820"/>
        </w:tabs>
        <w:ind w:left="630" w:hanging="630"/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</w:t>
      </w:r>
      <w:r w:rsidRPr="00741A5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สรุปผลการวิจัยและข้อเสนอ</w:t>
      </w:r>
      <w:r w:rsidR="008E6235" w:rsidRPr="00741A52">
        <w:rPr>
          <w:rFonts w:ascii="TH SarabunPSK" w:hAnsi="TH SarabunPSK" w:cs="TH SarabunPSK"/>
          <w:sz w:val="32"/>
          <w:szCs w:val="32"/>
        </w:rPr>
        <w:tab/>
      </w:r>
      <w:r w:rsidR="008E6235" w:rsidRPr="008E6235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86 </w:t>
      </w:r>
    </w:p>
    <w:p w14:paraId="4B3369DE" w14:textId="4FBBFBB0" w:rsidR="008E6235" w:rsidRDefault="008E6235" w:rsidP="008E6235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Pr="00BC15FF">
        <w:rPr>
          <w:rFonts w:ascii="TH SarabunPSK" w:hAnsi="TH SarabunPSK" w:cs="TH SarabunPSK"/>
          <w:sz w:val="32"/>
          <w:szCs w:val="32"/>
          <w:cs/>
        </w:rPr>
        <w:t>การพยากรณ์สัญญาณการซื้อ-ขายล่วงหน้าและการวัดประสิทธิภาพ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>6</w:t>
      </w:r>
    </w:p>
    <w:p w14:paraId="06CDC8F8" w14:textId="71955C76" w:rsidR="008E6235" w:rsidRPr="00492CC9" w:rsidRDefault="008E6235" w:rsidP="008E6235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Pr="00741A52">
        <w:rPr>
          <w:rFonts w:ascii="TH SarabunPSK" w:hAnsi="TH SarabunPSK" w:cs="TH SarabunPSK" w:hint="cs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2 </w:t>
      </w:r>
      <w:r w:rsidRPr="008E6235">
        <w:rPr>
          <w:rFonts w:ascii="TH SarabunPSK" w:hAnsi="TH SarabunPSK" w:cs="TH SarabunPSK"/>
          <w:sz w:val="32"/>
          <w:szCs w:val="32"/>
          <w:cs/>
        </w:rPr>
        <w:t>ข้อเสนอแนะและแนวทางในการทำวิจัยในขั้นถัดไป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8</w:t>
      </w:r>
      <w:r>
        <w:rPr>
          <w:rFonts w:ascii="TH SarabunPSK" w:hAnsi="TH SarabunPSK" w:cs="TH SarabunPSK" w:hint="cs"/>
          <w:sz w:val="32"/>
          <w:szCs w:val="32"/>
          <w:cs/>
        </w:rPr>
        <w:t>7</w:t>
      </w:r>
    </w:p>
    <w:p w14:paraId="75F40B5F" w14:textId="7A8B36A3" w:rsidR="008E6235" w:rsidRPr="00741A52" w:rsidRDefault="001B3BA2" w:rsidP="001B3BA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</w:t>
      </w:r>
      <w:r>
        <w:rPr>
          <w:rFonts w:ascii="TH SarabunPSK" w:hAnsi="TH SarabunPSK" w:cs="TH SarabunPSK"/>
          <w:b/>
          <w:bCs/>
          <w:sz w:val="32"/>
          <w:szCs w:val="32"/>
        </w:rPr>
        <w:t>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ต่อ)</w:t>
      </w:r>
    </w:p>
    <w:p w14:paraId="691D0663" w14:textId="322D68B5" w:rsidR="004F3246" w:rsidRPr="00741A52" w:rsidRDefault="004F3246" w:rsidP="00D36EB2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>บรรณานุกรม</w:t>
      </w:r>
      <w:r w:rsidRPr="00741A52">
        <w:rPr>
          <w:rFonts w:ascii="TH SarabunPSK" w:hAnsi="TH SarabunPSK" w:cs="TH SarabunPSK"/>
          <w:sz w:val="32"/>
          <w:szCs w:val="32"/>
        </w:rPr>
        <w:tab/>
      </w:r>
      <w:r w:rsidR="00B04FD3">
        <w:rPr>
          <w:rFonts w:ascii="TH SarabunPSK" w:hAnsi="TH SarabunPSK" w:cs="TH SarabunPSK" w:hint="cs"/>
          <w:sz w:val="32"/>
          <w:szCs w:val="32"/>
          <w:cs/>
        </w:rPr>
        <w:t>89</w:t>
      </w:r>
    </w:p>
    <w:p w14:paraId="198AFD47" w14:textId="7CB91C83" w:rsidR="004F3246" w:rsidRPr="00741A52" w:rsidRDefault="004F3246" w:rsidP="00D36EB2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ภาคผนวก </w:t>
      </w: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1B3BA2">
        <w:rPr>
          <w:rFonts w:ascii="TH SarabunPSK" w:hAnsi="TH SarabunPSK" w:cs="TH SarabunPSK" w:hint="cs"/>
          <w:sz w:val="32"/>
          <w:szCs w:val="32"/>
          <w:cs/>
        </w:rPr>
        <w:t>92</w:t>
      </w:r>
    </w:p>
    <w:p w14:paraId="6B97FB2C" w14:textId="77777777" w:rsidR="001B3BA2" w:rsidRDefault="004F3246" w:rsidP="001B3BA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  <w:cs/>
        </w:rPr>
        <w:tab/>
        <w:t xml:space="preserve">ภาคผนวก ก </w:t>
      </w:r>
      <w:r w:rsidR="001B3BA2" w:rsidRPr="001B3BA2">
        <w:rPr>
          <w:rFonts w:ascii="TH SarabunPSK" w:hAnsi="TH SarabunPSK" w:cs="TH SarabunPSK"/>
          <w:sz w:val="32"/>
          <w:szCs w:val="32"/>
          <w:cs/>
        </w:rPr>
        <w:t xml:space="preserve">ผลลัพธ์การเปรียบเทียบตัวแบบ </w:t>
      </w:r>
      <w:r w:rsidR="001B3BA2" w:rsidRPr="001B3BA2">
        <w:rPr>
          <w:rFonts w:ascii="TH SarabunPSK" w:hAnsi="TH SarabunPSK" w:cs="TH SarabunPSK"/>
          <w:sz w:val="32"/>
          <w:szCs w:val="32"/>
        </w:rPr>
        <w:t xml:space="preserve">ARIMA </w:t>
      </w:r>
      <w:r w:rsidR="001B3BA2" w:rsidRPr="001B3BA2">
        <w:rPr>
          <w:rFonts w:ascii="TH SarabunPSK" w:hAnsi="TH SarabunPSK" w:cs="TH SarabunPSK"/>
          <w:sz w:val="32"/>
          <w:szCs w:val="32"/>
          <w:cs/>
        </w:rPr>
        <w:t xml:space="preserve">ที่เหมาะสมที่สุดผ่านตัวชี้วัด </w:t>
      </w:r>
    </w:p>
    <w:p w14:paraId="18FC259F" w14:textId="77777777" w:rsidR="001B3BA2" w:rsidRDefault="001B3BA2" w:rsidP="001B3BA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1B3BA2">
        <w:rPr>
          <w:rFonts w:ascii="TH SarabunPSK" w:hAnsi="TH SarabunPSK" w:cs="TH SarabunPSK"/>
          <w:sz w:val="32"/>
          <w:szCs w:val="32"/>
        </w:rPr>
        <w:t xml:space="preserve">Akaike Info Criterion (AIC) </w:t>
      </w:r>
      <w:r w:rsidRPr="001B3BA2">
        <w:rPr>
          <w:rFonts w:ascii="TH SarabunPSK" w:hAnsi="TH SarabunPSK" w:cs="TH SarabunPSK" w:hint="cs"/>
          <w:sz w:val="32"/>
          <w:szCs w:val="32"/>
          <w:cs/>
        </w:rPr>
        <w:t xml:space="preserve">ที่ได้จาก </w:t>
      </w:r>
      <w:r w:rsidRPr="001B3BA2">
        <w:rPr>
          <w:rFonts w:ascii="TH SarabunPSK" w:hAnsi="TH SarabunPSK" w:cs="TH SarabunPSK" w:hint="cs"/>
          <w:sz w:val="32"/>
          <w:szCs w:val="32"/>
        </w:rPr>
        <w:t>Google</w:t>
      </w:r>
      <w:r w:rsidRPr="001B3BA2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1B3BA2">
        <w:rPr>
          <w:rFonts w:ascii="TH SarabunPSK" w:hAnsi="TH SarabunPSK" w:cs="TH SarabunPSK"/>
          <w:sz w:val="32"/>
          <w:szCs w:val="32"/>
        </w:rPr>
        <w:t>Google</w:t>
      </w:r>
      <w:proofErr w:type="spellEnd"/>
      <w:r w:rsidRPr="001B3BA2">
        <w:rPr>
          <w:rFonts w:ascii="TH SarabunPSK" w:hAnsi="TH SarabunPSK" w:cs="TH SarabunPSK"/>
          <w:sz w:val="32"/>
          <w:szCs w:val="32"/>
        </w:rPr>
        <w:t xml:space="preserve"> Collaboratory </w:t>
      </w:r>
      <w:r>
        <w:rPr>
          <w:rFonts w:ascii="TH SarabunPSK" w:hAnsi="TH SarabunPSK" w:cs="TH SarabunPSK"/>
          <w:sz w:val="32"/>
          <w:szCs w:val="32"/>
        </w:rPr>
        <w:t xml:space="preserve">run on </w:t>
      </w:r>
    </w:p>
    <w:p w14:paraId="1397AA81" w14:textId="18E6CB9A" w:rsidR="001B3BA2" w:rsidRPr="001B3BA2" w:rsidRDefault="001B3BA2" w:rsidP="001B3BA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P</w:t>
      </w:r>
      <w:r w:rsidRPr="001B3BA2">
        <w:rPr>
          <w:rFonts w:ascii="TH SarabunPSK" w:hAnsi="TH SarabunPSK" w:cs="TH SarabunPSK"/>
          <w:sz w:val="32"/>
          <w:szCs w:val="32"/>
        </w:rPr>
        <w:t xml:space="preserve">ython version </w:t>
      </w:r>
      <w:r w:rsidRPr="001B3BA2">
        <w:rPr>
          <w:rFonts w:ascii="TH SarabunPSK" w:hAnsi="TH SarabunPSK" w:cs="TH SarabunPSK"/>
          <w:sz w:val="32"/>
          <w:szCs w:val="32"/>
          <w:cs/>
        </w:rPr>
        <w:t>3.9</w:t>
      </w:r>
      <w:r>
        <w:rPr>
          <w:rFonts w:ascii="TH SarabunPSK" w:hAnsi="TH SarabunPSK" w:cs="TH SarabunPSK"/>
          <w:sz w:val="32"/>
          <w:szCs w:val="32"/>
        </w:rPr>
        <w:tab/>
        <w:t>93</w:t>
      </w:r>
    </w:p>
    <w:p w14:paraId="2172719B" w14:textId="3C74CD7D" w:rsidR="001B3BA2" w:rsidRDefault="004F3246" w:rsidP="001B3BA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741A52">
        <w:rPr>
          <w:rFonts w:ascii="TH SarabunPSK" w:hAnsi="TH SarabunPSK" w:cs="TH SarabunPSK"/>
          <w:sz w:val="32"/>
          <w:szCs w:val="32"/>
          <w:cs/>
        </w:rPr>
        <w:tab/>
      </w:r>
      <w:r w:rsidR="001B3BA2" w:rsidRPr="00741A52">
        <w:rPr>
          <w:rFonts w:ascii="TH SarabunPSK" w:hAnsi="TH SarabunPSK" w:cs="TH SarabunPSK"/>
          <w:sz w:val="32"/>
          <w:szCs w:val="32"/>
          <w:cs/>
        </w:rPr>
        <w:t xml:space="preserve">ภาคผนวก </w:t>
      </w:r>
      <w:r w:rsidR="001B3BA2">
        <w:rPr>
          <w:rFonts w:ascii="TH SarabunPSK" w:hAnsi="TH SarabunPSK" w:cs="TH SarabunPSK" w:hint="cs"/>
          <w:sz w:val="32"/>
          <w:szCs w:val="32"/>
          <w:cs/>
        </w:rPr>
        <w:t>ข</w:t>
      </w:r>
      <w:r w:rsidR="001B3BA2" w:rsidRPr="00741A5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3BA2" w:rsidRPr="001B3BA2">
        <w:rPr>
          <w:rFonts w:ascii="TH SarabunPSK" w:hAnsi="TH SarabunPSK" w:cs="TH SarabunPSK"/>
          <w:sz w:val="32"/>
          <w:szCs w:val="32"/>
          <w:cs/>
        </w:rPr>
        <w:t xml:space="preserve">ผลลัพธ์ตัวแบบ </w:t>
      </w:r>
      <w:r w:rsidR="001B3BA2" w:rsidRPr="001B3BA2">
        <w:rPr>
          <w:rFonts w:ascii="TH SarabunPSK" w:hAnsi="TH SarabunPSK" w:cs="TH SarabunPSK"/>
          <w:sz w:val="32"/>
          <w:szCs w:val="32"/>
        </w:rPr>
        <w:t>ARIMAX(</w:t>
      </w:r>
      <w:proofErr w:type="spellStart"/>
      <w:r w:rsidR="001B3BA2" w:rsidRPr="001B3BA2">
        <w:rPr>
          <w:rFonts w:ascii="TH SarabunPSK" w:hAnsi="TH SarabunPSK" w:cs="TH SarabunPSK"/>
          <w:sz w:val="32"/>
          <w:szCs w:val="32"/>
        </w:rPr>
        <w:t>p,d,q</w:t>
      </w:r>
      <w:proofErr w:type="spellEnd"/>
      <w:r w:rsidR="001B3BA2" w:rsidRPr="001B3BA2">
        <w:rPr>
          <w:rFonts w:ascii="TH SarabunPSK" w:hAnsi="TH SarabunPSK" w:cs="TH SarabunPSK"/>
          <w:sz w:val="32"/>
          <w:szCs w:val="32"/>
        </w:rPr>
        <w:t xml:space="preserve">) </w:t>
      </w:r>
      <w:r w:rsidR="001B3BA2" w:rsidRPr="001B3BA2">
        <w:rPr>
          <w:rFonts w:ascii="TH SarabunPSK" w:hAnsi="TH SarabunPSK" w:cs="TH SarabunPSK"/>
          <w:sz w:val="32"/>
          <w:szCs w:val="32"/>
          <w:cs/>
        </w:rPr>
        <w:t xml:space="preserve">ที่เหมาะสม ที่ได้จาก </w:t>
      </w:r>
      <w:r w:rsidR="001B3BA2" w:rsidRPr="001B3BA2">
        <w:rPr>
          <w:rFonts w:ascii="TH SarabunPSK" w:hAnsi="TH SarabunPSK" w:cs="TH SarabunPSK"/>
          <w:sz w:val="32"/>
          <w:szCs w:val="32"/>
        </w:rPr>
        <w:t xml:space="preserve">Google Collaboratory </w:t>
      </w:r>
    </w:p>
    <w:p w14:paraId="5598596B" w14:textId="6D236D3C" w:rsidR="004F3246" w:rsidRPr="001B3BA2" w:rsidRDefault="001B3BA2" w:rsidP="001B3BA2">
      <w:pPr>
        <w:tabs>
          <w:tab w:val="left" w:pos="630"/>
          <w:tab w:val="left" w:pos="8820"/>
        </w:tabs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run on P</w:t>
      </w:r>
      <w:r w:rsidRPr="001B3BA2">
        <w:rPr>
          <w:rFonts w:ascii="TH SarabunPSK" w:hAnsi="TH SarabunPSK" w:cs="TH SarabunPSK"/>
          <w:sz w:val="32"/>
          <w:szCs w:val="32"/>
        </w:rPr>
        <w:t xml:space="preserve">ython version </w:t>
      </w:r>
      <w:r w:rsidRPr="001B3BA2">
        <w:rPr>
          <w:rFonts w:ascii="TH SarabunPSK" w:hAnsi="TH SarabunPSK" w:cs="TH SarabunPSK"/>
          <w:sz w:val="32"/>
          <w:szCs w:val="32"/>
          <w:cs/>
        </w:rPr>
        <w:t>3.9</w:t>
      </w:r>
      <w:r>
        <w:rPr>
          <w:rFonts w:ascii="TH SarabunPSK" w:hAnsi="TH SarabunPSK" w:cs="TH SarabunPSK"/>
          <w:sz w:val="32"/>
          <w:szCs w:val="32"/>
        </w:rPr>
        <w:tab/>
        <w:t>94</w:t>
      </w:r>
    </w:p>
    <w:p w14:paraId="50AB523C" w14:textId="77777777" w:rsidR="004F3246" w:rsidRPr="00741A52" w:rsidRDefault="004F3246" w:rsidP="00446FA0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41A52">
        <w:rPr>
          <w:rFonts w:ascii="TH SarabunPSK" w:hAnsi="TH SarabunPSK" w:cs="TH SarabunPSK"/>
          <w:b/>
          <w:bCs/>
          <w:sz w:val="32"/>
          <w:szCs w:val="32"/>
          <w:cs/>
        </w:rPr>
        <w:br w:type="page"/>
      </w:r>
    </w:p>
    <w:p w14:paraId="577EA502" w14:textId="77777777" w:rsidR="004F3246" w:rsidRPr="002E0174" w:rsidRDefault="004F3246" w:rsidP="00D36EB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สารบัญตาราง</w:t>
      </w:r>
    </w:p>
    <w:p w14:paraId="308D1611" w14:textId="77777777" w:rsidR="004F3246" w:rsidRPr="002E0174" w:rsidRDefault="004F3246" w:rsidP="003528C3">
      <w:pPr>
        <w:rPr>
          <w:rFonts w:ascii="TH SarabunPSK" w:hAnsi="TH SarabunPSK" w:cs="TH SarabunPSK"/>
          <w:b/>
          <w:bCs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ab/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หน้า</w:t>
      </w:r>
    </w:p>
    <w:p w14:paraId="6D18A718" w14:textId="77777777" w:rsidR="009470E1" w:rsidRPr="002E0174" w:rsidRDefault="004F3246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bookmarkStart w:id="6" w:name="_Hlk134907009"/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922928" w:rsidRPr="002E0174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22928" w:rsidRPr="002E0174">
        <w:rPr>
          <w:rFonts w:ascii="TH SarabunPSK" w:hAnsi="TH SarabunPSK" w:cs="TH SarabunPSK"/>
          <w:sz w:val="32"/>
          <w:szCs w:val="32"/>
          <w:cs/>
        </w:rPr>
        <w:t xml:space="preserve">ความสัมพันธ์ระหว่างค่า </w:t>
      </w:r>
      <w:r w:rsidR="00922928" w:rsidRPr="002E0174">
        <w:rPr>
          <w:rFonts w:ascii="TH SarabunPSK" w:hAnsi="TH SarabunPSK" w:cs="TH SarabunPSK"/>
          <w:sz w:val="32"/>
          <w:szCs w:val="32"/>
        </w:rPr>
        <w:t xml:space="preserve">loading </w:t>
      </w:r>
      <w:r w:rsidR="00922928" w:rsidRPr="002E0174">
        <w:rPr>
          <w:rFonts w:ascii="TH SarabunPSK" w:hAnsi="TH SarabunPSK" w:cs="TH SarabunPSK"/>
          <w:sz w:val="32"/>
          <w:szCs w:val="32"/>
          <w:cs/>
        </w:rPr>
        <w:t xml:space="preserve">ที่มีนัยสำคัญทางสถิติที่ระดับ 0.05 </w:t>
      </w:r>
    </w:p>
    <w:p w14:paraId="2F9469EF" w14:textId="163BA316" w:rsidR="004F3246" w:rsidRPr="002E0174" w:rsidRDefault="009470E1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="00922928" w:rsidRPr="002E0174">
        <w:rPr>
          <w:rFonts w:ascii="TH SarabunPSK" w:hAnsi="TH SarabunPSK" w:cs="TH SarabunPSK"/>
          <w:sz w:val="32"/>
          <w:szCs w:val="32"/>
          <w:cs/>
        </w:rPr>
        <w:t>ต่อจำนวนตัวอย่าง</w:t>
      </w:r>
      <w:r w:rsidR="008E6235">
        <w:rPr>
          <w:rFonts w:ascii="TH SarabunPSK" w:hAnsi="TH SarabunPSK" w:cs="TH SarabunPSK"/>
          <w:sz w:val="32"/>
          <w:szCs w:val="32"/>
          <w:cs/>
        </w:rPr>
        <w:tab/>
      </w:r>
      <w:r w:rsidR="004F3246" w:rsidRPr="002E0174">
        <w:rPr>
          <w:rFonts w:ascii="TH SarabunPSK" w:hAnsi="TH SarabunPSK" w:cs="TH SarabunPSK"/>
          <w:sz w:val="32"/>
          <w:szCs w:val="32"/>
          <w:cs/>
        </w:rPr>
        <w:t>4</w:t>
      </w:r>
      <w:r w:rsidR="002E0174">
        <w:rPr>
          <w:rFonts w:ascii="TH SarabunPSK" w:hAnsi="TH SarabunPSK" w:cs="TH SarabunPSK"/>
          <w:sz w:val="32"/>
          <w:szCs w:val="32"/>
        </w:rPr>
        <w:t>5</w:t>
      </w:r>
    </w:p>
    <w:p w14:paraId="547BC230" w14:textId="0F11B6FC" w:rsidR="00A11FAC" w:rsidRPr="00A11FAC" w:rsidRDefault="004F3246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2E017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470E1"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.1 </w:t>
      </w:r>
      <w:r w:rsidR="002E0174" w:rsidRPr="002E0174">
        <w:rPr>
          <w:rFonts w:ascii="TH SarabunPSK" w:hAnsi="TH SarabunPSK" w:cs="TH SarabunPSK"/>
          <w:sz w:val="32"/>
          <w:szCs w:val="32"/>
          <w:cs/>
        </w:rPr>
        <w:t>ตารางชี้แจงแหล่งที่มาของข้อมูลในการนำมาใช้พยากรณ</w:t>
      </w:r>
      <w:r w:rsidR="00A11FAC">
        <w:rPr>
          <w:rFonts w:ascii="TH SarabunPSK" w:hAnsi="TH SarabunPSK" w:cs="TH SarabunPSK" w:hint="cs"/>
          <w:sz w:val="32"/>
          <w:szCs w:val="32"/>
          <w:cs/>
        </w:rPr>
        <w:t>์</w:t>
      </w:r>
      <w:r w:rsidR="008E6235">
        <w:rPr>
          <w:rFonts w:ascii="TH SarabunPSK" w:hAnsi="TH SarabunPSK" w:cs="TH SarabunPSK"/>
          <w:sz w:val="32"/>
          <w:szCs w:val="32"/>
          <w:cs/>
        </w:rPr>
        <w:tab/>
      </w:r>
      <w:r w:rsidR="00A11FAC">
        <w:rPr>
          <w:rFonts w:ascii="TH SarabunPSK" w:hAnsi="TH SarabunPSK" w:cs="TH SarabunPSK"/>
          <w:sz w:val="32"/>
          <w:szCs w:val="32"/>
        </w:rPr>
        <w:t>50</w:t>
      </w:r>
      <w:bookmarkStart w:id="7" w:name="_Hlk134904521"/>
    </w:p>
    <w:p w14:paraId="0D354557" w14:textId="77777777" w:rsidR="00A11FAC" w:rsidRDefault="00A11FAC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11FAC">
        <w:rPr>
          <w:rFonts w:ascii="TH SarabunPSK" w:hAnsi="TH SarabunPSK" w:cs="TH SarabunPSK"/>
          <w:sz w:val="32"/>
          <w:szCs w:val="32"/>
          <w:cs/>
        </w:rPr>
        <w:t xml:space="preserve">ผลลัพธ์จากการทดสอบ </w:t>
      </w:r>
      <w:r w:rsidRPr="00A11FAC">
        <w:rPr>
          <w:rFonts w:ascii="TH SarabunPSK" w:hAnsi="TH SarabunPSK" w:cs="TH SarabunPSK"/>
          <w:sz w:val="32"/>
          <w:szCs w:val="32"/>
        </w:rPr>
        <w:t xml:space="preserve">Augmented Dickey-Fuller test </w:t>
      </w:r>
      <w:r w:rsidRPr="00A11FAC">
        <w:rPr>
          <w:rFonts w:ascii="TH SarabunPSK" w:hAnsi="TH SarabunPSK" w:cs="TH SarabunPSK"/>
          <w:sz w:val="32"/>
          <w:szCs w:val="32"/>
          <w:cs/>
        </w:rPr>
        <w:t xml:space="preserve">ของข้อมูล </w:t>
      </w:r>
      <w:r w:rsidRPr="00A11FAC">
        <w:rPr>
          <w:rFonts w:ascii="TH SarabunPSK" w:hAnsi="TH SarabunPSK" w:cs="TH SarabunPSK"/>
          <w:sz w:val="32"/>
          <w:szCs w:val="32"/>
        </w:rPr>
        <w:t>SET</w:t>
      </w:r>
      <w:r w:rsidRPr="00A11FAC">
        <w:rPr>
          <w:rFonts w:ascii="TH SarabunPSK" w:hAnsi="TH SarabunPSK" w:cs="TH SarabunPSK"/>
          <w:sz w:val="32"/>
          <w:szCs w:val="32"/>
          <w:cs/>
        </w:rPr>
        <w:t xml:space="preserve">50 </w:t>
      </w:r>
    </w:p>
    <w:p w14:paraId="75044EE8" w14:textId="28F2D8FA" w:rsidR="00A11FAC" w:rsidRPr="00A11FAC" w:rsidRDefault="00A11FAC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</w:t>
      </w:r>
      <w:r w:rsidRPr="00A11FAC">
        <w:rPr>
          <w:rFonts w:ascii="TH SarabunPSK" w:hAnsi="TH SarabunPSK" w:cs="TH SarabunPSK"/>
          <w:sz w:val="32"/>
          <w:szCs w:val="32"/>
          <w:cs/>
        </w:rPr>
        <w:t>ก่อนการแก้ไขข้อมูล  หรือ ณ ผลต่างลำดับที่ 0 (</w:t>
      </w:r>
      <w:r w:rsidRPr="00A11FAC">
        <w:rPr>
          <w:rFonts w:ascii="TH SarabunPSK" w:hAnsi="TH SarabunPSK" w:cs="TH SarabunPSK"/>
          <w:sz w:val="32"/>
          <w:szCs w:val="32"/>
        </w:rPr>
        <w:t>At Level)</w:t>
      </w:r>
      <w:r w:rsidR="008E6235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60</w:t>
      </w:r>
    </w:p>
    <w:p w14:paraId="052F5ACD" w14:textId="67026BA1" w:rsidR="009470E1" w:rsidRPr="002E0174" w:rsidRDefault="004F3246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9470E1"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A11FAC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470E1" w:rsidRPr="002E0174">
        <w:rPr>
          <w:rFonts w:ascii="TH SarabunPSK" w:hAnsi="TH SarabunPSK" w:cs="TH SarabunPSK"/>
          <w:sz w:val="32"/>
          <w:szCs w:val="32"/>
          <w:cs/>
        </w:rPr>
        <w:t xml:space="preserve">ผลลัพธ์จากการทดสอบ </w:t>
      </w:r>
      <w:r w:rsidR="009470E1" w:rsidRPr="002E0174">
        <w:rPr>
          <w:rFonts w:ascii="TH SarabunPSK" w:hAnsi="TH SarabunPSK" w:cs="TH SarabunPSK"/>
          <w:sz w:val="32"/>
          <w:szCs w:val="32"/>
        </w:rPr>
        <w:t xml:space="preserve">Augmented Dickey-Fuller test </w:t>
      </w:r>
      <w:r w:rsidR="009470E1" w:rsidRPr="002E0174">
        <w:rPr>
          <w:rFonts w:ascii="TH SarabunPSK" w:hAnsi="TH SarabunPSK" w:cs="TH SarabunPSK"/>
          <w:sz w:val="32"/>
          <w:szCs w:val="32"/>
          <w:cs/>
        </w:rPr>
        <w:t xml:space="preserve">ของข้อมูล </w:t>
      </w:r>
      <w:r w:rsidR="009470E1" w:rsidRPr="002E0174">
        <w:rPr>
          <w:rFonts w:ascii="TH SarabunPSK" w:hAnsi="TH SarabunPSK" w:cs="TH SarabunPSK"/>
          <w:sz w:val="32"/>
          <w:szCs w:val="32"/>
        </w:rPr>
        <w:t>SET50</w:t>
      </w:r>
    </w:p>
    <w:p w14:paraId="79E4B560" w14:textId="72D30761" w:rsidR="004F3246" w:rsidRDefault="009470E1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หลังการแก้ไขข้อมูล หรือ ณ ผลต่างลำดับที่ </w:t>
      </w:r>
      <w:r w:rsidRPr="002E0174">
        <w:rPr>
          <w:rFonts w:ascii="TH SarabunPSK" w:hAnsi="TH SarabunPSK" w:cs="TH SarabunPSK"/>
          <w:sz w:val="32"/>
          <w:szCs w:val="32"/>
        </w:rPr>
        <w:t>1 (1</w:t>
      </w:r>
      <w:r w:rsidR="00A11FAC" w:rsidRPr="00CE4550">
        <w:rPr>
          <w:position w:val="-4"/>
        </w:rPr>
        <w:object w:dxaOrig="180" w:dyaOrig="300" w14:anchorId="4FFA779E">
          <v:shape id="_x0000_i1034" type="#_x0000_t75" style="width:9pt;height:15pt" o:ole="">
            <v:imagedata r:id="rId12" o:title=""/>
          </v:shape>
          <o:OLEObject Type="Embed" ProgID="Equation.DSMT4" ShapeID="_x0000_i1034" DrawAspect="Content" ObjectID="_1745852775" r:id="rId13"/>
        </w:object>
      </w:r>
      <w:r w:rsidRPr="002E0174">
        <w:rPr>
          <w:rFonts w:ascii="TH SarabunPSK" w:hAnsi="TH SarabunPSK" w:cs="TH SarabunPSK"/>
          <w:sz w:val="32"/>
          <w:szCs w:val="32"/>
        </w:rPr>
        <w:t>Difference)</w:t>
      </w:r>
      <w:r w:rsidR="008E6235">
        <w:rPr>
          <w:rFonts w:ascii="TH SarabunPSK" w:hAnsi="TH SarabunPSK" w:cs="TH SarabunPSK"/>
          <w:sz w:val="32"/>
          <w:szCs w:val="32"/>
          <w:cs/>
        </w:rPr>
        <w:tab/>
      </w:r>
      <w:r w:rsidR="008E6235">
        <w:rPr>
          <w:rFonts w:ascii="TH SarabunPSK" w:hAnsi="TH SarabunPSK" w:cs="TH SarabunPSK" w:hint="cs"/>
          <w:sz w:val="32"/>
          <w:szCs w:val="32"/>
          <w:cs/>
        </w:rPr>
        <w:t>62</w:t>
      </w:r>
    </w:p>
    <w:p w14:paraId="40BDD987" w14:textId="3A0D0F8A" w:rsidR="009470E1" w:rsidRPr="002E0174" w:rsidRDefault="009470E1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bookmarkStart w:id="8" w:name="_Hlk134906372"/>
      <w:bookmarkEnd w:id="7"/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 w:rsidR="00AE0E3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ผลลัพธ์จากการทดสอบ </w:t>
      </w:r>
      <w:r w:rsidRPr="002E0174">
        <w:rPr>
          <w:rFonts w:ascii="TH SarabunPSK" w:hAnsi="TH SarabunPSK" w:cs="TH SarabunPSK"/>
          <w:sz w:val="32"/>
          <w:szCs w:val="32"/>
        </w:rPr>
        <w:t>KMO and Bartlett's</w:t>
      </w:r>
      <w:r w:rsidR="008E6235">
        <w:rPr>
          <w:rFonts w:ascii="TH SarabunPSK" w:hAnsi="TH SarabunPSK" w:cs="TH SarabunPSK"/>
          <w:sz w:val="32"/>
          <w:szCs w:val="32"/>
          <w:cs/>
        </w:rPr>
        <w:tab/>
      </w:r>
      <w:r w:rsidR="00AE0E32">
        <w:rPr>
          <w:rFonts w:ascii="TH SarabunPSK" w:hAnsi="TH SarabunPSK" w:cs="TH SarabunPSK" w:hint="cs"/>
          <w:sz w:val="32"/>
          <w:szCs w:val="32"/>
          <w:cs/>
        </w:rPr>
        <w:t>64</w:t>
      </w:r>
    </w:p>
    <w:bookmarkEnd w:id="8"/>
    <w:p w14:paraId="60EB6BD9" w14:textId="505D1F91" w:rsidR="002B53F5" w:rsidRPr="002E0174" w:rsidRDefault="002B53F5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53F5">
        <w:rPr>
          <w:rFonts w:ascii="TH SarabunPSK" w:hAnsi="TH SarabunPSK" w:cs="TH SarabunPSK"/>
          <w:sz w:val="32"/>
          <w:szCs w:val="32"/>
          <w:cs/>
        </w:rPr>
        <w:t xml:space="preserve">เปรียบเทียบตัวแบบ </w:t>
      </w:r>
      <w:r w:rsidRPr="002B53F5">
        <w:rPr>
          <w:rFonts w:ascii="TH SarabunPSK" w:hAnsi="TH SarabunPSK" w:cs="TH SarabunPSK"/>
          <w:sz w:val="32"/>
          <w:szCs w:val="32"/>
        </w:rPr>
        <w:t xml:space="preserve">ARIMA </w:t>
      </w:r>
      <w:r w:rsidRPr="002B53F5">
        <w:rPr>
          <w:rFonts w:ascii="TH SarabunPSK" w:hAnsi="TH SarabunPSK" w:cs="TH SarabunPSK"/>
          <w:sz w:val="32"/>
          <w:szCs w:val="32"/>
          <w:cs/>
        </w:rPr>
        <w:t xml:space="preserve">ที่เหมาะสมที่สุดผ่านตัวชี้วัด </w:t>
      </w:r>
      <w:r w:rsidRPr="002B53F5">
        <w:rPr>
          <w:rFonts w:ascii="TH SarabunPSK" w:hAnsi="TH SarabunPSK" w:cs="TH SarabunPSK"/>
          <w:sz w:val="32"/>
          <w:szCs w:val="32"/>
        </w:rPr>
        <w:t>Akaike Info Criterion (AIC)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67</w:t>
      </w:r>
    </w:p>
    <w:bookmarkEnd w:id="6"/>
    <w:p w14:paraId="03A32F73" w14:textId="77777777" w:rsidR="00492CC9" w:rsidRPr="002E0174" w:rsidRDefault="00492CC9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376CF">
        <w:rPr>
          <w:rFonts w:ascii="TH SarabunPSK" w:hAnsi="TH SarabunPSK" w:cs="TH SarabunPSK"/>
          <w:sz w:val="32"/>
          <w:szCs w:val="32"/>
          <w:cs/>
        </w:rPr>
        <w:t xml:space="preserve">แสดงผลลัพธ์ของตัวแบบ </w:t>
      </w:r>
      <w:r w:rsidRPr="008376CF">
        <w:rPr>
          <w:rFonts w:ascii="TH SarabunPSK" w:hAnsi="TH SarabunPSK" w:cs="TH SarabunPSK"/>
          <w:i/>
          <w:iCs/>
          <w:sz w:val="32"/>
          <w:szCs w:val="32"/>
        </w:rPr>
        <w:t>ARIMAX(</w:t>
      </w:r>
      <w:r w:rsidRPr="008376CF">
        <w:rPr>
          <w:rFonts w:ascii="TH SarabunPSK" w:hAnsi="TH SarabunPSK" w:cs="TH SarabunPSK"/>
          <w:i/>
          <w:iCs/>
          <w:sz w:val="32"/>
          <w:szCs w:val="32"/>
          <w:cs/>
        </w:rPr>
        <w:t>2</w:t>
      </w:r>
      <w:r w:rsidRPr="008376CF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8376CF">
        <w:rPr>
          <w:rFonts w:ascii="TH SarabunPSK" w:hAnsi="TH SarabunPSK" w:cs="TH SarabunPSK"/>
          <w:i/>
          <w:iCs/>
          <w:sz w:val="32"/>
          <w:szCs w:val="32"/>
          <w:cs/>
        </w:rPr>
        <w:t>0</w:t>
      </w:r>
      <w:r w:rsidRPr="008376CF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8376CF">
        <w:rPr>
          <w:rFonts w:ascii="TH SarabunPSK" w:hAnsi="TH SarabunPSK" w:cs="TH SarabunPSK"/>
          <w:i/>
          <w:iCs/>
          <w:sz w:val="32"/>
          <w:szCs w:val="32"/>
          <w:cs/>
        </w:rPr>
        <w:t xml:space="preserve">3)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69</w:t>
      </w:r>
    </w:p>
    <w:p w14:paraId="2660064D" w14:textId="77777777" w:rsidR="00492CC9" w:rsidRPr="002E0174" w:rsidRDefault="00492CC9" w:rsidP="00492CC9">
      <w:pPr>
        <w:tabs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E0174">
        <w:rPr>
          <w:rFonts w:ascii="TH SarabunPSK" w:hAnsi="TH SarabunPSK" w:cs="TH SarabunPSK" w:hint="cs"/>
          <w:b/>
          <w:bCs/>
          <w:sz w:val="32"/>
          <w:szCs w:val="32"/>
          <w:cs/>
        </w:rPr>
        <w:t>4.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376CF">
        <w:rPr>
          <w:rFonts w:ascii="TH SarabunPSK" w:hAnsi="TH SarabunPSK" w:cs="TH SarabunPSK"/>
          <w:sz w:val="32"/>
          <w:szCs w:val="32"/>
          <w:cs/>
        </w:rPr>
        <w:t xml:space="preserve">แสดงผลลัพธ์ของตัวแบบ </w:t>
      </w:r>
      <w:r w:rsidRPr="008376CF">
        <w:rPr>
          <w:rFonts w:ascii="TH SarabunPSK" w:hAnsi="TH SarabunPSK" w:cs="TH SarabunPSK"/>
          <w:i/>
          <w:iCs/>
          <w:sz w:val="32"/>
          <w:szCs w:val="32"/>
        </w:rPr>
        <w:t>ARIMAX(</w:t>
      </w:r>
      <w:r w:rsidRPr="008376CF">
        <w:rPr>
          <w:rFonts w:ascii="TH SarabunPSK" w:hAnsi="TH SarabunPSK" w:cs="TH SarabunPSK"/>
          <w:i/>
          <w:iCs/>
          <w:sz w:val="32"/>
          <w:szCs w:val="32"/>
          <w:cs/>
        </w:rPr>
        <w:t>2</w:t>
      </w:r>
      <w:r w:rsidRPr="008376CF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8376CF">
        <w:rPr>
          <w:rFonts w:ascii="TH SarabunPSK" w:hAnsi="TH SarabunPSK" w:cs="TH SarabunPSK"/>
          <w:i/>
          <w:iCs/>
          <w:sz w:val="32"/>
          <w:szCs w:val="32"/>
          <w:cs/>
        </w:rPr>
        <w:t>0</w:t>
      </w:r>
      <w:r w:rsidRPr="008376CF">
        <w:rPr>
          <w:rFonts w:ascii="TH SarabunPSK" w:hAnsi="TH SarabunPSK" w:cs="TH SarabunPSK"/>
          <w:i/>
          <w:iCs/>
          <w:sz w:val="32"/>
          <w:szCs w:val="32"/>
        </w:rPr>
        <w:t>,</w:t>
      </w:r>
      <w:r w:rsidRPr="008376CF">
        <w:rPr>
          <w:rFonts w:ascii="TH SarabunPSK" w:hAnsi="TH SarabunPSK" w:cs="TH SarabunPSK" w:hint="cs"/>
          <w:i/>
          <w:iCs/>
          <w:sz w:val="32"/>
          <w:szCs w:val="32"/>
          <w:cs/>
        </w:rPr>
        <w:t>2</w:t>
      </w:r>
      <w:r w:rsidRPr="008376CF">
        <w:rPr>
          <w:rFonts w:ascii="TH SarabunPSK" w:hAnsi="TH SarabunPSK" w:cs="TH SarabunPSK"/>
          <w:i/>
          <w:iCs/>
          <w:sz w:val="32"/>
          <w:szCs w:val="32"/>
          <w:cs/>
        </w:rPr>
        <w:t>)</w:t>
      </w:r>
      <w:r w:rsidRPr="008376CF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70</w:t>
      </w:r>
    </w:p>
    <w:p w14:paraId="4CDE824D" w14:textId="77777777" w:rsid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ผลการทดสอบ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Ljung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and Box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เพื่อประเมิน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White Noise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</w:p>
    <w:p w14:paraId="0F39A502" w14:textId="77777777" w:rsidR="00492CC9" w:rsidRPr="00BF661D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ที่นำมาพยากรณ์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71</w:t>
      </w:r>
    </w:p>
    <w:p w14:paraId="317BF9D2" w14:textId="77777777" w:rsidR="00492CC9" w:rsidRPr="00BF661D" w:rsidRDefault="00492CC9" w:rsidP="00492CC9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8</w:t>
      </w:r>
      <w:r w:rsidRPr="005421B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ในแต่ละพารามิเตอร์ </w:t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74</w:t>
      </w:r>
    </w:p>
    <w:p w14:paraId="7C2BBAB0" w14:textId="77777777" w:rsidR="00492CC9" w:rsidRDefault="00492CC9" w:rsidP="00492CC9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ตารางที่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9</w:t>
      </w:r>
      <w:r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แสดงผลลัพธ์ของตัวแบบ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Pr="004F5BC9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                                                          77</w:t>
      </w:r>
    </w:p>
    <w:p w14:paraId="34A5E421" w14:textId="77777777" w:rsidR="00492CC9" w:rsidRPr="00BF661D" w:rsidRDefault="00492CC9" w:rsidP="00492CC9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ความคลาดเคลื่อนในการพยากรณ์สำหรับตัวแบบผสมระหว่าง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ANN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79</w:t>
      </w:r>
    </w:p>
    <w:p w14:paraId="5B2D98EF" w14:textId="77777777" w:rsidR="00492CC9" w:rsidRDefault="00492CC9" w:rsidP="00492CC9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.1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ความคลาดเคลื่อนในการพยากรณ์สำหรับตัวแบบผสมระหว่าง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Theme="minorEastAsia" w:hAnsi="TH SarabunPSK" w:cs="TH SarabunPSK"/>
          <w:sz w:val="32"/>
          <w:szCs w:val="32"/>
        </w:rPr>
        <w:t>SV</w:t>
      </w:r>
      <w:r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80</w:t>
      </w:r>
    </w:p>
    <w:p w14:paraId="7F50E595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ความคลาดเคลื่อนในการพยากรณ์สำหรับตัวแบบรวม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ARIMAX-ANN-SVM 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  81</w:t>
      </w:r>
    </w:p>
    <w:p w14:paraId="5D848062" w14:textId="77777777" w:rsid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แสดงค่าพารามิเตอร์ของตัวแบบ</w:t>
      </w:r>
      <w:r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RMSE,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MSE,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</w:p>
    <w:p w14:paraId="7255C2BA" w14:textId="07596D2E" w:rsidR="004F3246" w:rsidRP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GB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ที่เหมาะสมกับข้อมูลดัชนี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                                                     82</w:t>
      </w:r>
    </w:p>
    <w:p w14:paraId="5F1C4ADC" w14:textId="77777777" w:rsidR="004F3246" w:rsidRPr="002E2B2B" w:rsidRDefault="004F3246" w:rsidP="007816C5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สารบัญรูป</w:t>
      </w:r>
    </w:p>
    <w:p w14:paraId="5B70CC56" w14:textId="77777777" w:rsidR="004F3246" w:rsidRPr="002E2B2B" w:rsidRDefault="004F3246" w:rsidP="00446FA0">
      <w:pPr>
        <w:rPr>
          <w:rFonts w:ascii="TH SarabunPSK" w:hAnsi="TH SarabunPSK" w:cs="TH SarabunPSK"/>
          <w:b/>
          <w:bCs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  <w:t>หน้า</w:t>
      </w:r>
    </w:p>
    <w:p w14:paraId="115BE719" w14:textId="74A03D8D" w:rsidR="004F3246" w:rsidRPr="002E2B2B" w:rsidRDefault="004F3246" w:rsidP="001E5C26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</w:t>
      </w:r>
      <w:r w:rsidRPr="002E2B2B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กราฟแสดงลักษณะของแนวโน้มลดลง</w:t>
      </w:r>
      <w:r w:rsidRPr="002E2B2B">
        <w:rPr>
          <w:rFonts w:ascii="TH SarabunPSK" w:hAnsi="TH SarabunPSK" w:cs="TH SarabunPSK"/>
          <w:sz w:val="32"/>
          <w:szCs w:val="32"/>
          <w:cs/>
        </w:rPr>
        <w:tab/>
      </w:r>
      <w:r w:rsidR="002E0174">
        <w:rPr>
          <w:rFonts w:ascii="TH SarabunPSK" w:hAnsi="TH SarabunPSK" w:cs="TH SarabunPSK"/>
          <w:sz w:val="32"/>
          <w:szCs w:val="32"/>
        </w:rPr>
        <w:t>10</w:t>
      </w:r>
    </w:p>
    <w:p w14:paraId="0DBD541F" w14:textId="69FA0111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2.2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กราฟแสดงลักษณะของแนวโน้มเพิ่มขึ้น</w:t>
      </w:r>
      <w:r w:rsidRPr="002E2B2B">
        <w:rPr>
          <w:rFonts w:ascii="TH SarabunPSK" w:hAnsi="TH SarabunPSK" w:cs="TH SarabunPSK"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sz w:val="32"/>
          <w:szCs w:val="32"/>
        </w:rPr>
        <w:t>1</w:t>
      </w:r>
      <w:r w:rsidR="002E0174">
        <w:rPr>
          <w:rFonts w:ascii="TH SarabunPSK" w:hAnsi="TH SarabunPSK" w:cs="TH SarabunPSK"/>
          <w:sz w:val="32"/>
          <w:szCs w:val="32"/>
        </w:rPr>
        <w:t>1</w:t>
      </w:r>
    </w:p>
    <w:p w14:paraId="3350D8EB" w14:textId="41834E99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2.3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กราฟแสดงลักษณะของฤดูกาล</w:t>
      </w:r>
      <w:r w:rsidRPr="002E2B2B">
        <w:rPr>
          <w:rFonts w:ascii="TH SarabunPSK" w:hAnsi="TH SarabunPSK" w:cs="TH SarabunPSK"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sz w:val="32"/>
          <w:szCs w:val="32"/>
        </w:rPr>
        <w:t>1</w:t>
      </w:r>
      <w:r w:rsidR="002E0174">
        <w:rPr>
          <w:rFonts w:ascii="TH SarabunPSK" w:hAnsi="TH SarabunPSK" w:cs="TH SarabunPSK"/>
          <w:sz w:val="32"/>
          <w:szCs w:val="32"/>
        </w:rPr>
        <w:t>1</w:t>
      </w:r>
    </w:p>
    <w:p w14:paraId="3F9E76EE" w14:textId="7459AAF5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2.4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กราฟแสดงลักษณะของวัฏจักรที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1</w:t>
      </w:r>
      <w:r w:rsidR="002E0174">
        <w:rPr>
          <w:rFonts w:ascii="TH SarabunPSK" w:hAnsi="TH SarabunPSK" w:cs="TH SarabunPSK"/>
          <w:sz w:val="32"/>
          <w:szCs w:val="32"/>
        </w:rPr>
        <w:t>2</w:t>
      </w:r>
    </w:p>
    <w:p w14:paraId="3D454DD8" w14:textId="7EFC7DE2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2.6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2B2B">
        <w:rPr>
          <w:rFonts w:ascii="TH SarabunPSK" w:hAnsi="TH SarabunPSK" w:cs="TH SarabunPSK"/>
          <w:sz w:val="32"/>
          <w:szCs w:val="32"/>
        </w:rPr>
        <w:t>ACF (Stationary)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1</w:t>
      </w:r>
      <w:r w:rsidR="00CF060F">
        <w:rPr>
          <w:rFonts w:ascii="TH SarabunPSK" w:hAnsi="TH SarabunPSK" w:cs="TH SarabunPSK"/>
          <w:sz w:val="32"/>
          <w:szCs w:val="32"/>
        </w:rPr>
        <w:t>6</w:t>
      </w:r>
    </w:p>
    <w:p w14:paraId="26C838F4" w14:textId="4F46F0E8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2.7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2B2B">
        <w:rPr>
          <w:rFonts w:ascii="TH SarabunPSK" w:hAnsi="TH SarabunPSK" w:cs="TH SarabunPSK"/>
          <w:sz w:val="32"/>
          <w:szCs w:val="32"/>
        </w:rPr>
        <w:t>ACF (Non-Stationary)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1</w:t>
      </w:r>
      <w:r w:rsidR="00CF060F">
        <w:rPr>
          <w:rFonts w:ascii="TH SarabunPSK" w:hAnsi="TH SarabunPSK" w:cs="TH SarabunPSK"/>
          <w:sz w:val="32"/>
          <w:szCs w:val="32"/>
        </w:rPr>
        <w:t>6</w:t>
      </w:r>
    </w:p>
    <w:p w14:paraId="6A3DA82D" w14:textId="22AF4766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2.8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หลักการทำงานของตัวแบบ </w:t>
      </w:r>
      <w:r w:rsidRPr="002E2B2B">
        <w:rPr>
          <w:rFonts w:ascii="TH SarabunPSK" w:hAnsi="TH SarabunPSK" w:cs="TH SarabunPSK"/>
          <w:sz w:val="32"/>
          <w:szCs w:val="32"/>
        </w:rPr>
        <w:t>ANN</w:t>
      </w:r>
      <w:r w:rsidRPr="002E2B2B">
        <w:rPr>
          <w:rFonts w:ascii="TH SarabunPSK" w:hAnsi="TH SarabunPSK" w:cs="TH SarabunPSK"/>
          <w:sz w:val="32"/>
          <w:szCs w:val="32"/>
          <w:cs/>
        </w:rPr>
        <w:tab/>
      </w:r>
      <w:r w:rsidR="002E0174">
        <w:rPr>
          <w:rFonts w:ascii="TH SarabunPSK" w:hAnsi="TH SarabunPSK" w:cs="TH SarabunPSK"/>
          <w:sz w:val="32"/>
          <w:szCs w:val="32"/>
        </w:rPr>
        <w:t>22</w:t>
      </w:r>
    </w:p>
    <w:p w14:paraId="5A69C7BF" w14:textId="3BE39E4B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2.9 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โครงสร้างของ </w:t>
      </w:r>
      <w:r w:rsidRPr="002E2B2B">
        <w:rPr>
          <w:rFonts w:ascii="TH SarabunPSK" w:hAnsi="TH SarabunPSK" w:cs="TH SarabunPSK"/>
          <w:sz w:val="32"/>
          <w:szCs w:val="32"/>
        </w:rPr>
        <w:t>Feedforward network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2</w:t>
      </w:r>
      <w:r w:rsidR="002E0174">
        <w:rPr>
          <w:rFonts w:ascii="TH SarabunPSK" w:hAnsi="TH SarabunPSK" w:cs="TH SarabunPSK"/>
          <w:sz w:val="32"/>
          <w:szCs w:val="32"/>
        </w:rPr>
        <w:t>4</w:t>
      </w:r>
    </w:p>
    <w:p w14:paraId="2720DED4" w14:textId="7869B43D" w:rsidR="004F3246" w:rsidRPr="002E2B2B" w:rsidRDefault="004F3246" w:rsidP="00587F77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2.10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2B2B">
        <w:rPr>
          <w:rFonts w:ascii="TH SarabunPSK" w:hAnsi="TH SarabunPSK" w:cs="TH SarabunPSK"/>
          <w:sz w:val="32"/>
          <w:szCs w:val="32"/>
        </w:rPr>
        <w:t>Linear Transfer Function</w:t>
      </w:r>
      <w:r w:rsidRPr="002E2B2B">
        <w:rPr>
          <w:rFonts w:ascii="TH SarabunPSK" w:hAnsi="TH SarabunPSK" w:cs="TH SarabunPSK"/>
        </w:rPr>
        <w:t xml:space="preserve"> 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2</w:t>
      </w:r>
      <w:r w:rsidR="002E0174">
        <w:rPr>
          <w:rFonts w:ascii="TH SarabunPSK" w:hAnsi="TH SarabunPSK" w:cs="TH SarabunPSK"/>
          <w:sz w:val="32"/>
          <w:szCs w:val="32"/>
        </w:rPr>
        <w:t>5</w:t>
      </w:r>
    </w:p>
    <w:p w14:paraId="331128D5" w14:textId="1DE9F7BE" w:rsidR="004F3246" w:rsidRPr="002E2B2B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2.11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2B2B">
        <w:rPr>
          <w:rFonts w:ascii="TH SarabunPSK" w:hAnsi="TH SarabunPSK" w:cs="TH SarabunPSK"/>
          <w:sz w:val="32"/>
          <w:szCs w:val="32"/>
        </w:rPr>
        <w:t>Log-Sigmoid Transfer Function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2</w:t>
      </w:r>
      <w:r w:rsidR="002E0174">
        <w:rPr>
          <w:rFonts w:ascii="TH SarabunPSK" w:hAnsi="TH SarabunPSK" w:cs="TH SarabunPSK"/>
          <w:sz w:val="32"/>
          <w:szCs w:val="32"/>
        </w:rPr>
        <w:t>5</w:t>
      </w:r>
    </w:p>
    <w:p w14:paraId="34584799" w14:textId="183A7933" w:rsidR="004F3246" w:rsidRPr="002E2B2B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2.12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2B2B">
        <w:rPr>
          <w:rFonts w:ascii="TH SarabunPSK" w:hAnsi="TH SarabunPSK" w:cs="TH SarabunPSK"/>
          <w:sz w:val="32"/>
          <w:szCs w:val="32"/>
        </w:rPr>
        <w:t>Tan-Sigmoid Transfer Function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2</w:t>
      </w:r>
      <w:r w:rsidR="002E0174">
        <w:rPr>
          <w:rFonts w:ascii="TH SarabunPSK" w:hAnsi="TH SarabunPSK" w:cs="TH SarabunPSK"/>
          <w:sz w:val="32"/>
          <w:szCs w:val="32"/>
        </w:rPr>
        <w:t>6</w:t>
      </w:r>
    </w:p>
    <w:p w14:paraId="39BF98B7" w14:textId="6F124D48" w:rsidR="004F3246" w:rsidRPr="002E2B2B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2.13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แผนผังตัวแปรอิสระและตัวแปรตามสำหรับตัวแบบ </w:t>
      </w:r>
      <w:r w:rsidRPr="002E2B2B">
        <w:rPr>
          <w:rFonts w:ascii="TH SarabunPSK" w:hAnsi="TH SarabunPSK" w:cs="TH SarabunPSK"/>
          <w:sz w:val="32"/>
          <w:szCs w:val="32"/>
        </w:rPr>
        <w:t>ANN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ในการพยากรณ์ข้อมูลอนุกรมเวลา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2</w:t>
      </w:r>
      <w:r w:rsidR="002E0174">
        <w:rPr>
          <w:rFonts w:ascii="TH SarabunPSK" w:hAnsi="TH SarabunPSK" w:cs="TH SarabunPSK"/>
          <w:sz w:val="32"/>
          <w:szCs w:val="32"/>
        </w:rPr>
        <w:t>9</w:t>
      </w:r>
    </w:p>
    <w:p w14:paraId="0652800C" w14:textId="3EA86300" w:rsidR="004F3246" w:rsidRPr="002E2B2B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2.14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แผนผังของตัวแบบ </w:t>
      </w:r>
      <w:r w:rsidRPr="002E2B2B">
        <w:rPr>
          <w:rFonts w:ascii="TH SarabunPSK" w:hAnsi="TH SarabunPSK" w:cs="TH SarabunPSK"/>
          <w:sz w:val="32"/>
          <w:szCs w:val="32"/>
        </w:rPr>
        <w:t xml:space="preserve">Feedforward network </w:t>
      </w:r>
      <w:r w:rsidRPr="002E2B2B">
        <w:rPr>
          <w:rFonts w:ascii="TH SarabunPSK" w:hAnsi="TH SarabunPSK" w:cs="TH SarabunPSK"/>
          <w:sz w:val="32"/>
          <w:szCs w:val="32"/>
          <w:cs/>
        </w:rPr>
        <w:t>ในการพยากรณ์ข้อมูลอนุกรมเวลา</w:t>
      </w:r>
      <w:r w:rsidRPr="002E2B2B">
        <w:rPr>
          <w:rFonts w:ascii="TH SarabunPSK" w:hAnsi="TH SarabunPSK" w:cs="TH SarabunPSK"/>
          <w:sz w:val="32"/>
          <w:szCs w:val="32"/>
          <w:cs/>
        </w:rPr>
        <w:tab/>
      </w:r>
      <w:r w:rsidR="002E0174">
        <w:rPr>
          <w:rFonts w:ascii="TH SarabunPSK" w:hAnsi="TH SarabunPSK" w:cs="TH SarabunPSK"/>
          <w:sz w:val="32"/>
          <w:szCs w:val="32"/>
        </w:rPr>
        <w:t>30</w:t>
      </w:r>
    </w:p>
    <w:p w14:paraId="2606FE7D" w14:textId="352A12FF" w:rsidR="004F3246" w:rsidRPr="002E2B2B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2.15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เส้นตรงแบ่งกลุ่มข้อมูลที่มี </w:t>
      </w:r>
      <w:r w:rsidRPr="002E2B2B">
        <w:rPr>
          <w:rFonts w:ascii="TH SarabunPSK" w:hAnsi="TH SarabunPSK" w:cs="TH SarabunPSK"/>
          <w:sz w:val="32"/>
          <w:szCs w:val="32"/>
        </w:rPr>
        <w:t xml:space="preserve">2 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ตัวแปร สำหรับตัวแบบ </w:t>
      </w:r>
      <w:r w:rsidRPr="002E2B2B">
        <w:rPr>
          <w:rFonts w:ascii="TH SarabunPSK" w:hAnsi="TH SarabunPSK" w:cs="TH SarabunPSK"/>
          <w:sz w:val="32"/>
          <w:szCs w:val="32"/>
        </w:rPr>
        <w:t>SVM</w:t>
      </w:r>
      <w:r w:rsidRPr="002E2B2B">
        <w:rPr>
          <w:rFonts w:ascii="TH SarabunPSK" w:hAnsi="TH SarabunPSK" w:cs="TH SarabunPSK"/>
          <w:sz w:val="32"/>
          <w:szCs w:val="32"/>
          <w:cs/>
        </w:rPr>
        <w:tab/>
        <w:t>3</w:t>
      </w:r>
      <w:r w:rsidR="002E0174">
        <w:rPr>
          <w:rFonts w:ascii="TH SarabunPSK" w:hAnsi="TH SarabunPSK" w:cs="TH SarabunPSK"/>
          <w:sz w:val="32"/>
          <w:szCs w:val="32"/>
        </w:rPr>
        <w:t>2</w:t>
      </w:r>
    </w:p>
    <w:p w14:paraId="755DC8BD" w14:textId="4BFF3042" w:rsidR="004F3246" w:rsidRPr="002E0174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>รูปที่ 2.16</w:t>
      </w:r>
      <w:r w:rsidRPr="002E2B2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เส้นตรงที่ใช้แบ่งกลุ่มข้อมูลที่เป็นไปได้ สำหรับตัวแบบ </w:t>
      </w:r>
      <w:r w:rsidRPr="002E0174">
        <w:rPr>
          <w:rFonts w:ascii="TH SarabunPSK" w:hAnsi="TH SarabunPSK" w:cs="TH SarabunPSK"/>
          <w:sz w:val="32"/>
          <w:szCs w:val="32"/>
        </w:rPr>
        <w:t>SVM</w:t>
      </w:r>
      <w:r w:rsidRPr="002E0174">
        <w:rPr>
          <w:rFonts w:ascii="TH SarabunPSK" w:hAnsi="TH SarabunPSK" w:cs="TH SarabunPSK"/>
          <w:sz w:val="32"/>
          <w:szCs w:val="32"/>
          <w:cs/>
        </w:rPr>
        <w:tab/>
        <w:t>3</w:t>
      </w:r>
      <w:r w:rsidR="002E0174" w:rsidRPr="002E0174">
        <w:rPr>
          <w:rFonts w:ascii="TH SarabunPSK" w:hAnsi="TH SarabunPSK" w:cs="TH SarabunPSK"/>
          <w:sz w:val="32"/>
          <w:szCs w:val="32"/>
        </w:rPr>
        <w:t>3</w:t>
      </w:r>
    </w:p>
    <w:p w14:paraId="29EAF7DE" w14:textId="375A394B" w:rsidR="004F3246" w:rsidRPr="002E0174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รูปที่ 2.17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เส้นตรงที่ใช้แบ่งกลุ่มที่ดีที่สุด</w:t>
      </w:r>
      <w:r w:rsidRPr="002E0174">
        <w:rPr>
          <w:rFonts w:ascii="TH SarabunPSK" w:hAnsi="TH SarabunPSK" w:cs="TH SarabunPSK"/>
          <w:sz w:val="32"/>
          <w:szCs w:val="32"/>
          <w:cs/>
        </w:rPr>
        <w:tab/>
        <w:t>3</w:t>
      </w:r>
      <w:r w:rsidR="002E0174" w:rsidRPr="002E0174">
        <w:rPr>
          <w:rFonts w:ascii="TH SarabunPSK" w:hAnsi="TH SarabunPSK" w:cs="TH SarabunPSK"/>
          <w:sz w:val="32"/>
          <w:szCs w:val="32"/>
        </w:rPr>
        <w:t>3</w:t>
      </w:r>
    </w:p>
    <w:p w14:paraId="3633C735" w14:textId="1D34F00A" w:rsidR="004F3246" w:rsidRPr="002E0174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รูปที่ 2.18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รูปแบบการแปลงจุด เพื่อให้สามารถหาเส้นตรงมาแบ่ง</w:t>
      </w:r>
      <w:r w:rsidRPr="002E0174">
        <w:rPr>
          <w:rFonts w:ascii="TH SarabunPSK" w:hAnsi="TH SarabunPSK" w:cs="TH SarabunPSK"/>
          <w:sz w:val="32"/>
          <w:szCs w:val="32"/>
          <w:cs/>
        </w:rPr>
        <w:tab/>
        <w:t>3</w:t>
      </w:r>
      <w:r w:rsidR="002E0174">
        <w:rPr>
          <w:rFonts w:ascii="TH SarabunPSK" w:hAnsi="TH SarabunPSK" w:cs="TH SarabunPSK"/>
          <w:sz w:val="32"/>
          <w:szCs w:val="32"/>
        </w:rPr>
        <w:t>4</w:t>
      </w:r>
    </w:p>
    <w:p w14:paraId="7B6E01A2" w14:textId="1C0F6100" w:rsidR="004F3246" w:rsidRPr="002E0174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รูปที่ 2.19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ขั้นตอนการสร้างตัวแบบ </w:t>
      </w:r>
      <w:r w:rsidRPr="002E0174">
        <w:rPr>
          <w:rFonts w:ascii="TH SarabunPSK" w:hAnsi="TH SarabunPSK" w:cs="TH SarabunPSK"/>
          <w:sz w:val="32"/>
          <w:szCs w:val="32"/>
        </w:rPr>
        <w:t>Traditional hybrid</w:t>
      </w:r>
      <w:r w:rsidRPr="002E0174">
        <w:rPr>
          <w:rFonts w:ascii="TH SarabunPSK" w:hAnsi="TH SarabunPSK" w:cs="TH SarabunPSK"/>
          <w:sz w:val="32"/>
          <w:szCs w:val="32"/>
          <w:cs/>
        </w:rPr>
        <w:tab/>
        <w:t>3</w:t>
      </w:r>
      <w:r w:rsidR="004B6712">
        <w:rPr>
          <w:rFonts w:ascii="TH SarabunPSK" w:hAnsi="TH SarabunPSK" w:cs="TH SarabunPSK"/>
          <w:sz w:val="32"/>
          <w:szCs w:val="32"/>
        </w:rPr>
        <w:t>9</w:t>
      </w:r>
    </w:p>
    <w:p w14:paraId="4641ABB2" w14:textId="1A47D984" w:rsidR="004F3246" w:rsidRPr="002E0174" w:rsidRDefault="004F3246" w:rsidP="00BF1E50">
      <w:pPr>
        <w:tabs>
          <w:tab w:val="left" w:pos="720"/>
          <w:tab w:val="left" w:pos="810"/>
          <w:tab w:val="left" w:pos="8820"/>
        </w:tabs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รูปที่ 2.20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ขั้นตอนการสร้างตัวแบบ </w:t>
      </w:r>
      <w:r w:rsidRPr="002E0174">
        <w:rPr>
          <w:rFonts w:ascii="TH SarabunPSK" w:hAnsi="TH SarabunPSK" w:cs="TH SarabunPSK"/>
          <w:sz w:val="32"/>
          <w:szCs w:val="32"/>
        </w:rPr>
        <w:t>Hybrid Combined</w:t>
      </w:r>
      <w:r w:rsidRPr="002E0174">
        <w:rPr>
          <w:rFonts w:ascii="TH SarabunPSK" w:hAnsi="TH SarabunPSK" w:cs="TH SarabunPSK"/>
          <w:sz w:val="32"/>
          <w:szCs w:val="32"/>
          <w:cs/>
        </w:rPr>
        <w:tab/>
      </w:r>
      <w:r w:rsidR="002E0174">
        <w:rPr>
          <w:rFonts w:ascii="TH SarabunPSK" w:hAnsi="TH SarabunPSK" w:cs="TH SarabunPSK"/>
          <w:sz w:val="32"/>
          <w:szCs w:val="32"/>
        </w:rPr>
        <w:t>40</w:t>
      </w:r>
    </w:p>
    <w:p w14:paraId="4ABE1EDE" w14:textId="4CFEF939" w:rsidR="00AE0E32" w:rsidRPr="002E2B2B" w:rsidRDefault="00AE0E32" w:rsidP="00AE0E3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สารบัญรูป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(ต่อ)</w:t>
      </w:r>
    </w:p>
    <w:p w14:paraId="7471BF20" w14:textId="41557A5B" w:rsidR="00AE0E32" w:rsidRDefault="00AE0E32" w:rsidP="00AE0E32">
      <w:pPr>
        <w:rPr>
          <w:rFonts w:ascii="TH SarabunPSK" w:hAnsi="TH SarabunPSK" w:cs="TH SarabunPSK"/>
          <w:b/>
          <w:bCs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  <w:t>หน้า</w:t>
      </w:r>
    </w:p>
    <w:p w14:paraId="2803AB55" w14:textId="628070BC" w:rsidR="009470E1" w:rsidRPr="002E0174" w:rsidRDefault="00A05ADA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bookmarkStart w:id="9" w:name="_Hlk134907022"/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ข้อมูลอนุกรมเวลา </w:t>
      </w:r>
      <w:r w:rsidRPr="002E0174">
        <w:rPr>
          <w:rFonts w:ascii="TH SarabunPSK" w:hAnsi="TH SarabunPSK" w:cs="TH SarabunPSK"/>
          <w:sz w:val="32"/>
          <w:szCs w:val="32"/>
        </w:rPr>
        <w:t xml:space="preserve">SET50 Index </w:t>
      </w:r>
      <w:r w:rsidRPr="002E0174">
        <w:rPr>
          <w:rFonts w:ascii="TH SarabunPSK" w:hAnsi="TH SarabunPSK" w:cs="TH SarabunPSK" w:hint="cs"/>
          <w:sz w:val="32"/>
          <w:szCs w:val="32"/>
          <w:cs/>
        </w:rPr>
        <w:t xml:space="preserve">ตั้งแต่วันที่ </w:t>
      </w:r>
      <w:r w:rsidR="009470E1" w:rsidRPr="002E0174">
        <w:rPr>
          <w:rFonts w:ascii="TH SarabunPSK" w:hAnsi="TH SarabunPSK" w:cs="TH SarabunPSK"/>
          <w:sz w:val="32"/>
          <w:szCs w:val="32"/>
          <w:cs/>
        </w:rPr>
        <w:t xml:space="preserve">1 มกราคม พ.ศ. 2563 </w:t>
      </w:r>
    </w:p>
    <w:p w14:paraId="18B478E6" w14:textId="11ED7513" w:rsidR="00A05ADA" w:rsidRPr="002E0174" w:rsidRDefault="009470E1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Pr="002E0174">
        <w:rPr>
          <w:rFonts w:ascii="TH SarabunPSK" w:hAnsi="TH SarabunPSK" w:cs="TH SarabunPSK"/>
          <w:sz w:val="32"/>
          <w:szCs w:val="32"/>
          <w:cs/>
        </w:rPr>
        <w:t>ถึงวันที่ 18 เมษายน พ.ศ. 2566</w:t>
      </w:r>
      <w:r w:rsidR="00A05ADA" w:rsidRPr="002E0174">
        <w:rPr>
          <w:rFonts w:ascii="TH SarabunPSK" w:hAnsi="TH SarabunPSK" w:cs="TH SarabunPSK"/>
          <w:sz w:val="32"/>
          <w:szCs w:val="32"/>
          <w:cs/>
        </w:rPr>
        <w:tab/>
        <w:t>3</w:t>
      </w:r>
      <w:r w:rsidR="00A05ADA" w:rsidRPr="002E0174">
        <w:rPr>
          <w:rFonts w:ascii="TH SarabunPSK" w:hAnsi="TH SarabunPSK" w:cs="TH SarabunPSK"/>
          <w:sz w:val="32"/>
          <w:szCs w:val="32"/>
        </w:rPr>
        <w:t>8</w:t>
      </w:r>
    </w:p>
    <w:p w14:paraId="60DBED8D" w14:textId="77777777" w:rsidR="00AE0E32" w:rsidRDefault="009470E1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AE0E32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E0E32" w:rsidRPr="00AE0E32">
        <w:rPr>
          <w:rFonts w:ascii="TH SarabunPSK" w:hAnsi="TH SarabunPSK" w:cs="TH SarabunPSK"/>
          <w:sz w:val="32"/>
          <w:szCs w:val="32"/>
          <w:cs/>
        </w:rPr>
        <w:t>แสดงการวิเคราะห์สหสัมพันธ์ระหว่างดัชนีราคาหุ้นตลาดหลักทรัพย์</w:t>
      </w:r>
    </w:p>
    <w:p w14:paraId="0E39B863" w14:textId="77777777" w:rsidR="002B53F5" w:rsidRDefault="00AE0E32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E0E32">
        <w:rPr>
          <w:rFonts w:ascii="TH SarabunPSK" w:hAnsi="TH SarabunPSK" w:cs="TH SarabunPSK"/>
          <w:sz w:val="32"/>
          <w:szCs w:val="32"/>
          <w:cs/>
        </w:rPr>
        <w:t>แห่งประเทศไทย (</w:t>
      </w:r>
      <w:r w:rsidRPr="00AE0E32">
        <w:rPr>
          <w:rFonts w:ascii="TH SarabunPSK" w:hAnsi="TH SarabunPSK" w:cs="TH SarabunPSK"/>
          <w:sz w:val="32"/>
          <w:szCs w:val="32"/>
        </w:rPr>
        <w:t>SET</w:t>
      </w:r>
      <w:r w:rsidRPr="00AE0E32">
        <w:rPr>
          <w:rFonts w:ascii="TH SarabunPSK" w:hAnsi="TH SarabunPSK" w:cs="TH SarabunPSK"/>
          <w:sz w:val="32"/>
          <w:szCs w:val="32"/>
          <w:cs/>
        </w:rPr>
        <w:t>50)และตัวแปรต่างๆ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63  </w:t>
      </w:r>
    </w:p>
    <w:p w14:paraId="7CF0F664" w14:textId="77777777" w:rsidR="002B53F5" w:rsidRDefault="002B53F5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53F5">
        <w:rPr>
          <w:rFonts w:ascii="TH SarabunPSK" w:hAnsi="TH SarabunPSK" w:cs="TH SarabunPSK"/>
          <w:sz w:val="32"/>
          <w:szCs w:val="32"/>
          <w:cs/>
        </w:rPr>
        <w:t>การวิเคราะห์สหสัมพันธ์ระหว่างดัชนีราคาหุ้นตลาดหลักทรัพย์แห่งประเทศไทย (</w:t>
      </w:r>
      <w:r w:rsidRPr="002B53F5">
        <w:rPr>
          <w:rFonts w:ascii="TH SarabunPSK" w:hAnsi="TH SarabunPSK" w:cs="TH SarabunPSK"/>
          <w:sz w:val="32"/>
          <w:szCs w:val="32"/>
        </w:rPr>
        <w:t>SET</w:t>
      </w:r>
      <w:r w:rsidRPr="002B53F5">
        <w:rPr>
          <w:rFonts w:ascii="TH SarabunPSK" w:hAnsi="TH SarabunPSK" w:cs="TH SarabunPSK"/>
          <w:sz w:val="32"/>
          <w:szCs w:val="32"/>
          <w:cs/>
        </w:rPr>
        <w:t xml:space="preserve">50) </w:t>
      </w:r>
    </w:p>
    <w:p w14:paraId="257E5242" w14:textId="4942108F" w:rsidR="002B53F5" w:rsidRDefault="002B53F5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Pr="002B53F5">
        <w:rPr>
          <w:rFonts w:ascii="TH SarabunPSK" w:hAnsi="TH SarabunPSK" w:cs="TH SarabunPSK"/>
          <w:sz w:val="32"/>
          <w:szCs w:val="32"/>
          <w:cs/>
        </w:rPr>
        <w:t xml:space="preserve">และ ตัวแปรที่ผ่านการทำ </w:t>
      </w:r>
      <w:r w:rsidRPr="002B53F5">
        <w:rPr>
          <w:rFonts w:ascii="TH SarabunPSK" w:hAnsi="TH SarabunPSK" w:cs="TH SarabunPSK"/>
          <w:sz w:val="32"/>
          <w:szCs w:val="32"/>
        </w:rPr>
        <w:t>PCA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65  </w:t>
      </w:r>
      <w:r w:rsidR="00AE0E32">
        <w:rPr>
          <w:rFonts w:ascii="TH SarabunPSK" w:hAnsi="TH SarabunPSK" w:cs="TH SarabunPSK" w:hint="cs"/>
          <w:sz w:val="32"/>
          <w:szCs w:val="32"/>
          <w:cs/>
        </w:rPr>
        <w:t xml:space="preserve">  </w:t>
      </w:r>
    </w:p>
    <w:p w14:paraId="5A54C68F" w14:textId="7AF5F843" w:rsidR="009470E1" w:rsidRPr="002E0174" w:rsidRDefault="002B53F5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2B53F5">
        <w:rPr>
          <w:rFonts w:ascii="TH SarabunPSK" w:hAnsi="TH SarabunPSK" w:cs="TH SarabunPSK"/>
          <w:sz w:val="32"/>
          <w:szCs w:val="32"/>
          <w:cs/>
        </w:rPr>
        <w:t xml:space="preserve">ผล </w:t>
      </w:r>
      <w:r w:rsidRPr="002B53F5">
        <w:rPr>
          <w:rFonts w:ascii="TH SarabunPSK" w:hAnsi="TH SarabunPSK" w:cs="TH SarabunPSK"/>
          <w:sz w:val="32"/>
          <w:szCs w:val="32"/>
        </w:rPr>
        <w:t xml:space="preserve">Correlogram </w:t>
      </w:r>
      <w:r w:rsidRPr="002B53F5">
        <w:rPr>
          <w:rFonts w:ascii="TH SarabunPSK" w:hAnsi="TH SarabunPSK" w:cs="TH SarabunPSK"/>
          <w:sz w:val="32"/>
          <w:szCs w:val="32"/>
          <w:cs/>
        </w:rPr>
        <w:t xml:space="preserve">ของดัชนี </w:t>
      </w:r>
      <w:r w:rsidRPr="002B53F5">
        <w:rPr>
          <w:rFonts w:ascii="TH SarabunPSK" w:hAnsi="TH SarabunPSK" w:cs="TH SarabunPSK"/>
          <w:sz w:val="32"/>
          <w:szCs w:val="32"/>
        </w:rPr>
        <w:t>SET</w:t>
      </w:r>
      <w:r w:rsidRPr="002B53F5">
        <w:rPr>
          <w:rFonts w:ascii="TH SarabunPSK" w:hAnsi="TH SarabunPSK" w:cs="TH SarabunPSK"/>
          <w:sz w:val="32"/>
          <w:szCs w:val="32"/>
          <w:cs/>
        </w:rPr>
        <w:t>50 ณ ผลต่างลำดับที่ 0 (</w:t>
      </w:r>
      <w:r w:rsidRPr="002B53F5">
        <w:rPr>
          <w:rFonts w:ascii="TH SarabunPSK" w:hAnsi="TH SarabunPSK" w:cs="TH SarabunPSK"/>
          <w:sz w:val="32"/>
          <w:szCs w:val="32"/>
        </w:rPr>
        <w:t>At Level</w:t>
      </w:r>
      <w:r>
        <w:rPr>
          <w:rFonts w:ascii="TH SarabunPSK" w:hAnsi="TH SarabunPSK" w:cs="TH SarabunPSK" w:hint="cs"/>
          <w:sz w:val="32"/>
          <w:szCs w:val="32"/>
          <w:cs/>
        </w:rPr>
        <w:t>)                                   66</w:t>
      </w:r>
      <w:r w:rsidR="00AE0E32">
        <w:rPr>
          <w:rFonts w:ascii="TH SarabunPSK" w:hAnsi="TH SarabunPSK" w:cs="TH SarabunPSK" w:hint="cs"/>
          <w:sz w:val="32"/>
          <w:szCs w:val="32"/>
          <w:cs/>
        </w:rPr>
        <w:t xml:space="preserve">               </w:t>
      </w:r>
    </w:p>
    <w:p w14:paraId="41EAE8E2" w14:textId="1FB4ED07" w:rsidR="009470E1" w:rsidRPr="002E0174" w:rsidRDefault="009470E1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2B53F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45C13" w:rsidRPr="002E0174">
        <w:rPr>
          <w:rFonts w:ascii="TH SarabunPSK" w:hAnsi="TH SarabunPSK" w:cs="TH SarabunPSK"/>
          <w:sz w:val="32"/>
          <w:szCs w:val="32"/>
          <w:cs/>
        </w:rPr>
        <w:t xml:space="preserve">ผล </w:t>
      </w:r>
      <w:r w:rsidR="00545C13" w:rsidRPr="002E0174">
        <w:rPr>
          <w:rFonts w:ascii="TH SarabunPSK" w:hAnsi="TH SarabunPSK" w:cs="TH SarabunPSK"/>
          <w:sz w:val="32"/>
          <w:szCs w:val="32"/>
        </w:rPr>
        <w:t xml:space="preserve">Correlogram </w:t>
      </w:r>
      <w:r w:rsidR="00545C13" w:rsidRPr="002E0174">
        <w:rPr>
          <w:rFonts w:ascii="TH SarabunPSK" w:hAnsi="TH SarabunPSK" w:cs="TH SarabunPSK"/>
          <w:sz w:val="32"/>
          <w:szCs w:val="32"/>
          <w:cs/>
        </w:rPr>
        <w:t xml:space="preserve">ของดัชนี </w:t>
      </w:r>
      <w:r w:rsidR="00545C13" w:rsidRPr="002E0174">
        <w:rPr>
          <w:rFonts w:ascii="TH SarabunPSK" w:hAnsi="TH SarabunPSK" w:cs="TH SarabunPSK"/>
          <w:sz w:val="32"/>
          <w:szCs w:val="32"/>
        </w:rPr>
        <w:t>SET</w:t>
      </w:r>
      <w:r w:rsidR="00545C13" w:rsidRPr="002E0174">
        <w:rPr>
          <w:rFonts w:ascii="TH SarabunPSK" w:hAnsi="TH SarabunPSK" w:cs="TH SarabunPSK"/>
          <w:sz w:val="32"/>
          <w:szCs w:val="32"/>
          <w:cs/>
        </w:rPr>
        <w:t>50 ณ ผลต่างลำดับที่ 1 (</w:t>
      </w:r>
      <w:r w:rsidR="002B53F5" w:rsidRPr="00CE4550">
        <w:rPr>
          <w:position w:val="-4"/>
          <w:cs/>
        </w:rPr>
        <w:object w:dxaOrig="180" w:dyaOrig="300" w14:anchorId="5D39AC4C">
          <v:shape id="_x0000_i1035" type="#_x0000_t75" style="width:9pt;height:15pt" o:ole="">
            <v:imagedata r:id="rId12" o:title=""/>
          </v:shape>
          <o:OLEObject Type="Embed" ProgID="Equation.DSMT4" ShapeID="_x0000_i1035" DrawAspect="Content" ObjectID="_1745852776" r:id="rId14"/>
        </w:object>
      </w:r>
      <w:r w:rsidR="00545C13" w:rsidRPr="002E0174">
        <w:rPr>
          <w:rFonts w:ascii="TH SarabunPSK" w:hAnsi="TH SarabunPSK" w:cs="TH SarabunPSK"/>
          <w:sz w:val="32"/>
          <w:szCs w:val="32"/>
          <w:cs/>
        </w:rPr>
        <w:t>1</w:t>
      </w:r>
      <w:r w:rsidR="00545C13" w:rsidRPr="002E0174">
        <w:rPr>
          <w:rFonts w:ascii="TH SarabunPSK" w:hAnsi="TH SarabunPSK" w:cs="TH SarabunPSK"/>
          <w:sz w:val="32"/>
          <w:szCs w:val="32"/>
        </w:rPr>
        <w:t xml:space="preserve"> Difference)</w:t>
      </w:r>
      <w:r w:rsidR="002B53F5">
        <w:rPr>
          <w:rFonts w:ascii="TH SarabunPSK" w:hAnsi="TH SarabunPSK" w:cs="TH SarabunPSK" w:hint="cs"/>
          <w:sz w:val="32"/>
          <w:szCs w:val="32"/>
          <w:cs/>
        </w:rPr>
        <w:t xml:space="preserve">                           67</w:t>
      </w:r>
    </w:p>
    <w:bookmarkEnd w:id="9"/>
    <w:p w14:paraId="43356786" w14:textId="66E5FA01" w:rsidR="00492CC9" w:rsidRPr="002E0174" w:rsidRDefault="00492CC9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376CF">
        <w:rPr>
          <w:rFonts w:ascii="TH SarabunPSK" w:hAnsi="TH SarabunPSK" w:cs="TH SarabunPSK"/>
          <w:sz w:val="32"/>
          <w:szCs w:val="32"/>
        </w:rPr>
        <w:t xml:space="preserve">ACF </w:t>
      </w:r>
      <w:r w:rsidRPr="008376CF">
        <w:rPr>
          <w:rFonts w:ascii="TH SarabunPSK" w:hAnsi="TH SarabunPSK" w:cs="TH SarabunPSK"/>
          <w:sz w:val="32"/>
          <w:szCs w:val="32"/>
          <w:cs/>
        </w:rPr>
        <w:t>ของค่าเศษเหลือ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71</w:t>
      </w:r>
    </w:p>
    <w:p w14:paraId="72D15193" w14:textId="6CD29D35" w:rsidR="00492CC9" w:rsidRPr="002E0174" w:rsidRDefault="00492CC9" w:rsidP="00492CC9">
      <w:pPr>
        <w:tabs>
          <w:tab w:val="left" w:pos="720"/>
          <w:tab w:val="left" w:pos="810"/>
          <w:tab w:val="left" w:pos="8820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รูปที่ </w:t>
      </w:r>
      <w:r w:rsidRPr="002E0174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2E017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 w:rsidRPr="002E017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376CF">
        <w:rPr>
          <w:rFonts w:ascii="TH SarabunPSK" w:hAnsi="TH SarabunPSK" w:cs="TH SarabunPSK"/>
          <w:sz w:val="32"/>
          <w:szCs w:val="32"/>
        </w:rPr>
        <w:t>ACF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376CF">
        <w:rPr>
          <w:rFonts w:ascii="TH SarabunPSK" w:hAnsi="TH SarabunPSK" w:cs="TH SarabunPSK"/>
          <w:sz w:val="32"/>
          <w:szCs w:val="32"/>
        </w:rPr>
        <w:t xml:space="preserve">Scatter plot </w:t>
      </w:r>
      <w:r w:rsidRPr="008376CF">
        <w:rPr>
          <w:rFonts w:ascii="TH SarabunPSK" w:hAnsi="TH SarabunPSK" w:cs="TH SarabunPSK"/>
          <w:sz w:val="32"/>
          <w:szCs w:val="32"/>
          <w:cs/>
        </w:rPr>
        <w:t>ของค่าเศษเหลือ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      72</w:t>
      </w:r>
    </w:p>
    <w:p w14:paraId="633362B2" w14:textId="254BED12" w:rsidR="00492CC9" w:rsidRPr="00BF661D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cs/>
        </w:rPr>
      </w:pPr>
      <w:r w:rsidRPr="00D135EA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8</w:t>
      </w:r>
      <w:r w:rsidRPr="00D135EA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Histogram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ของค่าเศษเหลือ</w:t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72</w:t>
      </w:r>
    </w:p>
    <w:p w14:paraId="455E2EE4" w14:textId="77777777" w:rsid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9 </w:t>
      </w:r>
      <w:r w:rsidRPr="004F5BC9">
        <w:rPr>
          <w:rFonts w:ascii="TH SarabunPSK" w:eastAsiaTheme="minorEastAsia" w:hAnsi="TH SarabunPSK" w:cs="TH SarabunPSK" w:hint="cs"/>
          <w:sz w:val="32"/>
          <w:szCs w:val="32"/>
          <w:cs/>
        </w:rPr>
        <w:t>ก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ราฟแสดงผลการพยากรณ์ผ่านตัวแบบ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(2,0,2)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</w:t>
      </w:r>
    </w:p>
    <w:p w14:paraId="4939ADB4" w14:textId="49D25677" w:rsidR="00492CC9" w:rsidRPr="00BF661D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และข้อมูลชุดทดสอบ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</w:t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73</w:t>
      </w:r>
    </w:p>
    <w:p w14:paraId="44C9BA2B" w14:textId="77777777" w:rsid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4F5BC9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ANN (6-50-50-1)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</w:t>
      </w:r>
    </w:p>
    <w:p w14:paraId="09F7CD0E" w14:textId="2111FAE1" w:rsidR="00492CC9" w:rsidRPr="00BF661D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และข้อมูลชุดทดสอบ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                                                                        76</w:t>
      </w:r>
    </w:p>
    <w:p w14:paraId="028245DE" w14:textId="77777777" w:rsid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11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ARIMAX-ANN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</w:t>
      </w:r>
    </w:p>
    <w:p w14:paraId="5ABEF677" w14:textId="676822F5" w:rsidR="00492CC9" w:rsidRPr="00BF661D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และข้อมูลชุดทดสอบ</w:t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79</w:t>
      </w:r>
    </w:p>
    <w:p w14:paraId="6B022280" w14:textId="77777777" w:rsidR="00492CC9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>12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ARIMAX-SV</w:t>
      </w:r>
      <w:r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</w:t>
      </w:r>
    </w:p>
    <w:p w14:paraId="4BF26F3A" w14:textId="77777777" w:rsidR="00492CC9" w:rsidRPr="00BF661D" w:rsidRDefault="00492CC9" w:rsidP="00492CC9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และข้อมูลชุดทดสอบ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80</w:t>
      </w:r>
    </w:p>
    <w:p w14:paraId="2EA1DF1C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กราฟแสดงผลการพยากรณ์ผ่านตัวแบบรวม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ARIMAX-ANN-SVM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</w:t>
      </w:r>
    </w:p>
    <w:p w14:paraId="12F90340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และข้อมูลชุดทดสอบ</w:t>
      </w: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                                                                           82</w:t>
      </w:r>
    </w:p>
    <w:p w14:paraId="7802DBE3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726ECB90" w14:textId="77777777" w:rsidR="00492CC9" w:rsidRPr="002E2B2B" w:rsidRDefault="00492CC9" w:rsidP="00492CC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สารบัญรูป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(ต่อ)</w:t>
      </w:r>
    </w:p>
    <w:p w14:paraId="328A8071" w14:textId="77777777" w:rsidR="00492CC9" w:rsidRDefault="00492CC9" w:rsidP="00492CC9">
      <w:pPr>
        <w:rPr>
          <w:rFonts w:ascii="TH SarabunPSK" w:hAnsi="TH SarabunPSK" w:cs="TH SarabunPSK"/>
          <w:b/>
          <w:bCs/>
          <w:sz w:val="32"/>
          <w:szCs w:val="32"/>
        </w:rPr>
      </w:pP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2E2B2B">
        <w:rPr>
          <w:rFonts w:ascii="TH SarabunPSK" w:hAnsi="TH SarabunPSK" w:cs="TH SarabunPSK"/>
          <w:b/>
          <w:bCs/>
          <w:sz w:val="32"/>
          <w:szCs w:val="32"/>
          <w:cs/>
        </w:rPr>
        <w:tab/>
        <w:t>หน้า</w:t>
      </w:r>
    </w:p>
    <w:p w14:paraId="301360A1" w14:textId="77777777" w:rsidR="00492CC9" w:rsidRPr="00BF661D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0E2A1003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4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ผลการเปรียบเทียบผลลัพธ์ระหว่างสัญญาณซื้อ-ขายของ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Bollinger band </w:t>
      </w:r>
    </w:p>
    <w:p w14:paraId="7EB5076C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ที่ได้จากข้อมูลพยากรณ์กับข้อมูลจริง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                                                            84</w:t>
      </w:r>
    </w:p>
    <w:p w14:paraId="01EAAD41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ผลการเปรียบเทียบผลลัพธ์ระหว่างสัญญาณซื้อ-ขายของ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Bollinger band </w:t>
      </w:r>
    </w:p>
    <w:p w14:paraId="23054333" w14:textId="77777777" w:rsidR="00492CC9" w:rsidRDefault="00492CC9" w:rsidP="00492C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ที่ได้จากข้อมูลพยากรณ์กับสัญญาณซื้อ-ขายของเครื่องมือ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ที่ได้จาก</w:t>
      </w:r>
    </w:p>
    <w:p w14:paraId="6064B1A4" w14:textId="3CC4DD3C" w:rsidR="004F3246" w:rsidRPr="00357481" w:rsidRDefault="00492CC9" w:rsidP="00492CC9">
      <w:pPr>
        <w:tabs>
          <w:tab w:val="left" w:pos="720"/>
          <w:tab w:val="left" w:pos="810"/>
        </w:tabs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            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ข้อมูลจริง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                                                                                                      85  </w:t>
      </w:r>
    </w:p>
    <w:p w14:paraId="11FFC296" w14:textId="77777777" w:rsidR="004F3246" w:rsidRPr="00357481" w:rsidRDefault="004F3246" w:rsidP="001E5C26">
      <w:pPr>
        <w:tabs>
          <w:tab w:val="left" w:pos="720"/>
          <w:tab w:val="left" w:pos="810"/>
        </w:tabs>
        <w:rPr>
          <w:rFonts w:ascii="TH SarabunPSK" w:hAnsi="TH SarabunPSK" w:cs="TH SarabunPSK"/>
          <w:color w:val="000000"/>
          <w:sz w:val="32"/>
          <w:szCs w:val="32"/>
        </w:rPr>
      </w:pPr>
    </w:p>
    <w:p w14:paraId="1BD8BE73" w14:textId="77777777" w:rsidR="004F3246" w:rsidRPr="00357481" w:rsidRDefault="004F3246" w:rsidP="001E5C26">
      <w:pPr>
        <w:tabs>
          <w:tab w:val="left" w:pos="720"/>
          <w:tab w:val="left" w:pos="810"/>
        </w:tabs>
        <w:rPr>
          <w:rFonts w:ascii="TH SarabunPSK" w:hAnsi="TH SarabunPSK" w:cs="TH SarabunPSK"/>
          <w:color w:val="000000"/>
          <w:sz w:val="32"/>
          <w:szCs w:val="32"/>
        </w:rPr>
      </w:pPr>
    </w:p>
    <w:p w14:paraId="650EFFF7" w14:textId="77777777" w:rsidR="004F3246" w:rsidRPr="00357481" w:rsidRDefault="004F3246" w:rsidP="004D5FDD">
      <w:pPr>
        <w:tabs>
          <w:tab w:val="left" w:pos="720"/>
          <w:tab w:val="left" w:pos="810"/>
        </w:tabs>
        <w:rPr>
          <w:rFonts w:ascii="TH SarabunPSK" w:hAnsi="TH SarabunPSK" w:cs="TH SarabunPSK"/>
          <w:color w:val="000000"/>
          <w:sz w:val="32"/>
          <w:szCs w:val="32"/>
        </w:rPr>
      </w:pPr>
    </w:p>
    <w:p w14:paraId="0B7E9DCC" w14:textId="77777777" w:rsidR="004F3246" w:rsidRPr="00F74788" w:rsidRDefault="004F3246" w:rsidP="004D5FDD">
      <w:pPr>
        <w:pStyle w:val="Heading1"/>
        <w:jc w:val="left"/>
        <w:rPr>
          <w:rFonts w:ascii="TH SarabunPSK" w:hAnsi="TH SarabunPSK" w:cs="TH SarabunPSK"/>
          <w:cs/>
        </w:rPr>
        <w:sectPr w:rsidR="004F3246" w:rsidRPr="00F74788" w:rsidSect="00F70D15">
          <w:pgSz w:w="12240" w:h="15840"/>
          <w:pgMar w:top="1440" w:right="1440" w:bottom="1440" w:left="1440" w:header="630" w:footer="720" w:gutter="0"/>
          <w:pgNumType w:fmt="thaiLetters" w:start="1"/>
          <w:cols w:space="720"/>
          <w:docGrid w:linePitch="360"/>
        </w:sectPr>
      </w:pPr>
      <w:bookmarkStart w:id="10" w:name="_Toc24916397"/>
    </w:p>
    <w:p w14:paraId="13784047" w14:textId="77777777" w:rsidR="004F3246" w:rsidRPr="00F74788" w:rsidRDefault="004F3246" w:rsidP="004D5FDD">
      <w:pPr>
        <w:pStyle w:val="Heading1"/>
        <w:rPr>
          <w:rFonts w:ascii="TH SarabunPSK" w:hAnsi="TH SarabunPSK" w:cs="TH SarabunPSK"/>
          <w:b/>
          <w:bCs/>
        </w:rPr>
      </w:pPr>
      <w:r w:rsidRPr="00F74788">
        <w:rPr>
          <w:rFonts w:ascii="TH SarabunPSK" w:hAnsi="TH SarabunPSK" w:cs="TH SarabunPSK"/>
          <w:b/>
          <w:bCs/>
          <w:cs/>
        </w:rPr>
        <w:lastRenderedPageBreak/>
        <w:t xml:space="preserve">บทที่ </w:t>
      </w:r>
      <w:r w:rsidRPr="00F74788">
        <w:rPr>
          <w:rFonts w:ascii="TH SarabunPSK" w:hAnsi="TH SarabunPSK" w:cs="TH SarabunPSK"/>
          <w:b/>
          <w:bCs/>
        </w:rPr>
        <w:t>1</w:t>
      </w:r>
      <w:bookmarkEnd w:id="10"/>
    </w:p>
    <w:p w14:paraId="07469ADE" w14:textId="77777777" w:rsidR="004F3246" w:rsidRPr="00F74788" w:rsidRDefault="004F3246" w:rsidP="004D5FDD">
      <w:pPr>
        <w:pStyle w:val="Heading1"/>
        <w:rPr>
          <w:rFonts w:ascii="TH SarabunPSK" w:hAnsi="TH SarabunPSK" w:cs="TH SarabunPSK"/>
          <w:b/>
          <w:bCs/>
        </w:rPr>
      </w:pPr>
      <w:bookmarkStart w:id="11" w:name="_Toc24916398"/>
      <w:r w:rsidRPr="00F74788">
        <w:rPr>
          <w:rFonts w:ascii="TH SarabunPSK" w:hAnsi="TH SarabunPSK" w:cs="TH SarabunPSK"/>
          <w:b/>
          <w:bCs/>
          <w:cs/>
        </w:rPr>
        <w:t>บทนำ</w:t>
      </w:r>
      <w:bookmarkEnd w:id="11"/>
    </w:p>
    <w:p w14:paraId="3AAFFD88" w14:textId="77777777" w:rsidR="004F3246" w:rsidRPr="00F74788" w:rsidRDefault="004F3246" w:rsidP="004D5FDD">
      <w:pPr>
        <w:jc w:val="center"/>
        <w:rPr>
          <w:rFonts w:ascii="TH SarabunPSK" w:hAnsi="TH SarabunPSK" w:cs="TH SarabunPSK"/>
        </w:rPr>
      </w:pPr>
    </w:p>
    <w:p w14:paraId="0C9E1DCE" w14:textId="77777777" w:rsidR="004F3246" w:rsidRPr="00F74788" w:rsidRDefault="004F3246" w:rsidP="004A3120">
      <w:pPr>
        <w:pStyle w:val="Heading2"/>
        <w:jc w:val="thaiDistribute"/>
        <w:rPr>
          <w:rFonts w:ascii="TH SarabunPSK" w:hAnsi="TH SarabunPSK" w:cs="TH SarabunPSK"/>
          <w:cs/>
        </w:rPr>
      </w:pPr>
      <w:bookmarkStart w:id="12" w:name="_Toc24916399"/>
      <w:r w:rsidRPr="00F74788">
        <w:rPr>
          <w:rFonts w:ascii="TH SarabunPSK" w:hAnsi="TH SarabunPSK" w:cs="TH SarabunPSK"/>
          <w:cs/>
        </w:rPr>
        <w:t xml:space="preserve">1.1 </w:t>
      </w:r>
      <w:bookmarkEnd w:id="12"/>
      <w:r w:rsidRPr="00F74788">
        <w:rPr>
          <w:rFonts w:ascii="TH SarabunPSK" w:hAnsi="TH SarabunPSK" w:cs="TH SarabunPSK"/>
          <w:cs/>
        </w:rPr>
        <w:t>ที่มาและความสำคัญของปัญหา</w:t>
      </w:r>
    </w:p>
    <w:p w14:paraId="28EA21AF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ปัจจุบันนี้การลงทุนในตลาดหลักทรัพย์ของประเทศไทยเป็นสิ่งที่น่าสนใจเนื่องจากการลงทุนในตลาดหลักทรัพย์สามารถให้ผลตอบแทนที่สูงกว่าการฝากเงินไว้กับธนาคาร แต่เนื่องจากราคาหลักทรัพย์มีความผันผวนไม่แน่นอน อันนำไปสู่ความเสี่ยงในการลงทุนเมือราคาตกต่ำลงมากกว่าราคาเริ่มแรกที่นักลงทุนเข้าซื้ออย่างไรก็ตามการลดความเสี่ยงจากการสูญเสียเงินทุนที่หายไปในตลาดหลักทรัพย์สามารถหลีกเลี่ยงได้ หากนำผลการวิเคราะห์เชิงเทคนิค (</w:t>
      </w:r>
      <w:r w:rsidRPr="00F74788">
        <w:rPr>
          <w:rFonts w:ascii="TH SarabunPSK" w:hAnsi="TH SarabunPSK" w:cs="TH SarabunPSK"/>
          <w:sz w:val="32"/>
          <w:szCs w:val="32"/>
        </w:rPr>
        <w:t xml:space="preserve">Technical analysis) </w:t>
      </w:r>
      <w:r w:rsidRPr="00F74788">
        <w:rPr>
          <w:rFonts w:ascii="TH SarabunPSK" w:hAnsi="TH SarabunPSK" w:cs="TH SarabunPSK"/>
          <w:sz w:val="32"/>
          <w:szCs w:val="32"/>
          <w:cs/>
        </w:rPr>
        <w:t>เข้ามาช่วยในการตัดสินใจลงทุนเข้าซื้อขายหลักทรัพย์ใดๆ ก็ตาม (</w:t>
      </w:r>
      <w:r w:rsidRPr="00F74788">
        <w:rPr>
          <w:rFonts w:ascii="TH SarabunPSK" w:hAnsi="TH SarabunPSK" w:cs="TH SarabunPSK"/>
          <w:sz w:val="32"/>
          <w:szCs w:val="32"/>
        </w:rPr>
        <w:t xml:space="preserve">Gary P. </w:t>
      </w:r>
      <w:proofErr w:type="spellStart"/>
      <w:proofErr w:type="gramStart"/>
      <w:r w:rsidRPr="00F74788">
        <w:rPr>
          <w:rFonts w:ascii="TH SarabunPSK" w:hAnsi="TH SarabunPSK" w:cs="TH SarabunPSK"/>
          <w:sz w:val="32"/>
          <w:szCs w:val="32"/>
        </w:rPr>
        <w:t>Brinson,L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>.</w:t>
      </w:r>
      <w:proofErr w:type="gramEnd"/>
      <w:r w:rsidRPr="00F74788">
        <w:rPr>
          <w:rFonts w:ascii="TH SarabunPSK" w:hAnsi="TH SarabunPSK" w:cs="TH SarabunPSK"/>
          <w:sz w:val="32"/>
          <w:szCs w:val="32"/>
        </w:rPr>
        <w:t xml:space="preserve"> Randolph Hood and Gilbert L. </w:t>
      </w:r>
      <w:proofErr w:type="spellStart"/>
      <w:r w:rsidRPr="00F74788">
        <w:rPr>
          <w:rFonts w:ascii="TH SarabunPSK" w:hAnsi="TH SarabunPSK" w:cs="TH SarabunPSK"/>
          <w:sz w:val="32"/>
          <w:szCs w:val="32"/>
        </w:rPr>
        <w:t>Beebower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 xml:space="preserve">, </w:t>
      </w:r>
      <w:r w:rsidRPr="00F74788">
        <w:rPr>
          <w:rFonts w:ascii="TH SarabunPSK" w:hAnsi="TH SarabunPSK" w:cs="TH SarabunPSK"/>
          <w:sz w:val="32"/>
          <w:szCs w:val="32"/>
          <w:cs/>
        </w:rPr>
        <w:t>1986)</w:t>
      </w:r>
    </w:p>
    <w:p w14:paraId="391AF2BE" w14:textId="07C67500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ในการวิจัยนี้มีการนำเครื่องมือทางเทคนิคมาใช้ คือ แถบโบ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ลิน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>เจอร์ (</w:t>
      </w:r>
      <w:r w:rsidRPr="00F74788">
        <w:rPr>
          <w:rFonts w:ascii="TH SarabunPSK" w:hAnsi="TH SarabunPSK" w:cs="TH SarabunPSK"/>
          <w:sz w:val="32"/>
          <w:szCs w:val="32"/>
        </w:rPr>
        <w:t xml:space="preserve">Bollinger bands : BB) </w:t>
      </w:r>
      <w:r w:rsidRPr="00F74788">
        <w:rPr>
          <w:rFonts w:ascii="TH SarabunPSK" w:hAnsi="TH SarabunPSK" w:cs="TH SarabunPSK"/>
          <w:sz w:val="32"/>
          <w:szCs w:val="32"/>
          <w:cs/>
        </w:rPr>
        <w:t>โดยมีพื้นฐานมาจาก เส้นค่าเฉลี่ยเคลื่อนที่ (</w:t>
      </w:r>
      <w:r w:rsidRPr="00F74788">
        <w:rPr>
          <w:rFonts w:ascii="TH SarabunPSK" w:hAnsi="TH SarabunPSK" w:cs="TH SarabunPSK"/>
          <w:sz w:val="32"/>
          <w:szCs w:val="32"/>
        </w:rPr>
        <w:t xml:space="preserve">Moving Average Indicator)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เป็นการจับสัญญาณซื้อขายโดยการดูความเปลี่ยนแปลงของราคาในอดีต ซึ่งถูกสร้างจากระดับค่า </w:t>
      </w:r>
      <w:r w:rsidRPr="00F74788">
        <w:rPr>
          <w:rFonts w:ascii="TH SarabunPSK" w:hAnsi="TH SarabunPSK" w:cs="TH SarabunPSK"/>
          <w:sz w:val="32"/>
          <w:szCs w:val="32"/>
        </w:rPr>
        <w:t xml:space="preserve">Standard deviation level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ที่อยู่เหนือและต่ำกว่า </w:t>
      </w:r>
      <w:r w:rsidRPr="00F74788">
        <w:rPr>
          <w:rFonts w:ascii="TH SarabunPSK" w:hAnsi="TH SarabunPSK" w:cs="TH SarabunPSK"/>
          <w:sz w:val="32"/>
          <w:szCs w:val="32"/>
        </w:rPr>
        <w:t xml:space="preserve">Moving average </w:t>
      </w:r>
      <w:r w:rsidRPr="00F74788">
        <w:rPr>
          <w:rFonts w:ascii="TH SarabunPSK" w:hAnsi="TH SarabunPSK" w:cs="TH SarabunPSK"/>
          <w:sz w:val="32"/>
          <w:szCs w:val="32"/>
          <w:cs/>
        </w:rPr>
        <w:t>เพื่อใช้วัดค่าความผันผวนของราคา (ชลนิศา พรประสิทธิ์</w:t>
      </w:r>
      <w:r w:rsidRPr="00F74788">
        <w:rPr>
          <w:rFonts w:ascii="TH SarabunPSK" w:hAnsi="TH SarabunPSK" w:cs="TH SarabunPSK"/>
          <w:sz w:val="32"/>
          <w:szCs w:val="32"/>
        </w:rPr>
        <w:t xml:space="preserve">, </w:t>
      </w:r>
      <w:r w:rsidRPr="00F74788">
        <w:rPr>
          <w:rFonts w:ascii="TH SarabunPSK" w:hAnsi="TH SarabunPSK" w:cs="TH SarabunPSK"/>
          <w:sz w:val="32"/>
          <w:szCs w:val="32"/>
          <w:cs/>
        </w:rPr>
        <w:t>2559) ซึ่งค่าความผันผวนสามารถดูได้จากการเคลื่อนที่ของกรอบของตัวตัวบ่งชี้ (</w:t>
      </w:r>
      <w:r w:rsidRPr="00F74788">
        <w:rPr>
          <w:rFonts w:ascii="TH SarabunPSK" w:hAnsi="TH SarabunPSK" w:cs="TH SarabunPSK"/>
          <w:sz w:val="32"/>
          <w:szCs w:val="32"/>
        </w:rPr>
        <w:t xml:space="preserve">Indicator)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ว่ากว้างขึ้นหรือแคบลง </w:t>
      </w:r>
      <w:r w:rsidRPr="00F74788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ประกอบด้วยเส้นสามเส้น ได้แก่ </w:t>
      </w:r>
      <w:r w:rsidRPr="00F74788">
        <w:rPr>
          <w:rFonts w:ascii="TH SarabunPSK" w:hAnsi="TH SarabunPSK" w:cs="TH SarabunPSK"/>
          <w:sz w:val="32"/>
          <w:szCs w:val="32"/>
        </w:rPr>
        <w:t xml:space="preserve">Upper Band, Middle Band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74788">
        <w:rPr>
          <w:rFonts w:ascii="TH SarabunPSK" w:hAnsi="TH SarabunPSK" w:cs="TH SarabunPSK"/>
          <w:sz w:val="32"/>
          <w:szCs w:val="32"/>
        </w:rPr>
        <w:t>Lower Band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เนื่องจากเส้นสามเส้นที่กล่าวไปจะใช้สูตรคำนวณตาม </w:t>
      </w:r>
      <w:r w:rsidRPr="00F74788">
        <w:rPr>
          <w:rFonts w:ascii="TH SarabunPSK" w:hAnsi="TH SarabunPSK" w:cs="TH SarabunPSK"/>
          <w:sz w:val="32"/>
          <w:szCs w:val="32"/>
        </w:rPr>
        <w:t xml:space="preserve">Simple </w:t>
      </w:r>
      <w:r w:rsidRPr="00BA75CC">
        <w:rPr>
          <w:rFonts w:ascii="TH SarabunPSK" w:hAnsi="TH SarabunPSK" w:cs="TH SarabunPSK"/>
          <w:sz w:val="32"/>
          <w:szCs w:val="32"/>
        </w:rPr>
        <w:t xml:space="preserve">Moving Average (SMA) </w:t>
      </w:r>
      <w:r w:rsidRPr="00BA75CC">
        <w:rPr>
          <w:rFonts w:ascii="TH SarabunPSK" w:hAnsi="TH SarabunPSK" w:cs="TH SarabunPSK"/>
          <w:sz w:val="32"/>
          <w:szCs w:val="32"/>
          <w:cs/>
        </w:rPr>
        <w:t>โดยปกติใช้ 20 วัน หากเป็นหุ้นไทย แต่เมื่อทดสอบไป</w:t>
      </w:r>
      <w:proofErr w:type="spellStart"/>
      <w:r w:rsidRPr="00BA75CC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Pr="00BA75CC">
        <w:rPr>
          <w:rFonts w:ascii="TH SarabunPSK" w:hAnsi="TH SarabunPSK" w:cs="TH SarabunPSK"/>
          <w:sz w:val="32"/>
          <w:szCs w:val="32"/>
          <w:cs/>
        </w:rPr>
        <w:t xml:space="preserve"> จะเห็นเส้นค่าเฉลี่ยดังกล่าว</w:t>
      </w:r>
      <w:r w:rsidR="00BA75CC" w:rsidRPr="00BA75CC">
        <w:rPr>
          <w:rFonts w:ascii="TH SarabunPSK" w:hAnsi="TH SarabunPSK" w:cs="TH SarabunPSK" w:hint="cs"/>
          <w:sz w:val="32"/>
          <w:szCs w:val="32"/>
          <w:cs/>
        </w:rPr>
        <w:t>ส่งสัญญาณล่าช้ากว่าเหตุการณ์จริงที่เกิดขึ้น</w:t>
      </w:r>
      <w:r w:rsidRPr="00BA75CC">
        <w:rPr>
          <w:rFonts w:ascii="TH SarabunPSK" w:hAnsi="TH SarabunPSK" w:cs="TH SarabunPSK"/>
          <w:sz w:val="32"/>
          <w:szCs w:val="32"/>
          <w:cs/>
        </w:rPr>
        <w:t xml:space="preserve"> มาถึงปี พ.ศ.2543 </w:t>
      </w:r>
      <w:r w:rsidRPr="00F74788">
        <w:rPr>
          <w:rFonts w:ascii="TH SarabunPSK" w:hAnsi="TH SarabunPSK" w:cs="TH SarabunPSK"/>
          <w:sz w:val="32"/>
          <w:szCs w:val="32"/>
          <w:cs/>
        </w:rPr>
        <w:t>พบว่าไม่ควรใช้ค่าเฉลี่ยเคลื่อนที่เกิน 14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วัน </w:t>
      </w:r>
      <w:r w:rsidRPr="00F74788">
        <w:rPr>
          <w:rFonts w:ascii="TH SarabunPSK" w:hAnsi="TH SarabunPSK" w:cs="TH SarabunPSK"/>
          <w:sz w:val="32"/>
          <w:szCs w:val="32"/>
        </w:rPr>
        <w:t>(</w:t>
      </w:r>
      <w:r w:rsidRPr="00F74788">
        <w:rPr>
          <w:rFonts w:ascii="TH SarabunPSK" w:hAnsi="TH SarabunPSK" w:cs="TH SarabunPSK"/>
          <w:sz w:val="32"/>
          <w:szCs w:val="32"/>
          <w:cs/>
        </w:rPr>
        <w:t>สนธิ อังสนากุล</w:t>
      </w:r>
      <w:r w:rsidRPr="00F74788">
        <w:rPr>
          <w:rFonts w:ascii="TH SarabunPSK" w:hAnsi="TH SarabunPSK" w:cs="TH SarabunPSK"/>
          <w:sz w:val="32"/>
          <w:szCs w:val="32"/>
        </w:rPr>
        <w:t>, 2547)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ทำให้ทางคณะผู้จัดทำต้องหาวิธีปรับปรุงแก้ไขตัวส่งสัญญาณการซื้อ-ขายล่วงหน้าของตัวบ่งชี้ </w:t>
      </w:r>
      <w:r w:rsidRPr="00F74788">
        <w:rPr>
          <w:rFonts w:ascii="TH SarabunPSK" w:hAnsi="TH SarabunPSK" w:cs="TH SarabunPSK"/>
          <w:sz w:val="32"/>
          <w:szCs w:val="32"/>
        </w:rPr>
        <w:t xml:space="preserve">Bollinger Band </w:t>
      </w:r>
      <w:r w:rsidRPr="00F74788">
        <w:rPr>
          <w:rFonts w:ascii="TH SarabunPSK" w:hAnsi="TH SarabunPSK" w:cs="TH SarabunPSK"/>
          <w:sz w:val="32"/>
          <w:szCs w:val="32"/>
          <w:cs/>
        </w:rPr>
        <w:t>เป็นระยะเวลาล่วงหน้าจากตัวแบบพยากรณ์ราคาหุ้น</w:t>
      </w:r>
    </w:p>
    <w:p w14:paraId="59DF3764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การสร้างตัวแบบพยากรณ์ราคาหุ้นนั้น สามารถในการทำนายการเคลื่อนไหวของราคาเพื่อหาเวลาซื้อหรือขายที่เหมาะสม โดยเฉพาะอย่างยิ่งในด้านการเงินเชิงปริมาณ การสร้างแบบจำลองอนุกรมเวลาและการพยากรณ์ราคาหุ้นได้กลายเป็นสาขาการวิจัยที่สำคัญ (</w:t>
      </w:r>
      <w:r w:rsidRPr="00F74788">
        <w:rPr>
          <w:rFonts w:ascii="TH SarabunPSK" w:hAnsi="TH SarabunPSK" w:cs="TH SarabunPSK"/>
          <w:sz w:val="32"/>
          <w:szCs w:val="32"/>
        </w:rPr>
        <w:t xml:space="preserve">Jesper </w:t>
      </w:r>
      <w:proofErr w:type="spellStart"/>
      <w:r w:rsidRPr="00F74788">
        <w:rPr>
          <w:rFonts w:ascii="TH SarabunPSK" w:hAnsi="TH SarabunPSK" w:cs="TH SarabunPSK"/>
          <w:sz w:val="32"/>
          <w:szCs w:val="32"/>
        </w:rPr>
        <w:t>Groenendijk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>, 2021</w:t>
      </w:r>
      <w:r w:rsidRPr="00F74788">
        <w:rPr>
          <w:rFonts w:ascii="TH SarabunPSK" w:hAnsi="TH SarabunPSK" w:cs="TH SarabunPSK"/>
          <w:sz w:val="32"/>
          <w:szCs w:val="32"/>
          <w:cs/>
        </w:rPr>
        <w:t>)</w:t>
      </w:r>
    </w:p>
    <w:p w14:paraId="635CE565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การพยากรณ์เป็นการคาดคะเนของเหตุการณ์ในอนาคต โดยอาศัยรูปแบบของการเกิดเหตุการณ์หรือการพยากรณ์ที่เก็บข้อมูลจากอดีต รวมถึงความรู้ความสามารถของผู้พยากรณ์ หากทราบเหตุการณ์ต่าง ๆ ในอนาคต มีความเป็นไปได้ที่จะเพิ่มความเชื่อมั่นให้กับการวางแผนดำเนินงานที่มีความถูกต้องและผิดพลาดน้อยที่สุด ซึ่งมี  </w:t>
      </w:r>
      <w:r w:rsidRPr="00F74788">
        <w:rPr>
          <w:rFonts w:ascii="TH SarabunPSK" w:hAnsi="TH SarabunPSK" w:cs="TH SarabunPSK"/>
          <w:sz w:val="32"/>
          <w:szCs w:val="32"/>
          <w:cs/>
        </w:rPr>
        <w:lastRenderedPageBreak/>
        <w:t>ความสอดคล้องกับการคาดการณ์ราคาหุ้นและวิธีการพยากรณ์อนุกรมเวลา สำหรับการพยากรณ์อนุกรมเวลา (</w:t>
      </w:r>
      <w:r w:rsidRPr="00F74788">
        <w:rPr>
          <w:rFonts w:ascii="TH SarabunPSK" w:hAnsi="TH SarabunPSK" w:cs="TH SarabunPSK"/>
          <w:sz w:val="32"/>
          <w:szCs w:val="32"/>
        </w:rPr>
        <w:t xml:space="preserve">time series forecasting)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มีอยู่ด้วยกันหลายวิธี วิธีที่นิยมใช้กันมาก คือ วิธีของ </w:t>
      </w:r>
      <w:bookmarkStart w:id="13" w:name="_Hlk122024159"/>
      <w:r w:rsidRPr="00F74788">
        <w:rPr>
          <w:rFonts w:ascii="TH SarabunPSK" w:hAnsi="TH SarabunPSK" w:cs="TH SarabunPSK"/>
          <w:sz w:val="32"/>
          <w:szCs w:val="32"/>
        </w:rPr>
        <w:t xml:space="preserve">Box-Jenkins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ด้วยตัวแบบ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(Autoregressive Integrated Moving Average model) </w:t>
      </w:r>
      <w:r w:rsidRPr="00F74788">
        <w:rPr>
          <w:rFonts w:ascii="TH SarabunPSK" w:hAnsi="TH SarabunPSK" w:cs="TH SarabunPSK"/>
          <w:sz w:val="32"/>
          <w:szCs w:val="32"/>
          <w:cs/>
        </w:rPr>
        <w:t>ซึ่งเป็นวิธีหาตัวแบบพยากรณ์โดยอาศัยความสัมพันธ์ของข้อมูลในอดีตเพื่อหาตัวแบบที่แสดงพฤติกรรมของข้อมูล และใช้เป็นแนวทางในการพยากรณ์ค่าในอนาคต</w:t>
      </w:r>
      <w:r w:rsidRPr="00F74788">
        <w:rPr>
          <w:rFonts w:ascii="TH SarabunPSK" w:hAnsi="TH SarabunPSK" w:cs="TH SarabunPSK"/>
          <w:sz w:val="32"/>
          <w:szCs w:val="32"/>
        </w:rPr>
        <w:t xml:space="preserve"> (</w:t>
      </w:r>
      <w:r w:rsidRPr="00F74788">
        <w:rPr>
          <w:rFonts w:ascii="TH SarabunPSK" w:hAnsi="TH SarabunPSK" w:cs="TH SarabunPSK"/>
          <w:sz w:val="32"/>
          <w:szCs w:val="32"/>
          <w:cs/>
        </w:rPr>
        <w:t>บุญกอง ทะกลโยธิน</w:t>
      </w:r>
      <w:r w:rsidRPr="00F74788">
        <w:rPr>
          <w:rFonts w:ascii="TH SarabunPSK" w:hAnsi="TH SarabunPSK" w:cs="TH SarabunPSK"/>
          <w:sz w:val="32"/>
          <w:szCs w:val="32"/>
        </w:rPr>
        <w:t>,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ยุพาภรณ์ 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อํา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>รีพง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ษ์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>, 2561)</w:t>
      </w:r>
    </w:p>
    <w:p w14:paraId="7DD94D5F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14" w:name="_Hlk122024350"/>
      <w:bookmarkEnd w:id="13"/>
      <w:r w:rsidRPr="00F74788">
        <w:rPr>
          <w:rFonts w:ascii="TH SarabunPSK" w:hAnsi="TH SarabunPSK" w:cs="TH SarabunPSK"/>
          <w:sz w:val="32"/>
          <w:szCs w:val="32"/>
          <w:cs/>
        </w:rPr>
        <w:t xml:space="preserve">เมื่อประมาณ 30 ปีก่อน ได้เกิดตัวแบบพยากรณ์ใหม่ คือ </w:t>
      </w:r>
      <w:r w:rsidRPr="00F74788">
        <w:rPr>
          <w:rFonts w:ascii="TH SarabunPSK" w:hAnsi="TH SarabunPSK" w:cs="TH SarabunPSK"/>
          <w:sz w:val="32"/>
          <w:szCs w:val="32"/>
        </w:rPr>
        <w:t xml:space="preserve">Artificial intelligent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74788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F74788">
        <w:rPr>
          <w:rFonts w:ascii="TH SarabunPSK" w:hAnsi="TH SarabunPSK" w:cs="TH SarabunPSK"/>
          <w:sz w:val="32"/>
          <w:szCs w:val="32"/>
          <w:cs/>
        </w:rPr>
        <w:t>ขึ้นมา เป็นลักษณะของการสร้างตัวแบบที่ไม่จำเป็นต้องมีสมมติฐานรองรับ ต่างจากตัวแบบทางสถิติแบบดั้งเดิม มีความยืดหยุ่นในการสร้างตัวแบบ (</w:t>
      </w:r>
      <w:r w:rsidRPr="00F74788">
        <w:rPr>
          <w:rFonts w:ascii="TH SarabunPSK" w:hAnsi="TH SarabunPSK" w:cs="TH SarabunPSK"/>
          <w:sz w:val="32"/>
          <w:szCs w:val="32"/>
        </w:rPr>
        <w:t xml:space="preserve">Zhang et al.,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2001) หนึ่งในตัวแบบที่ได้รับความนิยม คือ </w:t>
      </w:r>
      <w:r w:rsidRPr="00F74788">
        <w:rPr>
          <w:rFonts w:ascii="TH SarabunPSK" w:hAnsi="TH SarabunPSK" w:cs="TH SarabunPSK"/>
          <w:sz w:val="32"/>
          <w:szCs w:val="32"/>
        </w:rPr>
        <w:t>Artificial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 xml:space="preserve">neural network (ANN) </w:t>
      </w:r>
      <w:r w:rsidRPr="00F74788">
        <w:rPr>
          <w:rFonts w:ascii="TH SarabunPSK" w:hAnsi="TH SarabunPSK" w:cs="TH SarabunPSK"/>
          <w:sz w:val="32"/>
          <w:szCs w:val="32"/>
          <w:cs/>
        </w:rPr>
        <w:t>ถูกนำมาใช้ในการสร้างตัวแบบพยากรณ์อนุกรมเวลา (</w:t>
      </w:r>
      <w:r w:rsidRPr="00F74788">
        <w:rPr>
          <w:rFonts w:ascii="TH SarabunPSK" w:hAnsi="TH SarabunPSK" w:cs="TH SarabunPSK"/>
          <w:sz w:val="32"/>
          <w:szCs w:val="32"/>
        </w:rPr>
        <w:t xml:space="preserve">Zhang et al., </w:t>
      </w:r>
      <w:r w:rsidRPr="00F74788">
        <w:rPr>
          <w:rFonts w:ascii="TH SarabunPSK" w:hAnsi="TH SarabunPSK" w:cs="TH SarabunPSK"/>
          <w:sz w:val="32"/>
          <w:szCs w:val="32"/>
          <w:cs/>
        </w:rPr>
        <w:t>2001</w:t>
      </w:r>
      <w:r w:rsidRPr="00F74788">
        <w:rPr>
          <w:rFonts w:ascii="TH SarabunPSK" w:hAnsi="TH SarabunPSK" w:cs="TH SarabunPSK"/>
          <w:sz w:val="32"/>
          <w:szCs w:val="32"/>
        </w:rPr>
        <w:t xml:space="preserve">, de Groot and </w:t>
      </w:r>
      <w:proofErr w:type="spellStart"/>
      <w:r w:rsidRPr="00F74788">
        <w:rPr>
          <w:rFonts w:ascii="TH SarabunPSK" w:hAnsi="TH SarabunPSK" w:cs="TH SarabunPSK"/>
          <w:sz w:val="32"/>
          <w:szCs w:val="32"/>
        </w:rPr>
        <w:t>Würtz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 xml:space="preserve">, </w:t>
      </w:r>
      <w:r w:rsidRPr="00F74788">
        <w:rPr>
          <w:rFonts w:ascii="TH SarabunPSK" w:hAnsi="TH SarabunPSK" w:cs="TH SarabunPSK"/>
          <w:sz w:val="32"/>
          <w:szCs w:val="32"/>
          <w:cs/>
        </w:rPr>
        <w:t>1991</w:t>
      </w:r>
      <w:r w:rsidRPr="00F74788">
        <w:rPr>
          <w:rFonts w:ascii="TH SarabunPSK" w:hAnsi="TH SarabunPSK" w:cs="TH SarabunPSK"/>
          <w:sz w:val="32"/>
          <w:szCs w:val="32"/>
        </w:rPr>
        <w:t xml:space="preserve">, Beale et al., </w:t>
      </w:r>
      <w:r w:rsidRPr="00F74788">
        <w:rPr>
          <w:rFonts w:ascii="TH SarabunPSK" w:hAnsi="TH SarabunPSK" w:cs="TH SarabunPSK"/>
          <w:sz w:val="32"/>
          <w:szCs w:val="32"/>
          <w:cs/>
        </w:rPr>
        <w:t>2013) และผลตอบรับก็เป็นที่น่าพอใจมาก ต่อมาในปี 1995 ก็เกิดตัวแบบสำหรับการประมาณค่าขึ้นมาใหม่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F74788">
        <w:rPr>
          <w:rFonts w:ascii="TH SarabunPSK" w:hAnsi="TH SarabunPSK" w:cs="TH SarabunPSK"/>
          <w:sz w:val="32"/>
          <w:szCs w:val="32"/>
        </w:rPr>
        <w:t>Support vector machine</w:t>
      </w:r>
      <w:r w:rsidR="003D61E4">
        <w:rPr>
          <w:rFonts w:ascii="TH SarabunPSK" w:hAnsi="TH SarabunPSK" w:cs="TH SarabunPSK"/>
          <w:sz w:val="32"/>
          <w:szCs w:val="32"/>
        </w:rPr>
        <w:t xml:space="preserve"> for Regression</w:t>
      </w:r>
      <w:r w:rsidRPr="00F74788">
        <w:rPr>
          <w:rFonts w:ascii="TH SarabunPSK" w:hAnsi="TH SarabunPSK" w:cs="TH SarabunPSK"/>
          <w:sz w:val="32"/>
          <w:szCs w:val="32"/>
        </w:rPr>
        <w:t xml:space="preserve"> (SV</w:t>
      </w:r>
      <w:r w:rsidR="003D61E4">
        <w:rPr>
          <w:rFonts w:ascii="TH SarabunPSK" w:hAnsi="TH SarabunPSK" w:cs="TH SarabunPSK"/>
          <w:sz w:val="32"/>
          <w:szCs w:val="32"/>
        </w:rPr>
        <w:t>R</w:t>
      </w:r>
      <w:r w:rsidRPr="00F74788">
        <w:rPr>
          <w:rFonts w:ascii="TH SarabunPSK" w:hAnsi="TH SarabunPSK" w:cs="TH SarabunPSK"/>
          <w:sz w:val="32"/>
          <w:szCs w:val="32"/>
        </w:rPr>
        <w:t>) (</w:t>
      </w:r>
      <w:proofErr w:type="spellStart"/>
      <w:r w:rsidRPr="00F74788">
        <w:rPr>
          <w:rFonts w:ascii="TH SarabunPSK" w:hAnsi="TH SarabunPSK" w:cs="TH SarabunPSK"/>
          <w:sz w:val="32"/>
          <w:szCs w:val="32"/>
        </w:rPr>
        <w:t>Vapnik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 xml:space="preserve"> V,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1995) เป็นตัวแบบที่มีประสิทธิภาพความแม่นยำในการพยากรณ์ที่สูง มีลักษณะคล้าย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>คือตัวแบบจะเน้นจับลักษณะข้อมูลไม่เป็นเชิงเส้นตรงได้ดี</w:t>
      </w:r>
    </w:p>
    <w:p w14:paraId="147A351E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15" w:name="_Hlk122024362"/>
      <w:bookmarkEnd w:id="14"/>
      <w:r w:rsidRPr="00F74788">
        <w:rPr>
          <w:rFonts w:ascii="TH SarabunPSK" w:hAnsi="TH SarabunPSK" w:cs="TH SarabunPSK"/>
          <w:sz w:val="32"/>
          <w:szCs w:val="32"/>
        </w:rPr>
        <w:t>(Stock and Watson ,1998</w:t>
      </w:r>
      <w:r w:rsidRPr="00F74788">
        <w:rPr>
          <w:rFonts w:ascii="TH SarabunPSK" w:hAnsi="TH SarabunPSK" w:cs="TH SarabunPSK"/>
          <w:sz w:val="32"/>
          <w:szCs w:val="32"/>
          <w:cs/>
        </w:rPr>
        <w:t>)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พบว่าประสิทธิภาพโดยรวมของตัวแบบเดี่ยวเหล่านี้สามารถปรับปรุงได้เมื่อนำตัวแบบมารวมกัน 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พียงอย่างเดียวไม่เพียงพอในการสร้างแบบจำลองและคาดการณ์ข้อมูลอนุกรมเวลาของราคาของหุ้นที่ไม่ได้สัมพันธ์แบบเชิงเส้นได้ เหมือนกับตัวแบบไม่เชิงเส้น เช่น </w:t>
      </w:r>
      <w:r w:rsidRPr="00F74788">
        <w:rPr>
          <w:rFonts w:ascii="TH SarabunPSK" w:hAnsi="TH SarabunPSK" w:cs="TH SarabunPSK"/>
          <w:sz w:val="32"/>
          <w:szCs w:val="32"/>
        </w:rPr>
        <w:t>Neural Networks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แต่ตัวแบบไม่เชิงเส้นเพียงอย่างเดียวก็ไม่สามารถ มีประสิทธิภาพได้ดีเทียบกันรูปแบบ ด้วยการรวมวิธีการเชิงเส้นและไม่เชิงเส้นเข้าด้วยกัน โครงสร้างที่ซับซ้อนสามารถสร้างแบบจำลองได้แม่นยำยิ่งขึ้น</w:t>
      </w:r>
    </w:p>
    <w:p w14:paraId="2F548043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16" w:name="_Hlk122024368"/>
      <w:bookmarkEnd w:id="15"/>
      <w:r w:rsidRPr="00F74788">
        <w:rPr>
          <w:rFonts w:ascii="TH SarabunPSK" w:hAnsi="TH SarabunPSK" w:cs="TH SarabunPSK"/>
          <w:sz w:val="32"/>
          <w:szCs w:val="32"/>
          <w:cs/>
        </w:rPr>
        <w:t xml:space="preserve">ในการวิจัยนี้ได้ทำการศึกษาเครื่องมือทางเทคนิคมาใช้ คือ </w:t>
      </w:r>
      <w:r w:rsidRPr="00F74788">
        <w:rPr>
          <w:rFonts w:ascii="TH SarabunPSK" w:hAnsi="TH SarabunPSK" w:cs="TH SarabunPSK"/>
          <w:sz w:val="32"/>
          <w:szCs w:val="32"/>
        </w:rPr>
        <w:t>Bollinger Bands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มาใช้ร่วมกับตัวแบบพยากรณ์ราคาหุ้น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โดยเลือกค่าพยากรณ์แต่ละตัวแบบมีความแม่นยำสูงที่สุดที่เหมาะสมกับหุ้นแต่ละตัวมาหาค่า ค่าเฉลี่ยเคลื่อนที่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และส่วนเบี่ยงเบนมาตรฐานเป็นระยะเวลา 20 วัน โดยการพยากรณ์ราคาหุ้นล่วงหน้าจากนำข้อมูลรายชื่อหลักทรัพย์ที่ใช้คำนวณดัชนี </w:t>
      </w:r>
      <w:r w:rsidRPr="00F74788">
        <w:rPr>
          <w:rFonts w:ascii="TH SarabunPSK" w:hAnsi="TH SarabunPSK" w:cs="TH SarabunPSK"/>
          <w:sz w:val="32"/>
          <w:szCs w:val="32"/>
        </w:rPr>
        <w:t>SET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50 (หุ้นในกลุ่มดัชนี </w:t>
      </w:r>
      <w:r w:rsidRPr="00F74788">
        <w:rPr>
          <w:rFonts w:ascii="TH SarabunPSK" w:hAnsi="TH SarabunPSK" w:cs="TH SarabunPSK"/>
          <w:sz w:val="32"/>
          <w:szCs w:val="32"/>
        </w:rPr>
        <w:t>SET50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) ตั้งแต่ช่วง </w:t>
      </w:r>
      <w:r w:rsidRPr="00F74788">
        <w:rPr>
          <w:rFonts w:ascii="TH SarabunPSK" w:hAnsi="TH SarabunPSK" w:cs="TH SarabunPSK"/>
          <w:sz w:val="32"/>
          <w:szCs w:val="32"/>
        </w:rPr>
        <w:t>1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มกราคม พ.ศ.25</w:t>
      </w:r>
      <w:r w:rsidRPr="00F74788">
        <w:rPr>
          <w:rFonts w:ascii="TH SarabunPSK" w:hAnsi="TH SarabunPSK" w:cs="TH SarabunPSK"/>
          <w:sz w:val="32"/>
          <w:szCs w:val="32"/>
        </w:rPr>
        <w:t>63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ถึง </w:t>
      </w:r>
      <w:r w:rsidR="003D61E4">
        <w:rPr>
          <w:rFonts w:ascii="TH SarabunPSK" w:hAnsi="TH SarabunPSK" w:cs="TH SarabunPSK"/>
          <w:sz w:val="32"/>
          <w:szCs w:val="32"/>
        </w:rPr>
        <w:t>18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D61E4">
        <w:rPr>
          <w:rFonts w:ascii="TH SarabunPSK" w:hAnsi="TH SarabunPSK" w:cs="TH SarabunPSK" w:hint="cs"/>
          <w:sz w:val="32"/>
          <w:szCs w:val="32"/>
          <w:cs/>
        </w:rPr>
        <w:t>เมษายน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พ.ศ. 256</w:t>
      </w:r>
      <w:r w:rsidRPr="00F74788">
        <w:rPr>
          <w:rFonts w:ascii="TH SarabunPSK" w:hAnsi="TH SarabunPSK" w:cs="TH SarabunPSK"/>
          <w:sz w:val="32"/>
          <w:szCs w:val="32"/>
        </w:rPr>
        <w:t>6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นำมาทดสอบกับตัวแบบ</w:t>
      </w:r>
      <w:bookmarkStart w:id="17" w:name="_Hlk118945029"/>
      <w:r w:rsidRPr="00F74788">
        <w:rPr>
          <w:rFonts w:ascii="TH SarabunPSK" w:hAnsi="TH SarabunPSK" w:cs="TH SarabunPSK"/>
          <w:sz w:val="32"/>
          <w:szCs w:val="32"/>
        </w:rPr>
        <w:t>ARIMAX ,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>SV</w:t>
      </w:r>
      <w:r w:rsidR="003D61E4">
        <w:rPr>
          <w:rFonts w:ascii="TH SarabunPSK" w:hAnsi="TH SarabunPSK" w:cs="TH SarabunPSK"/>
          <w:sz w:val="32"/>
          <w:szCs w:val="32"/>
        </w:rPr>
        <w:t>R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และ 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bookmarkEnd w:id="17"/>
      <w:r w:rsidRPr="00F74788">
        <w:rPr>
          <w:rFonts w:ascii="TH SarabunPSK" w:hAnsi="TH SarabunPSK" w:cs="TH SarabunPSK"/>
          <w:sz w:val="32"/>
          <w:szCs w:val="32"/>
          <w:cs/>
        </w:rPr>
        <w:t>ซึ่งเรียกว่า ตัวแบบเดี่ยว(</w:t>
      </w:r>
      <w:r w:rsidRPr="00F74788">
        <w:rPr>
          <w:rFonts w:ascii="TH SarabunPSK" w:hAnsi="TH SarabunPSK" w:cs="TH SarabunPSK"/>
          <w:sz w:val="32"/>
          <w:szCs w:val="32"/>
        </w:rPr>
        <w:t>Individual model)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กับ ตัวแบบ</w:t>
      </w:r>
      <w:r w:rsidRPr="00F74788">
        <w:rPr>
          <w:rFonts w:ascii="TH SarabunPSK" w:hAnsi="TH SarabunPSK" w:cs="TH SarabunPSK"/>
          <w:sz w:val="32"/>
          <w:szCs w:val="32"/>
        </w:rPr>
        <w:t>ARIMA</w:t>
      </w:r>
      <w:r w:rsidR="003B7997">
        <w:rPr>
          <w:rFonts w:ascii="TH SarabunPSK" w:hAnsi="TH SarabunPSK" w:cs="TH SarabunPSK"/>
          <w:sz w:val="32"/>
          <w:szCs w:val="32"/>
        </w:rPr>
        <w:t>X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ผสมตัวแบบ</w:t>
      </w:r>
      <w:r w:rsidRPr="00F74788">
        <w:rPr>
          <w:rFonts w:ascii="TH SarabunPSK" w:hAnsi="TH SarabunPSK" w:cs="TH SarabunPSK"/>
          <w:sz w:val="32"/>
          <w:szCs w:val="32"/>
        </w:rPr>
        <w:t>SVR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>(ARIMAX-SVR)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 xml:space="preserve"> ,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>ARIMAX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ผสมตัวแบบ</w:t>
      </w:r>
      <w:r w:rsidRPr="00F74788">
        <w:rPr>
          <w:rFonts w:ascii="TH SarabunPSK" w:hAnsi="TH SarabunPSK" w:cs="TH SarabunPSK"/>
          <w:sz w:val="32"/>
          <w:szCs w:val="32"/>
        </w:rPr>
        <w:t>ANN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>(ARIMAX-ANN) ,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ตัวแบบรวม</w:t>
      </w:r>
      <w:bookmarkStart w:id="18" w:name="_Hlk118946856"/>
      <w:r w:rsidRPr="00F74788">
        <w:rPr>
          <w:rFonts w:ascii="TH SarabunPSK" w:hAnsi="TH SarabunPSK" w:cs="TH SarabunPSK"/>
          <w:sz w:val="32"/>
          <w:szCs w:val="32"/>
          <w:cs/>
        </w:rPr>
        <w:t>เกิดจากตัวแบบ</w:t>
      </w:r>
      <w:r w:rsidRPr="00F74788">
        <w:rPr>
          <w:rFonts w:ascii="TH SarabunPSK" w:hAnsi="TH SarabunPSK" w:cs="TH SarabunPSK"/>
          <w:sz w:val="32"/>
          <w:szCs w:val="32"/>
        </w:rPr>
        <w:t>ARIMAX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ผสมตัวแบบ</w:t>
      </w:r>
      <w:r w:rsidRPr="00F74788">
        <w:rPr>
          <w:rFonts w:ascii="TH SarabunPSK" w:hAnsi="TH SarabunPSK" w:cs="TH SarabunPSK"/>
          <w:sz w:val="32"/>
          <w:szCs w:val="32"/>
        </w:rPr>
        <w:t>SVR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และตัวแบบ </w:t>
      </w:r>
      <w:r w:rsidRPr="00F74788">
        <w:rPr>
          <w:rFonts w:ascii="TH SarabunPSK" w:hAnsi="TH SarabunPSK" w:cs="TH SarabunPSK"/>
          <w:sz w:val="32"/>
          <w:szCs w:val="32"/>
        </w:rPr>
        <w:t>ANN</w:t>
      </w:r>
      <w:bookmarkEnd w:id="18"/>
      <w:r w:rsidRPr="00F74788">
        <w:rPr>
          <w:rFonts w:ascii="TH SarabunPSK" w:hAnsi="TH SarabunPSK" w:cs="TH SarabunPSK"/>
          <w:sz w:val="32"/>
          <w:szCs w:val="32"/>
          <w:cs/>
        </w:rPr>
        <w:t xml:space="preserve"> ซึ่งเรียกว่า ตัวแบบผสม(</w:t>
      </w:r>
      <w:r w:rsidRPr="00F74788">
        <w:rPr>
          <w:rFonts w:ascii="TH SarabunPSK" w:hAnsi="TH SarabunPSK" w:cs="TH SarabunPSK"/>
          <w:sz w:val="32"/>
          <w:szCs w:val="32"/>
        </w:rPr>
        <w:t>Hybrid model)</w:t>
      </w:r>
      <w:bookmarkEnd w:id="16"/>
    </w:p>
    <w:p w14:paraId="57C9654D" w14:textId="77777777" w:rsidR="004F3246" w:rsidRPr="00357481" w:rsidRDefault="004F3246" w:rsidP="004D5FDD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64402871" w14:textId="77777777" w:rsidR="004F3246" w:rsidRPr="00357481" w:rsidRDefault="004F3246" w:rsidP="004D5FDD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1.2  วัตถุประสงค์ของการศึกษา</w:t>
      </w:r>
    </w:p>
    <w:p w14:paraId="0C5C5F5B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1.2.1  เพื่อหาตัวแบบที่ดีที่สุดและเหมาะสมที่สุดสำหรับใช้ในการพยากรณ์ราคาหุ้นในหุ้นดัชนี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SET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50</w:t>
      </w:r>
    </w:p>
    <w:p w14:paraId="233A38CA" w14:textId="2F334AA0" w:rsidR="003B7997" w:rsidRDefault="004F3246" w:rsidP="00CA2B5C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1.2.2  เพื่อพยากรณ์ตัวส่งสัญญาณการซื้อ-ขายล่วงหน้าของตัวบ่งชี้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Bollinger Bands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ร่วมกับใช้การใช้ตัวแบบเดี่ยว ได้แก่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ARIMAX, ANN, SVR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และตัวแบบผสม ได้แก่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ARIMAX-ANN, ARIMAX-SVR, ARIMAX-ANN-SVR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เพื่อใช้สำหรับการหาตัวแบบพยากรณ์ราคาหุ้นที่ดีที่สุดและเหมาะสมกับการเป็นตัวแทนข้อมูลพยากรณ์กับข้อมูลในดัชนีหุ้น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SET</w:t>
      </w:r>
      <w:r w:rsidR="00CA2B5C">
        <w:rPr>
          <w:rFonts w:ascii="TH SarabunPSK" w:eastAsia="Times New Roman" w:hAnsi="TH SarabunPSK" w:cs="TH SarabunPSK"/>
          <w:sz w:val="32"/>
          <w:szCs w:val="32"/>
        </w:rPr>
        <w:t>5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0</w:t>
      </w:r>
    </w:p>
    <w:p w14:paraId="0F4A933F" w14:textId="77777777" w:rsidR="00CA2B5C" w:rsidRPr="00357481" w:rsidRDefault="00CA2B5C" w:rsidP="00CA2B5C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BA16731" w14:textId="77777777" w:rsidR="004F3246" w:rsidRPr="00357481" w:rsidRDefault="004F3246" w:rsidP="004D5FDD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1.3  ประโยชน์ที่คาดว่าจะได้รับ</w:t>
      </w:r>
    </w:p>
    <w:p w14:paraId="4A00730E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1.3.1  ช่วยให้ทราบถึง</w:t>
      </w:r>
      <w:r w:rsidRPr="00357481">
        <w:rPr>
          <w:rFonts w:ascii="TH SarabunPSK" w:eastAsia="Times New Roman" w:hAnsi="TH SarabunPSK" w:cs="TH SarabunPSK" w:hint="cs"/>
          <w:sz w:val="32"/>
          <w:szCs w:val="32"/>
          <w:cs/>
        </w:rPr>
        <w:t>ตัวแบบพยากรณ์ที่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ดีที่สุดที่ใช้สำหรับพยากรณ์ราคาตลาดหุ้นในหุ้นดัชนี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SET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50</w:t>
      </w:r>
    </w:p>
    <w:p w14:paraId="0E4AB907" w14:textId="77777777" w:rsidR="004F3246" w:rsidRPr="00357481" w:rsidRDefault="004F3246" w:rsidP="007D0AAA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1.3.2  ได้สัญญาณการซื้อ-ขายล่วงหน้าโดยใช้ตัวบ่งชี้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Bollinger Bands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ที่มีความถูกต้องและแม่นยำ เพื่อใช้สำหรับวางแผนการซื้อ-ขายหุ้นให้กับนักลงทุน</w:t>
      </w:r>
    </w:p>
    <w:p w14:paraId="63A90C52" w14:textId="77777777" w:rsidR="004F3246" w:rsidRPr="00357481" w:rsidRDefault="004F3246" w:rsidP="007D0AAA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74A8A44" w14:textId="77777777" w:rsidR="004F3246" w:rsidRPr="00357481" w:rsidRDefault="004F3246" w:rsidP="004D5FDD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1.4  ขอบเขตการศึกษา</w:t>
      </w:r>
    </w:p>
    <w:p w14:paraId="31A742CC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ในงานวิจัยนี้เป็นการศึกษาการทำนายสัญญาณการซื้อ-ขายโดยใช้ตัวบ่งชี้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Bollinger Bands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ร่วมกับการใช้ตัวแบบเดี่ยว และตัวแบบผสม โดยประมวลผลจากโปรแกรม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IBM SPSS Statistics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25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Google 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>Colaboratory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 runs on Python 3.9.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ซึ่งมีขอบเขต ของการศึกษาดังนี้</w:t>
      </w:r>
    </w:p>
    <w:p w14:paraId="78BA5BC1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1.4.1  ข้อสมมติฐานในการวิเคราะห์ทางเทคนิคสำหรับงานวิจัยนี้</w:t>
      </w:r>
    </w:p>
    <w:p w14:paraId="205EFE8A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1.4.1.1 ราคาเป็นผลรวมที่สะท้อนให้ทราบ ถึงข่าวสารในด้านต่างๆทั้งหมดแล้ว</w:t>
      </w:r>
    </w:p>
    <w:p w14:paraId="7757BEAF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1.4.1.2 ราคาจะเคลื่อนไหวอย่างมีแนวโน้ม และจะคงอยู่ในแนวโน้มนั้นๆในช่วงระยะเวลาหนึ่ง</w:t>
      </w:r>
    </w:p>
    <w:p w14:paraId="7C3B3582" w14:textId="77777777" w:rsidR="004F3246" w:rsidRPr="00357481" w:rsidRDefault="004F3246" w:rsidP="004D5FDD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จนกว่าจะ เกิดการเปลี่ยนแปลงแนวโน้มใหม่</w:t>
      </w:r>
    </w:p>
    <w:p w14:paraId="0680B8D6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1.4.1.3 พฤติกรรมการลงทุนของนักลงทุนในตลาดหุ้น จะยังคงมีลักษณะที่คล้ายกับพฤติกรรม</w:t>
      </w:r>
    </w:p>
    <w:p w14:paraId="133F9FEB" w14:textId="77777777" w:rsidR="004F3246" w:rsidRPr="00357481" w:rsidRDefault="004F3246" w:rsidP="004D5FDD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การลงทุนในอดีต</w:t>
      </w:r>
    </w:p>
    <w:p w14:paraId="0AE6BA5D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1.4.2  ตัวบ่งชี้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Bollinger Bands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สำหรับงานวิจัยนี้จะใช้จะเลือกใช้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Simple Moving Average (SMA)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ระยะเวลาเฉลี่ยเคลื่อนที่ 20 วัน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>MA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20)</w:t>
      </w:r>
    </w:p>
    <w:p w14:paraId="508839E8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1.4.3  อนุกรมเวลา (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Time Series)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ในที่นี้เราจะเลือกใช้ตัวแบบ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 Box–Jenkins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Auto Regressive Integrated Moving Average (ARIMA)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และ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 Autoregressive Moving Average with Exogenous Variable (ARIMAX)</w:t>
      </w:r>
    </w:p>
    <w:p w14:paraId="152254FF" w14:textId="00375C5E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1.4.4  ปัจจัยอื่นที่เกี่ยวข้องนอกเหนือจากราคาและปริมาณการซื้อ-ขาย ซึ่งในที่นี้จะใช้</w:t>
      </w:r>
      <w:r w:rsidR="003B7997">
        <w:rPr>
          <w:rFonts w:ascii="TH SarabunPSK" w:eastAsia="Times New Roman" w:hAnsi="TH SarabunPSK" w:cs="TH SarabunPSK" w:hint="cs"/>
          <w:sz w:val="32"/>
          <w:szCs w:val="32"/>
          <w:cs/>
        </w:rPr>
        <w:t>ปั</w:t>
      </w:r>
      <w:r w:rsidRPr="005427CB">
        <w:rPr>
          <w:rFonts w:ascii="TH SarabunPSK" w:eastAsia="Times New Roman" w:hAnsi="TH SarabunPSK" w:cs="TH SarabunPSK"/>
          <w:sz w:val="32"/>
          <w:szCs w:val="32"/>
          <w:cs/>
        </w:rPr>
        <w:t xml:space="preserve">จจัยที่มีความสัมพันธ์กับดัชนีราคา </w:t>
      </w:r>
      <w:r w:rsidRPr="005427CB">
        <w:rPr>
          <w:rFonts w:ascii="TH SarabunPSK" w:eastAsia="Times New Roman" w:hAnsi="TH SarabunPSK" w:cs="TH SarabunPSK"/>
          <w:sz w:val="32"/>
          <w:szCs w:val="32"/>
        </w:rPr>
        <w:t xml:space="preserve">SET50 </w:t>
      </w:r>
      <w:r w:rsidRPr="005427CB">
        <w:rPr>
          <w:rFonts w:ascii="TH SarabunPSK" w:eastAsia="Times New Roman" w:hAnsi="TH SarabunPSK" w:cs="TH SarabunPSK"/>
          <w:sz w:val="32"/>
          <w:szCs w:val="32"/>
          <w:cs/>
        </w:rPr>
        <w:t>ที่อ้างอิงมาจากงานวิจัยอื่น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ได้แก่</w:t>
      </w:r>
    </w:p>
    <w:p w14:paraId="61237AB3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  <w:lang w:val="en-GB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1.4.4.1 อัตราแลกเปลี่ย</w:t>
      </w:r>
      <w:r w:rsidRPr="00357481">
        <w:rPr>
          <w:rFonts w:ascii="TH SarabunPSK" w:eastAsia="Times New Roman" w:hAnsi="TH SarabunPSK" w:cs="TH SarabunPSK" w:hint="cs"/>
          <w:sz w:val="32"/>
          <w:szCs w:val="32"/>
          <w:cs/>
        </w:rPr>
        <w:t>นค่าเงินบาทสหรัฐ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14:paraId="29270A7B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  <w:lang w:val="en-GB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1.4.4.2 ราคาน้ำมันดิบ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เว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สต์เทกซัส</w:t>
      </w:r>
    </w:p>
    <w:p w14:paraId="59C9E846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1.4.4.3 ราคาทองคำแท่ง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>GOLD)</w:t>
      </w:r>
    </w:p>
    <w:p w14:paraId="31E0AC3C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1.4.4.4 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Dow Jones Industrial Average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ประเทศสหรัฐอเมริกา</w:t>
      </w:r>
    </w:p>
    <w:p w14:paraId="133C355E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1.4.4.5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FTSE 100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ประเทศอังกฤษ </w:t>
      </w:r>
    </w:p>
    <w:p w14:paraId="07D81A23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1.4.4.6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ดัชนีตลาดหลักทรัพย์ ประเทศสิงคโปร์</w:t>
      </w:r>
    </w:p>
    <w:p w14:paraId="086F7308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1.4.4.7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PSEI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ประเทศฟิลิปปินส์ </w:t>
      </w:r>
    </w:p>
    <w:p w14:paraId="369CA3DE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1.4.4.8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ดัชนี 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</w:rPr>
        <w:t>Merval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Buenos Aires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ประเทศอาร์เจนตินา</w:t>
      </w:r>
    </w:p>
    <w:p w14:paraId="32474AB3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1.4.4.9 ดัชนี 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</w:rPr>
        <w:t>Nikkie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225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ประเทศญี่ปุ่น</w:t>
      </w:r>
    </w:p>
    <w:p w14:paraId="740980B4" w14:textId="77777777" w:rsidR="004F3246" w:rsidRPr="00357481" w:rsidRDefault="004F3246" w:rsidP="00296AF2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1.4.4.10 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Composite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ประเทศอินโดนีเซีย</w:t>
      </w:r>
    </w:p>
    <w:p w14:paraId="2B9B64C4" w14:textId="77777777" w:rsidR="004F3246" w:rsidRPr="00357481" w:rsidRDefault="004F3246" w:rsidP="004D5FDD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1.4.4.11 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Hang Seng </w:t>
      </w:r>
    </w:p>
    <w:p w14:paraId="57D12B6A" w14:textId="63833F43" w:rsidR="004F3246" w:rsidRPr="00357481" w:rsidRDefault="004F3246" w:rsidP="00BA75CC">
      <w:pPr>
        <w:ind w:left="720" w:firstLine="720"/>
        <w:jc w:val="thaiDistribute"/>
        <w:rPr>
          <w:rFonts w:ascii="TH SarabunPSK" w:eastAsia="Times New Roman" w:hAnsi="TH SarabunPSK" w:cs="TH SarabunPSK" w:hint="cs"/>
          <w:sz w:val="32"/>
          <w:szCs w:val="32"/>
          <w:cs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1.4.4.12 </w:t>
      </w:r>
      <w:r w:rsidRPr="005427CB">
        <w:rPr>
          <w:rFonts w:ascii="TH SarabunPSK" w:eastAsia="Times New Roman" w:hAnsi="TH SarabunPSK" w:cs="TH SarabunPSK"/>
          <w:sz w:val="32"/>
          <w:szCs w:val="32"/>
          <w:cs/>
        </w:rPr>
        <w:t xml:space="preserve">ดัชนีราคา </w:t>
      </w:r>
      <w:r w:rsidRPr="005427CB">
        <w:rPr>
          <w:rFonts w:ascii="TH SarabunPSK" w:eastAsia="Times New Roman" w:hAnsi="TH SarabunPSK" w:cs="TH SarabunPSK"/>
          <w:sz w:val="32"/>
          <w:szCs w:val="32"/>
        </w:rPr>
        <w:t>SET</w:t>
      </w:r>
      <w:r w:rsidRPr="005427CB">
        <w:rPr>
          <w:rFonts w:ascii="TH SarabunPSK" w:eastAsia="Times New Roman" w:hAnsi="TH SarabunPSK" w:cs="TH SarabunPSK"/>
          <w:sz w:val="32"/>
          <w:szCs w:val="32"/>
          <w:cs/>
        </w:rPr>
        <w:t xml:space="preserve">50 </w:t>
      </w:r>
      <w:r w:rsidRPr="005427CB">
        <w:rPr>
          <w:rFonts w:ascii="TH SarabunPSK" w:eastAsia="Times New Roman" w:hAnsi="TH SarabunPSK" w:cs="TH SarabunPSK"/>
          <w:sz w:val="32"/>
          <w:szCs w:val="32"/>
        </w:rPr>
        <w:t>Index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ย้อนหลัง1วัน</w:t>
      </w:r>
    </w:p>
    <w:p w14:paraId="0E7B561B" w14:textId="77777777" w:rsidR="004F3246" w:rsidRPr="00357481" w:rsidRDefault="004F3246" w:rsidP="004D5FDD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1.4.5  การเรียนรู้ของเครื่อง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Machine Learning)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สำหรับงานวิจัยนี้จะใช้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Artificial Neural Network (ANN)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Support Vector Machine for Regression (SVR)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รวมถึงตัวแบบผสม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ARIMAX-ANN, ARIMAX-SVM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และ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ARIMAX-ANN-SVM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ในการเปรียบเทียบเพื่อเลือกตัวแบบที่ดีที่สุด</w:t>
      </w:r>
    </w:p>
    <w:p w14:paraId="0EDD5C4C" w14:textId="77777777" w:rsidR="004B6712" w:rsidRDefault="004B6712" w:rsidP="004D5FDD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CA3000F" w14:textId="612CCDBB" w:rsidR="004F3246" w:rsidRPr="00F74788" w:rsidRDefault="004F3246" w:rsidP="004D5FD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 xml:space="preserve">1.4.6  </w:t>
      </w:r>
      <w:r w:rsidRPr="00F74788">
        <w:rPr>
          <w:rFonts w:ascii="TH SarabunPSK" w:hAnsi="TH SarabunPSK" w:cs="TH SarabunPSK"/>
          <w:sz w:val="32"/>
          <w:szCs w:val="32"/>
          <w:cs/>
          <w:lang w:val="en-GB"/>
        </w:rPr>
        <w:t>ข้อมูลจริง</w:t>
      </w:r>
    </w:p>
    <w:p w14:paraId="04460669" w14:textId="77777777" w:rsidR="00DA27D0" w:rsidRDefault="004F3246" w:rsidP="00DA27D0">
      <w:pPr>
        <w:spacing w:after="0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1.4.6.1 ข้อมูลราคาหุ้นที่อยู่ในดัชนี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SET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50 โดยใช้ข้อมูลย้อนหลังตั้งแต่ปี 1 มกราคม พ.ศ.256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</w:p>
    <w:p w14:paraId="0D709E26" w14:textId="77777777" w:rsidR="004F3246" w:rsidRPr="00357481" w:rsidRDefault="004F3246" w:rsidP="00DA27D0">
      <w:pPr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ถึง </w:t>
      </w:r>
      <w:r w:rsidR="00DA27D0">
        <w:rPr>
          <w:rFonts w:ascii="TH SarabunPSK" w:eastAsia="Times New Roman" w:hAnsi="TH SarabunPSK" w:cs="TH SarabunPSK" w:hint="cs"/>
          <w:sz w:val="32"/>
          <w:szCs w:val="32"/>
          <w:cs/>
        </w:rPr>
        <w:t>18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เมษายน พ.ศ. 256</w:t>
      </w:r>
      <w:r w:rsidRPr="00357481">
        <w:rPr>
          <w:rFonts w:ascii="TH SarabunPSK" w:eastAsia="Times New Roman" w:hAnsi="TH SarabunPSK" w:cs="TH SarabunPSK"/>
          <w:sz w:val="32"/>
          <w:szCs w:val="32"/>
        </w:rPr>
        <w:t>6</w:t>
      </w:r>
    </w:p>
    <w:p w14:paraId="402C96F3" w14:textId="3AFF8931" w:rsidR="003B7997" w:rsidRDefault="004F3246" w:rsidP="00CA2B5C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  <w:lang w:val="en-GB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1.4.6.2 ข้อมูลปัจจัยอื่นนอกเหนือจากราคาและปริมาณการซื้อ-ขายที่มีผลต่อหุ้นดัชนี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SET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50</w:t>
      </w:r>
    </w:p>
    <w:p w14:paraId="1FC5A311" w14:textId="77777777" w:rsidR="00CA2B5C" w:rsidRPr="00357481" w:rsidRDefault="00CA2B5C" w:rsidP="00CA2B5C">
      <w:pPr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  <w:lang w:val="en-GB"/>
        </w:rPr>
      </w:pPr>
    </w:p>
    <w:p w14:paraId="09A7B921" w14:textId="77777777" w:rsidR="004F3246" w:rsidRPr="00357481" w:rsidRDefault="004F3246" w:rsidP="00296AF2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1.5  นิยามศัพท์</w:t>
      </w:r>
    </w:p>
    <w:p w14:paraId="0275DA18" w14:textId="77777777" w:rsidR="004F3246" w:rsidRPr="00357481" w:rsidRDefault="004F3246" w:rsidP="00296AF2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1.5.1 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การวิเคราะห์ทางเทคนิค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(Technical analysis : TA)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คือการวิเคราะห์กราฟของข้อมูลของหุ้น เพื่อที่จะคาดการณ์การเคลื่อนไหวทิศทางของราคาในอนาคต โดยอาศัยข้อมูลจากการเคลื่อนไหวของราคาในอดีตที่ผ่านมา อาจผิดพลาด หรือคลาดเคลื่อนกันได้ โดย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Technical Analysis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จะเป็นตัวช่วงให้เทรด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เดอร์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หรือนักลงทุน สามารถเทรดหรือลงทุนได้อย่างมีประสิทธิภาพมากยิ่งขึ้น</w:t>
      </w:r>
    </w:p>
    <w:p w14:paraId="7E3C798C" w14:textId="77777777" w:rsidR="004F3246" w:rsidRPr="00357481" w:rsidRDefault="004F3246" w:rsidP="00296AF2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1.5.2 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ตัวบ่งชี้ หรือ ดัชนีชี้วัด หรือ อิน</w:t>
      </w:r>
      <w:proofErr w:type="spellStart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ดิ</w:t>
      </w:r>
      <w:proofErr w:type="spellEnd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เค</w:t>
      </w:r>
      <w:proofErr w:type="spellStart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เต</w:t>
      </w:r>
      <w:proofErr w:type="spellEnd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อร์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(Indicator)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คือเครื่องมือประเภทหนึ่งที่จะนำค่าตัวเลขหรือข้อมูลของหุ้นและอนุพันธ์มาผ่านการคำนวณตามหลักทางคณิตศาสตร์เพื่อนำเสนอ แบ่งแยก หรือจัดเรียงข้อมูลตัวเลขนั้นๆ ออกมาให้เราได้ศึกษาได้อย่างเข้าใจมากยังขึ้น เช่น รูปแบบแนวโน้ม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Trend),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ความผันผวน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Volatility)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และโมเมน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ตัม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Momentum)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เป็นต้น โดยที่ตัวเลขหรือข้อมูลนั้นๆ จะมีความเกี่ยวข้องโดยตรงกับราคา จำนวนการ หรือ ดัชนีอ้างอิงการซื้อขายของหุ้นในตลาด ณ ขอบเขตเวลาที่สนใจ</w:t>
      </w:r>
    </w:p>
    <w:p w14:paraId="710FDDDB" w14:textId="77777777" w:rsidR="004F3246" w:rsidRPr="00F74788" w:rsidRDefault="004F3246" w:rsidP="00296AF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1.5.3 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เส้นค่าเฉลี่ยเคลื่อนที่แบบปกติ 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(Simple moving average : SMA) </w:t>
      </w:r>
      <w:r w:rsidRPr="00F74788">
        <w:rPr>
          <w:rFonts w:ascii="TH SarabunPSK" w:hAnsi="TH SarabunPSK" w:cs="TH SarabunPSK"/>
          <w:sz w:val="32"/>
          <w:szCs w:val="32"/>
          <w:cs/>
        </w:rPr>
        <w:t>คือ</w:t>
      </w:r>
      <w:bookmarkStart w:id="19" w:name="_Hlk119039218"/>
      <w:r w:rsidRPr="00F74788">
        <w:rPr>
          <w:rFonts w:ascii="TH SarabunPSK" w:hAnsi="TH SarabunPSK" w:cs="TH SarabunPSK"/>
          <w:sz w:val="32"/>
          <w:szCs w:val="32"/>
          <w:cs/>
        </w:rPr>
        <w:t>ตัวบ่งชี้</w:t>
      </w:r>
      <w:bookmarkEnd w:id="19"/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ใช้ข้อมูลย้อนหลังมาคำนวณค่าเฉลี่ยแล้วพล็อตออกมาเป็นกราฟโดยให้ความสำคัญของข้อมูลที่ใช้คำนวณเท่าๆ บางครั้ง </w:t>
      </w:r>
      <w:r w:rsidRPr="00F74788">
        <w:rPr>
          <w:rFonts w:ascii="TH SarabunPSK" w:hAnsi="TH SarabunPSK" w:cs="TH SarabunPSK"/>
          <w:sz w:val="32"/>
          <w:szCs w:val="32"/>
        </w:rPr>
        <w:t xml:space="preserve">Simple moving average (SMA)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อาจถูกเรียกในชื่อว่า  </w:t>
      </w:r>
      <w:r w:rsidRPr="00F74788">
        <w:rPr>
          <w:rFonts w:ascii="TH SarabunPSK" w:hAnsi="TH SarabunPSK" w:cs="TH SarabunPSK"/>
          <w:sz w:val="32"/>
          <w:szCs w:val="32"/>
        </w:rPr>
        <w:t xml:space="preserve">Moving average (MA) </w:t>
      </w:r>
      <w:r w:rsidRPr="00F74788">
        <w:rPr>
          <w:rFonts w:ascii="TH SarabunPSK" w:hAnsi="TH SarabunPSK" w:cs="TH SarabunPSK"/>
          <w:sz w:val="32"/>
          <w:szCs w:val="32"/>
          <w:cs/>
        </w:rPr>
        <w:t>ได้  ซึ่งความหมายก็คือตัวบ่งชี้ตัวเดียวกัน</w:t>
      </w:r>
    </w:p>
    <w:p w14:paraId="08BEFDFE" w14:textId="77777777" w:rsidR="004F3246" w:rsidRPr="00357481" w:rsidRDefault="004F3246" w:rsidP="00296AF2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1.5.4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แถบโบ</w:t>
      </w:r>
      <w:proofErr w:type="spellStart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ลิน</w:t>
      </w:r>
      <w:proofErr w:type="spellEnd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เจอร์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(Bollinger bands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: BB)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เป็นตัวบ่งชี้ซึ่งบอกความผันผวนของราคาใน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ช่วงเวลาหนึ่ง โดยใช้วัดเครื่องมือทางการเงิน โภคภัณฑ์ หรือสินทรัพย์อื่นๆ ซึ่งแล้วแต่ผู้ใช้งานจะเรียกใช้ ถูกสร้างโดย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John Bollinger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ในช่วงปี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1980s</w:t>
      </w:r>
    </w:p>
    <w:p w14:paraId="2222AE40" w14:textId="77777777" w:rsidR="004F3246" w:rsidRPr="00357481" w:rsidRDefault="004F3246" w:rsidP="00296AF2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1.5.5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ดัชนี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SET 50 (SET50 Index : SET50)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เป็นดัชนีราคาหุ้น ที่แสดงระดับและความเคลื่อนไหวของราคาหุ้นสามัญ 50 หลักทรัพย์ ที่มีมูลค่าตามราคาตลาดสูง และการซื้อขายมีสภาพคล่องอย่างสม่ำเสมอ โดยจะมีการพิจารณาเลือกหุ้นเพื่อใช้ในการคำนวณ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SET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50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Index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ทุกๆ 6 เดือน</w:t>
      </w:r>
    </w:p>
    <w:p w14:paraId="278390D6" w14:textId="77777777" w:rsidR="004F3246" w:rsidRPr="00357481" w:rsidRDefault="004F3246" w:rsidP="00EE5B2B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lastRenderedPageBreak/>
        <w:t xml:space="preserve">1.5.6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เศรษฐศาสตร์</w:t>
      </w:r>
      <w:proofErr w:type="spellStart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มห</w:t>
      </w:r>
      <w:proofErr w:type="spellEnd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>ภาค(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Macroeconomics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 xml:space="preserve">)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คือการศึกษาระบบเศรษฐกิจโดยรวม ไม่ว่าจะเป็นเรื่องการจ้างงานและการว่างงาน อัตราค่าจ้าง อัตราดอกเบี้ย อัตราแลกเปลี่ยนเงินตราต่างประเทศ เพื่อที่จะอธิบายปรากฎการณ์ทางเศรษฐกิจที่เกิดขึ้น เช่นภาวะเงินเฟ้อ เศรษฐกิจถดถอย หรือ การขาดดุลบัญชีเดินสะพัด เป็นต้น</w:t>
      </w:r>
    </w:p>
    <w:p w14:paraId="7D58356F" w14:textId="77777777" w:rsidR="004F3246" w:rsidRPr="00357481" w:rsidRDefault="004F3246" w:rsidP="004A3120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1.5.7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 xml:space="preserve">การเรียนรู้ของเครื่อง (อังกฤษ: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machine learning : ML)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เป็นการศึกษาอัลกอริทึมของคอมพิวเตอร์ที่มีการพัฒนา การเรียนรู้ของเครื่องถูกมองว่าเป็นส่วนหนึ่งของปัญญาประดิษฐ์ โดยอัลกอริทึมสร้างแบบจำลองทางคณิตศาสตร์จากข้อมูลตัวอย่าง เพื่อที่จะคาดการณ์หรือตัดสินใจได้อย่างชัดเจน การเรียนรู้ของเครื่องมีเกี่ยวข้องอย่างมากกับสถิติศาสตร์ เนื่องจากทั้งสองสาขาศึกษาการวิเคราะห์ข้อมูลเพื่อการทำนายเช่นกัน นอกจากนี้ยังมีความสัมพันธ์กับสาขาการหาค่าเหมาะที่สุดในทางคณิตศาสตร์ที่แงของวิธีการ ทฤษฎี และการประยุกต์ใช้</w:t>
      </w:r>
    </w:p>
    <w:p w14:paraId="3C06DF68" w14:textId="77777777" w:rsidR="004F3246" w:rsidRPr="00357481" w:rsidRDefault="004F3246" w:rsidP="004A3120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  <w:lang w:val="en-GB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1.5.8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 xml:space="preserve">ตัวแบบ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ARIMA (Autoregressive integrated moving average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: ARIMA)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เป็นเทคนิคพยากรณ์ซึ่งได้รับการเสนอโดย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Box and Jenkins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ในปี ค.ศ.1970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การพยากรณ์ด้วยวิธี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ARIMA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เป็นการอาศัยพฤติกรรมของข้อมูลในอดีต เพื่อกำหนดรูปแบบในปัจจุบัน และอธิบายแนวโน้มหรือปรากฏการณ์ต่างๆ ของตัวข้อมูลเองในอนาคต</w:t>
      </w:r>
    </w:p>
    <w:p w14:paraId="6EB56AD3" w14:textId="77777777" w:rsidR="004F3246" w:rsidRPr="004A3120" w:rsidRDefault="004F3246" w:rsidP="004A3120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1.5.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>9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  <w:lang w:val="en-GB"/>
        </w:rPr>
        <w:t xml:space="preserve">ตัวแบบ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ARIMAX (Autoregressive Integrated Moving Average with Exogenous Variable: ARIMAX)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เป็นแบบจำลองทางสถิติที่ใช้สำหรับการวิเคราะห์อนุกรมเวลาที่รวมเอาตัวแปรภายนอก</w:t>
      </w:r>
      <w:r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(ตัวแปรอิสระที่ไม่ได้เป็นส่วนหนึ่งของอนุกรมเวลาที่กำลังวิเคราะห์) เข้าในแบบจำลอง 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>ARIMA</w:t>
      </w:r>
      <w:r w:rsidRPr="00357481">
        <w:rPr>
          <w:rFonts w:ascii="TH SarabunPSK" w:eastAsia="Times New Roman" w:hAnsi="TH SarabunPSK" w:cs="TH SarabunPSK" w:hint="cs"/>
          <w:sz w:val="32"/>
          <w:szCs w:val="32"/>
          <w:cs/>
          <w:lang w:val="en-GB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ใน 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 xml:space="preserve">ARIMAX 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ตัวแปรตามจะถดถอยตามค่าที่ล่าช้าของตัวเอง ค่าที่ล่าช้าของตัวแปรภายนอก และคำที่มีข้อผิดพลาดแบบสุ่ม สิ่งนี้ทำให้แบบจำลองสามารถอธิบายผลกระทบของตัวแปรภายนอกที่มีต่อตัวแปรตามได้ </w:t>
      </w:r>
    </w:p>
    <w:p w14:paraId="40D01CE2" w14:textId="77777777" w:rsidR="004F3246" w:rsidRDefault="004F3246" w:rsidP="00EE5B2B">
      <w:pPr>
        <w:ind w:firstLine="720"/>
        <w:rPr>
          <w:rFonts w:ascii="TH SarabunPSK" w:hAnsi="TH SarabunPSK" w:cs="TH SarabunPSK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1.5.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>10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 </w:t>
      </w:r>
      <w:proofErr w:type="spellStart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ซัพ</w:t>
      </w:r>
      <w:proofErr w:type="spellEnd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พอร์ต</w:t>
      </w:r>
      <w:proofErr w:type="spellStart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เวคเตอร์แมชชีน</w:t>
      </w:r>
      <w:proofErr w:type="spellEnd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Support Vector Machine : SVM)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ป็นเทคนิคหนึ่งที่ได้รับความนิยมอย่างแพร่หลายในงานที่เกี่ยวข้องกับการจดจำรูปแบบตลอดจนการแก้ปัญหาการจัดกลุ่ม </w:t>
      </w:r>
      <w:r w:rsidRPr="00F74788">
        <w:rPr>
          <w:rFonts w:ascii="TH SarabunPSK" w:hAnsi="TH SarabunPSK" w:cs="TH SarabunPSK"/>
          <w:sz w:val="32"/>
          <w:szCs w:val="32"/>
        </w:rPr>
        <w:t xml:space="preserve">(classification problem) </w:t>
      </w:r>
      <w:bookmarkStart w:id="20" w:name="_Hlk119034161"/>
      <w:r w:rsidRPr="00F74788">
        <w:rPr>
          <w:rFonts w:ascii="TH SarabunPSK" w:hAnsi="TH SarabunPSK" w:cs="TH SarabunPSK"/>
          <w:sz w:val="32"/>
          <w:szCs w:val="32"/>
        </w:rPr>
        <w:t>(Wang et al. 2009, Chen et al. 2009</w:t>
      </w:r>
      <w:bookmarkEnd w:id="20"/>
      <w:r w:rsidRPr="00F74788">
        <w:rPr>
          <w:rFonts w:ascii="TH SarabunPSK" w:hAnsi="TH SarabunPSK" w:cs="TH SarabunPSK"/>
          <w:sz w:val="32"/>
          <w:szCs w:val="32"/>
        </w:rPr>
        <w:t xml:space="preserve">) </w:t>
      </w:r>
      <w:r w:rsidRPr="00F74788">
        <w:rPr>
          <w:rFonts w:ascii="TH SarabunPSK" w:hAnsi="TH SarabunPSK" w:cs="TH SarabunPSK"/>
          <w:sz w:val="32"/>
          <w:szCs w:val="32"/>
          <w:cs/>
        </w:rPr>
        <w:t>โดยอาศัยหลักการของการหาสัมประสิทธิ์ของสมการเพื่อสร้างเส้นแบ่งแยกกลุ่มข้อมูลที่ถูกป้อนเข้าสู่กระบวนการสอนให้ระบบเรียนรู้ โดยเน้นไปยังเส้นแบ่งแยกกลุ่มข้อมูลได้ดีที่สุด (</w:t>
      </w:r>
      <w:r w:rsidRPr="00F74788">
        <w:rPr>
          <w:rFonts w:ascii="TH SarabunPSK" w:hAnsi="TH SarabunPSK" w:cs="TH SarabunPSK"/>
          <w:sz w:val="32"/>
          <w:szCs w:val="32"/>
        </w:rPr>
        <w:t>optimal separating hyperplane)</w:t>
      </w:r>
      <w:r w:rsidRPr="00F74788">
        <w:rPr>
          <w:rFonts w:ascii="TH SarabunPSK" w:hAnsi="TH SarabunPSK" w:cs="TH SarabunPSK"/>
        </w:rPr>
        <w:t xml:space="preserve"> </w:t>
      </w:r>
    </w:p>
    <w:p w14:paraId="0AF0EA3D" w14:textId="77777777" w:rsidR="00DA27D0" w:rsidRPr="00DA27D0" w:rsidRDefault="00DA27D0" w:rsidP="00DA27D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>1.5.</w:t>
      </w:r>
      <w:r w:rsidRPr="00357481">
        <w:rPr>
          <w:rFonts w:ascii="TH SarabunPSK" w:eastAsia="Times New Roman" w:hAnsi="TH SarabunPSK" w:cs="TH SarabunPSK"/>
          <w:sz w:val="32"/>
          <w:szCs w:val="32"/>
          <w:lang w:val="en-GB"/>
        </w:rPr>
        <w:t>1</w:t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GB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  <w:lang w:val="en-GB"/>
        </w:rPr>
        <w:t xml:space="preserve"> </w:t>
      </w:r>
      <w:proofErr w:type="spellStart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ซัพ</w:t>
      </w:r>
      <w:proofErr w:type="spellEnd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พอร์ต</w:t>
      </w:r>
      <w:proofErr w:type="spellStart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เวคเตอร์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รีเกร</w:t>
      </w:r>
      <w:proofErr w:type="spellStart"/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ชชั่น</w:t>
      </w:r>
      <w:proofErr w:type="spellEnd"/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Support Vector </w:t>
      </w:r>
      <w:r w:rsidRPr="00DA27D0">
        <w:rPr>
          <w:rFonts w:ascii="TH SarabunPSK" w:hAnsi="TH SarabunPSK" w:cs="TH SarabunPSK"/>
          <w:b/>
          <w:bCs/>
          <w:sz w:val="32"/>
          <w:szCs w:val="32"/>
        </w:rPr>
        <w:t>Regression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: SV</w:t>
      </w:r>
      <w:r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DA27D0">
        <w:rPr>
          <w:rFonts w:ascii="TH SarabunPSK" w:hAnsi="TH SarabunPSK" w:cs="TH SarabunPSK"/>
          <w:sz w:val="32"/>
          <w:szCs w:val="32"/>
          <w:cs/>
        </w:rPr>
        <w:t>ป็นเทคนิคที่ใช้วิธีการของ</w:t>
      </w:r>
      <w:proofErr w:type="spellStart"/>
      <w:r w:rsidRPr="00DA27D0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DA27D0">
        <w:rPr>
          <w:rFonts w:ascii="TH SarabunPSK" w:hAnsi="TH SarabunPSK" w:cs="TH SarabunPSK"/>
          <w:sz w:val="32"/>
          <w:szCs w:val="32"/>
          <w:cs/>
        </w:rPr>
        <w:t>พอร์ตเวกเตอร์</w:t>
      </w:r>
      <w:proofErr w:type="spellStart"/>
      <w:r w:rsidRPr="00DA27D0">
        <w:rPr>
          <w:rFonts w:ascii="TH SarabunPSK" w:hAnsi="TH SarabunPSK" w:cs="TH SarabunPSK"/>
          <w:sz w:val="32"/>
          <w:szCs w:val="32"/>
          <w:cs/>
        </w:rPr>
        <w:t>แมชชีน</w:t>
      </w:r>
      <w:proofErr w:type="spellEnd"/>
      <w:r w:rsidRPr="00DA27D0">
        <w:rPr>
          <w:rFonts w:ascii="TH SarabunPSK" w:hAnsi="TH SarabunPSK" w:cs="TH SarabunPSK"/>
          <w:sz w:val="32"/>
          <w:szCs w:val="32"/>
          <w:cs/>
        </w:rPr>
        <w:t xml:space="preserve"> มาวิเคราะห์ความถดถอยระหว่างอินพุตเวกเตอร์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A27D0">
        <w:rPr>
          <w:rFonts w:ascii="TH SarabunPSK" w:hAnsi="TH SarabunPSK" w:cs="TH SarabunPSK"/>
          <w:sz w:val="32"/>
          <w:szCs w:val="32"/>
          <w:cs/>
        </w:rPr>
        <w:t>(</w:t>
      </w:r>
      <w:r w:rsidRPr="00DA27D0">
        <w:rPr>
          <w:rFonts w:ascii="TH SarabunPSK" w:hAnsi="TH SarabunPSK" w:cs="TH SarabunPSK"/>
          <w:sz w:val="32"/>
          <w:szCs w:val="32"/>
        </w:rPr>
        <w:t xml:space="preserve">Input vector) </w:t>
      </w:r>
      <w:r w:rsidRPr="00DA27D0">
        <w:rPr>
          <w:rFonts w:ascii="TH SarabunPSK" w:hAnsi="TH SarabunPSK" w:cs="TH SarabunPSK"/>
          <w:sz w:val="32"/>
          <w:szCs w:val="32"/>
          <w:cs/>
        </w:rPr>
        <w:t>และตัวแปร</w:t>
      </w:r>
      <w:proofErr w:type="spellStart"/>
      <w:r w:rsidRPr="00DA27D0">
        <w:rPr>
          <w:rFonts w:ascii="TH SarabunPSK" w:hAnsi="TH SarabunPSK" w:cs="TH SarabunPSK"/>
          <w:sz w:val="32"/>
          <w:szCs w:val="32"/>
          <w:cs/>
        </w:rPr>
        <w:lastRenderedPageBreak/>
        <w:t>เอาท์พุต</w:t>
      </w:r>
      <w:proofErr w:type="spellEnd"/>
      <w:r w:rsidRPr="00DA27D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DA27D0">
        <w:rPr>
          <w:rFonts w:ascii="TH SarabunPSK" w:hAnsi="TH SarabunPSK" w:cs="TH SarabunPSK"/>
          <w:sz w:val="32"/>
          <w:szCs w:val="32"/>
        </w:rPr>
        <w:t xml:space="preserve">Output variables) </w:t>
      </w:r>
      <w:r w:rsidRPr="00DA27D0">
        <w:rPr>
          <w:rFonts w:ascii="TH SarabunPSK" w:hAnsi="TH SarabunPSK" w:cs="TH SarabunPSK"/>
          <w:sz w:val="32"/>
          <w:szCs w:val="32"/>
          <w:cs/>
        </w:rPr>
        <w:t>ซึ่งน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A27D0">
        <w:rPr>
          <w:rFonts w:ascii="TH SarabunPSK" w:hAnsi="TH SarabunPSK" w:cs="TH SarabunPSK"/>
          <w:sz w:val="32"/>
          <w:szCs w:val="32"/>
          <w:cs/>
        </w:rPr>
        <w:t>มาใช้กับการพยากรณ์อนุกรมเวลาได้ โดยเปลี่ยนการจ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A27D0">
        <w:rPr>
          <w:rFonts w:ascii="TH SarabunPSK" w:hAnsi="TH SarabunPSK" w:cs="TH SarabunPSK"/>
          <w:sz w:val="32"/>
          <w:szCs w:val="32"/>
          <w:cs/>
        </w:rPr>
        <w:t xml:space="preserve">แนกคลาสด้วย </w:t>
      </w:r>
      <w:r w:rsidRPr="00DA27D0">
        <w:rPr>
          <w:rFonts w:ascii="TH SarabunPSK" w:hAnsi="TH SarabunPSK" w:cs="TH SarabunPSK"/>
          <w:sz w:val="32"/>
          <w:szCs w:val="32"/>
        </w:rPr>
        <w:t xml:space="preserve">SVM </w:t>
      </w:r>
      <w:r w:rsidRPr="00DA27D0">
        <w:rPr>
          <w:rFonts w:ascii="TH SarabunPSK" w:hAnsi="TH SarabunPSK" w:cs="TH SarabunPSK"/>
          <w:sz w:val="32"/>
          <w:szCs w:val="32"/>
          <w:cs/>
        </w:rPr>
        <w:t>เป็นการท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A27D0">
        <w:rPr>
          <w:rFonts w:ascii="TH SarabunPSK" w:hAnsi="TH SarabunPSK" w:cs="TH SarabunPSK"/>
          <w:sz w:val="32"/>
          <w:szCs w:val="32"/>
          <w:cs/>
        </w:rPr>
        <w:t xml:space="preserve">นายค่าด้วย </w:t>
      </w:r>
      <w:r w:rsidRPr="00DA27D0">
        <w:rPr>
          <w:rFonts w:ascii="TH SarabunPSK" w:hAnsi="TH SarabunPSK" w:cs="TH SarabunPSK"/>
          <w:sz w:val="32"/>
          <w:szCs w:val="32"/>
        </w:rPr>
        <w:t xml:space="preserve">SVR </w:t>
      </w:r>
      <w:r w:rsidRPr="00DA27D0">
        <w:rPr>
          <w:rFonts w:ascii="TH SarabunPSK" w:hAnsi="TH SarabunPSK" w:cs="TH SarabunPSK"/>
          <w:sz w:val="32"/>
          <w:szCs w:val="32"/>
          <w:cs/>
        </w:rPr>
        <w:t>โดยมีเป้าหมายคือต้องการค้นหาความสัมพันธ์เชิงเส้นระหว่างอินพุตเวกเตอร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5756DB5C" w14:textId="77777777" w:rsidR="004F3246" w:rsidRDefault="004F3246" w:rsidP="004D188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1.5.1</w:t>
      </w:r>
      <w:r w:rsidR="00DA27D0">
        <w:rPr>
          <w:rFonts w:ascii="TH SarabunPSK" w:hAnsi="TH SarabunPSK" w:cs="TH SarabunPSK" w:hint="cs"/>
          <w:sz w:val="32"/>
          <w:szCs w:val="32"/>
          <w:cs/>
        </w:rPr>
        <w:t>2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โครงข่ายประสาทเทียม (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Artificial neural networks: ANN)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เป็นการจำลองการทำงานบางส่วนของสมองรูปแบบมาใช้กับโครงข่ายประสาทเทียมจะใช้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F74788">
        <w:rPr>
          <w:rFonts w:ascii="TH SarabunPSK" w:hAnsi="TH SarabunPSK" w:cs="TH SarabunPSK"/>
          <w:sz w:val="32"/>
          <w:szCs w:val="32"/>
        </w:rPr>
        <w:t xml:space="preserve">Nodes) </w:t>
      </w:r>
      <w:r w:rsidRPr="00F74788">
        <w:rPr>
          <w:rFonts w:ascii="TH SarabunPSK" w:hAnsi="TH SarabunPSK" w:cs="TH SarabunPSK"/>
          <w:sz w:val="32"/>
          <w:szCs w:val="32"/>
          <w:cs/>
        </w:rPr>
        <w:t>ทำหน้าที่คล้ายกับ ตัวเซลล์ประสาท โดย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โหนด</w:t>
      </w:r>
      <w:proofErr w:type="spellEnd"/>
      <w:r w:rsidRPr="00F74788">
        <w:rPr>
          <w:rFonts w:ascii="TH SarabunPSK" w:hAnsi="TH SarabunPSK" w:cs="TH SarabunPSK"/>
          <w:sz w:val="32"/>
          <w:szCs w:val="32"/>
          <w:cs/>
        </w:rPr>
        <w:t>จะรับค่านำเข้าได้หลายค่า เช่น แต่ผลการกระตุ้น หรือค่าส่งออกที่ได้มีเพียงหนึ่ง (</w:t>
      </w:r>
      <w:r w:rsidRPr="00F74788">
        <w:rPr>
          <w:rFonts w:ascii="TH SarabunPSK" w:hAnsi="TH SarabunPSK" w:cs="TH SarabunPSK"/>
          <w:sz w:val="32"/>
          <w:szCs w:val="32"/>
        </w:rPr>
        <w:t xml:space="preserve">Blum and Li, </w:t>
      </w:r>
      <w:r w:rsidRPr="00F74788">
        <w:rPr>
          <w:rFonts w:ascii="TH SarabunPSK" w:hAnsi="TH SarabunPSK" w:cs="TH SarabunPSK"/>
          <w:sz w:val="32"/>
          <w:szCs w:val="32"/>
          <w:cs/>
        </w:rPr>
        <w:t>1991)</w:t>
      </w:r>
      <w:bookmarkStart w:id="21" w:name="_Hlk134453656"/>
    </w:p>
    <w:p w14:paraId="3A2A30EA" w14:textId="77777777" w:rsidR="004F3246" w:rsidRPr="00F74788" w:rsidRDefault="004F3246" w:rsidP="004D188D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D188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1.5.1</w:t>
      </w:r>
      <w:r w:rsidR="00DA27D0">
        <w:rPr>
          <w:rFonts w:ascii="TH SarabunPSK" w:hAnsi="TH SarabunPSK" w:cs="TH SarabunPSK" w:hint="cs"/>
          <w:sz w:val="32"/>
          <w:szCs w:val="32"/>
          <w:cs/>
        </w:rPr>
        <w:t>3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การวิเคราะห์ปัจจัย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4D188D">
        <w:rPr>
          <w:rFonts w:ascii="TH SarabunPSK" w:hAnsi="TH SarabunPSK" w:cs="TH SarabunPSK"/>
          <w:b/>
          <w:bCs/>
          <w:sz w:val="32"/>
          <w:szCs w:val="32"/>
        </w:rPr>
        <w:t>Factor Analysis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bookmarkEnd w:id="21"/>
      <w:r w:rsidRPr="004D188D">
        <w:rPr>
          <w:rFonts w:ascii="TH SarabunPSK" w:hAnsi="TH SarabunPSK" w:cs="TH SarabunPSK"/>
          <w:sz w:val="32"/>
          <w:szCs w:val="32"/>
          <w:cs/>
        </w:rPr>
        <w:t>เป็นเทคนิควิธีทางสถิติที่ใช้ในการจับกลุ่ม รวมกลุ่ม หรือรวมตัวแปรที่มีความสัมพันธ์กันไว้ในกลุ่มเดียวกัน ซึ่งความสัมพันธ์จะเป็นไปได้ทั้งทางบวกและทางลบ โดยตัวแปรภายในองค์ประกอบเดียวกันจะมีความสัมพันธ์กันสูงส่วนตัวแปรต่างองค์ประกอบกันจะมีความสัมพันธ์กันน้อยหรือไม่มีความสัมพันธ์กันซึ่งเทคนิควิธีทางสถิติวิธีนี้สามารถใช้ได้ทั้งการพัฒนาทฤษฎีใหม่หรือการทดสอบนัย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4D188D">
        <w:rPr>
          <w:rFonts w:ascii="TH SarabunPSK" w:hAnsi="TH SarabunPSK" w:cs="TH SarabunPSK"/>
          <w:sz w:val="32"/>
          <w:szCs w:val="32"/>
          <w:cs/>
        </w:rPr>
        <w:t>คัญของทฤษฎีเดิม</w:t>
      </w:r>
    </w:p>
    <w:p w14:paraId="7FA34856" w14:textId="77777777" w:rsidR="004F3246" w:rsidRPr="00F74788" w:rsidRDefault="004F3246" w:rsidP="00EE5B2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1.5.1</w:t>
      </w:r>
      <w:r w:rsidR="00DA27D0">
        <w:rPr>
          <w:rFonts w:ascii="TH SarabunPSK" w:hAnsi="TH SarabunPSK" w:cs="TH SarabunPSK" w:hint="cs"/>
          <w:sz w:val="32"/>
          <w:szCs w:val="32"/>
          <w:cs/>
        </w:rPr>
        <w:t>4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ตัวแบบเดี่ยว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bookmarkStart w:id="22" w:name="_Hlk118945125"/>
      <w:r w:rsidRPr="00F74788">
        <w:rPr>
          <w:rFonts w:ascii="TH SarabunPSK" w:hAnsi="TH SarabunPSK" w:cs="TH SarabunPSK"/>
          <w:b/>
          <w:bCs/>
          <w:sz w:val="32"/>
          <w:szCs w:val="32"/>
        </w:rPr>
        <w:t>(Individual model)</w:t>
      </w:r>
      <w:bookmarkEnd w:id="22"/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ในการวิจัยครั้งนี้ได้แก่ ตัวแบบเชิงเส้น ได้แก่ 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ARIMAX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 xml:space="preserve">, 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ตัวแบบไม่เชิงเส้น ได้แก่</w:t>
      </w:r>
      <w:r w:rsidRPr="00F74788">
        <w:rPr>
          <w:rFonts w:ascii="TH SarabunPSK" w:hAnsi="TH SarabunPSK" w:cs="TH SarabunPSK"/>
          <w:sz w:val="32"/>
          <w:szCs w:val="32"/>
        </w:rPr>
        <w:t xml:space="preserve"> SVR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>(Support vector regression)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และตัวแบบ </w:t>
      </w:r>
      <w:r w:rsidRPr="00F74788">
        <w:rPr>
          <w:rFonts w:ascii="TH SarabunPSK" w:hAnsi="TH SarabunPSK" w:cs="TH SarabunPSK"/>
          <w:sz w:val="32"/>
          <w:szCs w:val="32"/>
        </w:rPr>
        <w:t>ANN (Artificial neural network)</w:t>
      </w:r>
    </w:p>
    <w:p w14:paraId="361B0873" w14:textId="77777777" w:rsidR="004F3246" w:rsidRPr="00F74788" w:rsidRDefault="004F3246" w:rsidP="00EE5B2B">
      <w:pPr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1.5.1</w:t>
      </w:r>
      <w:r w:rsidR="00DA27D0">
        <w:rPr>
          <w:rFonts w:ascii="TH SarabunPSK" w:hAnsi="TH SarabunPSK" w:cs="TH SarabunPSK" w:hint="cs"/>
          <w:sz w:val="32"/>
          <w:szCs w:val="32"/>
          <w:cs/>
        </w:rPr>
        <w:t>5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ตัวแบบผสมที่มีกระบวนการทำต่อเนื่องกัน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(Traditional hybrid)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คือ ตัวแบบที่เริ่มจากตัวแบบ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Linear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เช่นตัวแบบ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>ทำการสร้างตัวแบบแล้วพยากรณ์ จะได้ค่าเศษเหลือจากการพยากรณ์</w:t>
      </w:r>
      <w:r w:rsidRPr="00F74788">
        <w:rPr>
          <w:rFonts w:ascii="TH SarabunPSK" w:hAnsi="TH SarabunPSK" w:cs="TH SarabunPSK"/>
          <w:sz w:val="32"/>
          <w:szCs w:val="32"/>
        </w:rPr>
        <w:t xml:space="preserve"> (Residuals)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จากนั้นนำค่าเศษเหลือตัวนี้ทำการพยากรณ์ต่อด้วยตัวแบบ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Nonlinear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F74788">
        <w:rPr>
          <w:rFonts w:ascii="TH SarabunPSK" w:hAnsi="TH SarabunPSK" w:cs="TH SarabunPSK"/>
          <w:sz w:val="32"/>
          <w:szCs w:val="32"/>
        </w:rPr>
        <w:t xml:space="preserve">ANN, SVR </w:t>
      </w:r>
      <w:r w:rsidRPr="00F74788">
        <w:rPr>
          <w:rFonts w:ascii="TH SarabunPSK" w:hAnsi="TH SarabunPSK" w:cs="TH SarabunPSK"/>
          <w:sz w:val="32"/>
          <w:szCs w:val="32"/>
          <w:cs/>
        </w:rPr>
        <w:t>จึงจะได้ค่าพยากรณ์รวมที่นำไปใช้ได้ ในการวิจัยครั้งนี้ได้ใช้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>ARIMA-SVR (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ผสม ตัวแบบ </w:t>
      </w:r>
      <w:r w:rsidRPr="00F74788">
        <w:rPr>
          <w:rFonts w:ascii="TH SarabunPSK" w:hAnsi="TH SarabunPSK" w:cs="TH SarabunPSK"/>
          <w:sz w:val="32"/>
          <w:szCs w:val="32"/>
        </w:rPr>
        <w:t>SVR) ,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>ARIMA-ANN (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ผสม ตัวแบบ </w:t>
      </w:r>
      <w:r w:rsidRPr="00F74788">
        <w:rPr>
          <w:rFonts w:ascii="TH SarabunPSK" w:hAnsi="TH SarabunPSK" w:cs="TH SarabunPSK"/>
          <w:sz w:val="32"/>
          <w:szCs w:val="32"/>
        </w:rPr>
        <w:t>SVR)</w:t>
      </w:r>
    </w:p>
    <w:p w14:paraId="461FEB55" w14:textId="77777777" w:rsidR="004F3246" w:rsidRPr="00F74788" w:rsidRDefault="004F3246" w:rsidP="00EE5B2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1.5.1</w:t>
      </w:r>
      <w:r w:rsidR="00DA27D0">
        <w:rPr>
          <w:rFonts w:ascii="TH SarabunPSK" w:hAnsi="TH SarabunPSK" w:cs="TH SarabunPSK" w:hint="cs"/>
          <w:sz w:val="32"/>
          <w:szCs w:val="32"/>
          <w:cs/>
        </w:rPr>
        <w:t>6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ตัวแบบที่ทำการพยากรณ์แยกส่วนกัน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(Hybrid combined)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คือ ทำการพยากรณ์ด้วยตัว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Linear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เช่นตัวแบบ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ARIMAX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 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Nonlinear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เช่น 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74788">
        <w:rPr>
          <w:rFonts w:ascii="TH SarabunPSK" w:hAnsi="TH SarabunPSK" w:cs="TH SarabunPSK"/>
          <w:sz w:val="32"/>
          <w:szCs w:val="32"/>
        </w:rPr>
        <w:t xml:space="preserve">SVR </w:t>
      </w:r>
      <w:r w:rsidRPr="00F74788">
        <w:rPr>
          <w:rFonts w:ascii="TH SarabunPSK" w:hAnsi="TH SarabunPSK" w:cs="TH SarabunPSK"/>
          <w:sz w:val="32"/>
          <w:szCs w:val="32"/>
          <w:cs/>
        </w:rPr>
        <w:t>แยกจาก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กัน สามารถทำพร้อมๆกันบนเครื่องคอมพิวเตอร์เดียวกันได้ เมื่อสร้างตัวแบบเสร็จก็นำค่าพยากรณ์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จากทั้ง </w:t>
      </w:r>
      <w:r w:rsidRPr="00F74788">
        <w:rPr>
          <w:rFonts w:ascii="TH SarabunPSK" w:hAnsi="TH SarabunPSK" w:cs="TH SarabunPSK"/>
          <w:sz w:val="32"/>
          <w:szCs w:val="32"/>
        </w:rPr>
        <w:t xml:space="preserve">3 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ตัวแบบมารวมกัน ในรูปแบบผลรวมเชิงเส้น แล้วจึงหาค่าน้ำหนัก (</w:t>
      </w:r>
      <w:r w:rsidRPr="00F74788">
        <w:rPr>
          <w:rFonts w:ascii="TH SarabunPSK" w:hAnsi="TH SarabunPSK" w:cs="TH SarabunPSK"/>
          <w:sz w:val="32"/>
          <w:szCs w:val="32"/>
        </w:rPr>
        <w:t xml:space="preserve">Weights) </w:t>
      </w:r>
      <w:r w:rsidRPr="00F74788">
        <w:rPr>
          <w:rFonts w:ascii="TH SarabunPSK" w:hAnsi="TH SarabunPSK" w:cs="TH SarabunPSK"/>
          <w:sz w:val="32"/>
          <w:szCs w:val="32"/>
          <w:cs/>
        </w:rPr>
        <w:t>ที่ดีที่สุดแล้วที่ทำให้ค่าพยากรณ์รวมมีความแม่นยำมากที่สุด ในการวิจัยครั้งนี้ได้ใช้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>ผสม 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SVR </w:t>
      </w:r>
      <w:r w:rsidRPr="00F74788">
        <w:rPr>
          <w:rFonts w:ascii="TH SarabunPSK" w:hAnsi="TH SarabunPSK" w:cs="TH SarabunPSK"/>
          <w:sz w:val="32"/>
          <w:szCs w:val="32"/>
          <w:cs/>
        </w:rPr>
        <w:t>และตัวแบบ</w:t>
      </w:r>
      <w:r w:rsidRPr="00F74788">
        <w:rPr>
          <w:rFonts w:ascii="TH SarabunPSK" w:hAnsi="TH SarabunPSK" w:cs="TH SarabunPSK"/>
          <w:sz w:val="32"/>
          <w:szCs w:val="32"/>
        </w:rPr>
        <w:t>ANN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ซึ่งจะเรียกว่า ตัวแบบรวม (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Combined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model</w:t>
      </w:r>
      <w:r w:rsidRPr="00F74788">
        <w:rPr>
          <w:rFonts w:ascii="TH SarabunPSK" w:hAnsi="TH SarabunPSK" w:cs="TH SarabunPSK"/>
          <w:sz w:val="32"/>
          <w:szCs w:val="32"/>
          <w:cs/>
        </w:rPr>
        <w:t>)</w:t>
      </w:r>
    </w:p>
    <w:p w14:paraId="519407A0" w14:textId="77777777" w:rsidR="004F3246" w:rsidRPr="00F74788" w:rsidRDefault="004F3246" w:rsidP="00EE5B2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lastRenderedPageBreak/>
        <w:t>1.5.1</w:t>
      </w:r>
      <w:r w:rsidR="00DA27D0">
        <w:rPr>
          <w:rFonts w:ascii="TH SarabunPSK" w:hAnsi="TH SarabunPSK" w:cs="TH SarabunPSK" w:hint="cs"/>
          <w:sz w:val="32"/>
          <w:szCs w:val="32"/>
          <w:cs/>
        </w:rPr>
        <w:t>7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>ตัวแบบผสม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(Hybrid model)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F74788">
        <w:rPr>
          <w:rFonts w:ascii="TH SarabunPSK" w:hAnsi="TH SarabunPSK" w:cs="TH SarabunPSK"/>
          <w:sz w:val="32"/>
          <w:szCs w:val="32"/>
          <w:cs/>
        </w:rPr>
        <w:t>ได้แก่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ARIMAX-SVR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>(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ARIMAX </w:t>
      </w:r>
      <w:r w:rsidRPr="00F74788">
        <w:rPr>
          <w:rFonts w:ascii="TH SarabunPSK" w:hAnsi="TH SarabunPSK" w:cs="TH SarabunPSK"/>
          <w:sz w:val="32"/>
          <w:szCs w:val="32"/>
          <w:cs/>
        </w:rPr>
        <w:t>ผสม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SVR) ,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ARIMA-ANN (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ARIMA </w:t>
      </w:r>
      <w:r w:rsidRPr="00F74788">
        <w:rPr>
          <w:rFonts w:ascii="TH SarabunPSK" w:hAnsi="TH SarabunPSK" w:cs="TH SarabunPSK"/>
          <w:sz w:val="32"/>
          <w:szCs w:val="32"/>
          <w:cs/>
        </w:rPr>
        <w:t>ผสม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ตัวแบบ</w:t>
      </w:r>
      <w:r w:rsidRPr="00F74788">
        <w:rPr>
          <w:rFonts w:ascii="TH SarabunPSK" w:hAnsi="TH SarabunPSK" w:cs="TH SarabunPSK"/>
          <w:sz w:val="32"/>
          <w:szCs w:val="32"/>
        </w:rPr>
        <w:t xml:space="preserve"> ANN) </w:t>
      </w:r>
      <w:r w:rsidRPr="00F74788">
        <w:rPr>
          <w:rFonts w:ascii="TH SarabunPSK" w:hAnsi="TH SarabunPSK" w:cs="TH SarabunPSK"/>
          <w:sz w:val="32"/>
          <w:szCs w:val="32"/>
          <w:cs/>
        </w:rPr>
        <w:t>และ ตัวแบบรวม</w:t>
      </w:r>
    </w:p>
    <w:p w14:paraId="36F5669C" w14:textId="77777777" w:rsidR="004F3246" w:rsidRPr="00F74788" w:rsidRDefault="004F3246" w:rsidP="004D5FDD">
      <w:pPr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7F6E2E35" w14:textId="77777777" w:rsidR="004F3246" w:rsidRPr="00F74788" w:rsidRDefault="004F3246" w:rsidP="004D5FDD">
      <w:pPr>
        <w:ind w:firstLine="72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0EFA8A8" w14:textId="77777777" w:rsidR="004F3246" w:rsidRPr="00357481" w:rsidRDefault="004F3246" w:rsidP="004D5FDD">
      <w:pPr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4526032E" w14:textId="77777777" w:rsidR="004F3246" w:rsidRPr="00357481" w:rsidRDefault="004F3246" w:rsidP="004D5FDD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5E54E6DB" w14:textId="77777777" w:rsidR="004F3246" w:rsidRPr="00357481" w:rsidRDefault="004F3246" w:rsidP="004D5FDD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br w:type="page"/>
      </w:r>
    </w:p>
    <w:p w14:paraId="7A295604" w14:textId="77777777" w:rsidR="004F3246" w:rsidRPr="00F74788" w:rsidRDefault="004F3246" w:rsidP="004D5FDD">
      <w:pPr>
        <w:pStyle w:val="Heading1"/>
        <w:rPr>
          <w:rFonts w:ascii="TH SarabunPSK" w:hAnsi="TH SarabunPSK" w:cs="TH SarabunPSK"/>
          <w:b/>
          <w:bCs/>
          <w:cs/>
        </w:rPr>
      </w:pPr>
      <w:r w:rsidRPr="00F74788">
        <w:rPr>
          <w:rFonts w:ascii="TH SarabunPSK" w:hAnsi="TH SarabunPSK" w:cs="TH SarabunPSK"/>
          <w:b/>
          <w:bCs/>
          <w:cs/>
        </w:rPr>
        <w:lastRenderedPageBreak/>
        <w:t>บทที่ 2</w:t>
      </w:r>
    </w:p>
    <w:p w14:paraId="1ED5DE54" w14:textId="77777777" w:rsidR="004F3246" w:rsidRPr="00F74788" w:rsidRDefault="004F3246" w:rsidP="004D5FDD">
      <w:pPr>
        <w:pStyle w:val="Heading1"/>
        <w:rPr>
          <w:rFonts w:ascii="TH SarabunPSK" w:hAnsi="TH SarabunPSK" w:cs="TH SarabunPSK"/>
          <w:b/>
          <w:bCs/>
        </w:rPr>
      </w:pPr>
      <w:r w:rsidRPr="00F74788">
        <w:rPr>
          <w:rFonts w:ascii="TH SarabunPSK" w:hAnsi="TH SarabunPSK" w:cs="TH SarabunPSK"/>
          <w:b/>
          <w:bCs/>
          <w:cs/>
        </w:rPr>
        <w:t>ทฤษฎีและงานวิจัยที่เกี่ยวข้อง</w:t>
      </w:r>
    </w:p>
    <w:p w14:paraId="0DBEEE32" w14:textId="77777777" w:rsidR="004F3246" w:rsidRPr="00F74788" w:rsidRDefault="004F3246" w:rsidP="004D5FDD">
      <w:pPr>
        <w:jc w:val="center"/>
        <w:rPr>
          <w:rFonts w:ascii="TH SarabunPSK" w:hAnsi="TH SarabunPSK" w:cs="TH SarabunPSK"/>
        </w:rPr>
      </w:pPr>
    </w:p>
    <w:p w14:paraId="70C4B80C" w14:textId="77777777" w:rsidR="004F3246" w:rsidRPr="00F74788" w:rsidRDefault="004F3246" w:rsidP="00EE5B2B">
      <w:pPr>
        <w:pStyle w:val="Heading2"/>
        <w:jc w:val="thaiDistribute"/>
        <w:rPr>
          <w:rFonts w:ascii="TH SarabunPSK" w:hAnsi="TH SarabunPSK" w:cs="TH SarabunPSK"/>
        </w:rPr>
      </w:pPr>
      <w:r w:rsidRPr="00F74788">
        <w:rPr>
          <w:rFonts w:ascii="TH SarabunPSK" w:hAnsi="TH SarabunPSK" w:cs="TH SarabunPSK"/>
          <w:cs/>
        </w:rPr>
        <w:t>2.1 ทฤษฎีที่เกี่ยวข้องกับการพยากรณ์</w:t>
      </w:r>
    </w:p>
    <w:p w14:paraId="45D593ED" w14:textId="77777777" w:rsidR="004F3246" w:rsidRPr="00357481" w:rsidRDefault="004F3246" w:rsidP="00EE5B2B">
      <w:pPr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(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ณ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ฐา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คุป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ตัษเฐียร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,2558)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ได้ให้ความหมายไว้ว่า การพยากรณ์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Forecasting)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หมายถึงกระบวนการในการคาดเดาเหตุการณ์ในอนาคต หรือเหตุการณ์ที่ยังไม่เกิดขึ้น โดยการพยากรณ์ สามารถแบ่งได้ตามระยะเวลาในการพยากรณ์ออกเป็น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ประเภท ดังนี้</w:t>
      </w:r>
    </w:p>
    <w:p w14:paraId="2D98D6C5" w14:textId="77777777" w:rsidR="004F3246" w:rsidRPr="00357481" w:rsidRDefault="004F3246" w:rsidP="00014B84">
      <w:pPr>
        <w:spacing w:after="0" w:line="276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การพยากรณ์ระยะส</w:t>
      </w:r>
      <w:proofErr w:type="spellStart"/>
      <w:r w:rsidR="008B73B1">
        <w:rPr>
          <w:rFonts w:ascii="TH SarabunPSK" w:eastAsia="Times New Roman" w:hAnsi="TH SarabunPSK" w:cs="TH SarabunPSK"/>
          <w:sz w:val="32"/>
          <w:szCs w:val="32"/>
        </w:rPr>
        <w:t>ั้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น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Short-term Forecasting)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มักจะอยู่ในชวงเวลาไม่เกิน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ปี</w:t>
      </w:r>
    </w:p>
    <w:p w14:paraId="5B741E14" w14:textId="77777777" w:rsidR="004F3246" w:rsidRPr="00357481" w:rsidRDefault="004F3246" w:rsidP="00014B84">
      <w:pPr>
        <w:spacing w:after="0" w:line="276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การพยากรณ์ระยะปานกลาง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Intermediate Forecasting)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มักจะอยู่ในชวงเวลา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เดือนถึง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ปี</w:t>
      </w:r>
    </w:p>
    <w:p w14:paraId="10B2CF4B" w14:textId="77777777" w:rsidR="004F3246" w:rsidRPr="00357481" w:rsidRDefault="004F3246" w:rsidP="00014B84">
      <w:pPr>
        <w:spacing w:line="276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3.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การพยากรณ์ระยะยาว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Long-term Forecasting)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มักจะอยู่ในชวงเวลามากกว่า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ปีขึ้นไป</w:t>
      </w:r>
    </w:p>
    <w:p w14:paraId="36C7248C" w14:textId="77777777" w:rsidR="004F3246" w:rsidRPr="00F74788" w:rsidRDefault="004F3246" w:rsidP="00EE5B2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(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อนุสรณ์ บุญสง่า </w:t>
      </w:r>
      <w:r w:rsidRPr="00F74788">
        <w:rPr>
          <w:rFonts w:ascii="TH SarabunPSK" w:hAnsi="TH SarabunPSK" w:cs="TH SarabunPSK"/>
          <w:sz w:val="32"/>
          <w:szCs w:val="32"/>
        </w:rPr>
        <w:t xml:space="preserve">,2559) </w:t>
      </w:r>
      <w:r w:rsidRPr="00F74788">
        <w:rPr>
          <w:rFonts w:ascii="TH SarabunPSK" w:hAnsi="TH SarabunPSK" w:cs="TH SarabunPSK"/>
          <w:sz w:val="32"/>
          <w:szCs w:val="32"/>
          <w:cs/>
        </w:rPr>
        <w:t>ได้ให้ความหมายไว้ว่า การพยากรณ์ คือการคาดคะเน หรือทำนายเหตุการณ์ในอนาคตจากข้อมูลในอดีต ปัจจุบัน หรือประสบการณ์ การพยากรณ์เป็นทั้งศาสตร์และศิลป์  ตั้งแต่สมัยโบราณมนุษย์รู้จักการพยากรณ์เพื่อการดำรงชีวิต เช่น การพยากรณ์ดินฟ้าอากาศเพื่อการล่าสัตว์และเพาะปลูก ปัจจุบันการพยากรณ์ได้ถูกนำมาใช้ในการตัดสินใจสำหรับการดำเนินชีวิตประจำวันสำหรับแต่ละคน จนถึงการดำเนินกิจกรรมในองค์การต่างๆ การพยากรณ์จะให้ค่าพยากรณ์  คือจำนวน หรือปริมาณที่ต้องการทราบในอนาคต ในธุรกิจค่าพยากรณีที่สำคัญ คือ ปริมาณความต้องการสินค้าหรือบริการในอนาคตที่ฝ่ายการตลาดจะทำการพยากรณ์ออกมาและฝ่ายผลิตจะนำไปใช้ในการวางแผนการผลิตต่อไป</w:t>
      </w:r>
    </w:p>
    <w:p w14:paraId="10D1E076" w14:textId="77777777" w:rsidR="004F3246" w:rsidRPr="00F74788" w:rsidRDefault="004F3246" w:rsidP="00EE5B2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E9CBAEC" w14:textId="77777777" w:rsidR="004F3246" w:rsidRPr="00357481" w:rsidRDefault="004F3246" w:rsidP="00D52771">
      <w:pPr>
        <w:spacing w:line="240" w:lineRule="auto"/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2.1.1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ขั้นตอนในการพยากรณ์</w:t>
      </w:r>
    </w:p>
    <w:p w14:paraId="3DBBE872" w14:textId="77777777" w:rsidR="004F3246" w:rsidRPr="00F74788" w:rsidRDefault="004F3246" w:rsidP="00D52771">
      <w:pPr>
        <w:spacing w:after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ขั้นตอนในการพยากรณ์พื้นฐานอยู่ทั้งหมด </w:t>
      </w:r>
      <w:r w:rsidRPr="00F74788">
        <w:rPr>
          <w:rFonts w:ascii="TH SarabunPSK" w:hAnsi="TH SarabunPSK" w:cs="TH SarabunPSK"/>
          <w:sz w:val="32"/>
          <w:szCs w:val="32"/>
        </w:rPr>
        <w:t>6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ขั้นตอนดังนี้</w:t>
      </w:r>
    </w:p>
    <w:p w14:paraId="6CD128CA" w14:textId="77777777" w:rsidR="00014B84" w:rsidRDefault="004F3246" w:rsidP="00D52771">
      <w:pPr>
        <w:spacing w:after="0" w:line="276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bookmarkStart w:id="23" w:name="_Hlk134833769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กำหนดวัตถุประสงค์ในการพยากรณ์ว่าต้องการพยากรณ์เพื่ออะไร ต้องการผลลัพธ์</w:t>
      </w:r>
    </w:p>
    <w:p w14:paraId="2F16C33F" w14:textId="77777777" w:rsidR="004F3246" w:rsidRPr="00357481" w:rsidRDefault="004F3246" w:rsidP="00D52771">
      <w:pPr>
        <w:spacing w:after="0" w:line="276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จากการพยากรณ์เมื่อไร วัตถุประสงค์ของการพยากรณ์จะนำมาใช้เป็นแนวทางในการกำหนด</w:t>
      </w:r>
    </w:p>
    <w:bookmarkEnd w:id="23"/>
    <w:p w14:paraId="174D1717" w14:textId="77777777" w:rsidR="00014B84" w:rsidRDefault="004F3246" w:rsidP="00D52771">
      <w:pPr>
        <w:spacing w:after="0" w:line="276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bookmarkStart w:id="24" w:name="_Hlk132782635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กำหนดระยะเวลาในการพยากรณ์เนื่องจากยิ่งพยากรณ์ในช่วงเวลานานขึ้นมาก</w:t>
      </w:r>
    </w:p>
    <w:p w14:paraId="34019D71" w14:textId="76ACA1A1" w:rsidR="00014B84" w:rsidRPr="00D52771" w:rsidRDefault="004F3246" w:rsidP="00D52771">
      <w:pPr>
        <w:spacing w:after="0" w:line="276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เท่าไร ความแม่นยำของการพยากรณ์จะลดลงเท่านั้น</w:t>
      </w:r>
      <w:bookmarkEnd w:id="24"/>
    </w:p>
    <w:p w14:paraId="3D01B771" w14:textId="77777777" w:rsidR="004F3246" w:rsidRPr="00357481" w:rsidRDefault="004F3246" w:rsidP="00D52771">
      <w:pPr>
        <w:spacing w:after="0" w:line="276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bookmarkStart w:id="25" w:name="_Hlk132782677"/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เลือกวิธีการพยากรณีที่เหมาะสม เช่น การเลือกระหว่างการพยากรณ์</w:t>
      </w:r>
    </w:p>
    <w:p w14:paraId="05E73728" w14:textId="77777777" w:rsidR="004F3246" w:rsidRPr="00357481" w:rsidRDefault="004F3246" w:rsidP="00D52771">
      <w:pPr>
        <w:spacing w:after="0" w:line="276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เชิงปริมาณกับเชิงคุณภาพ รวมทั้งเทคนิคการวิเคราะห์ข้อมูล</w:t>
      </w:r>
    </w:p>
    <w:bookmarkEnd w:id="25"/>
    <w:p w14:paraId="123BA97D" w14:textId="77777777" w:rsidR="004F3246" w:rsidRPr="00357481" w:rsidRDefault="004F3246" w:rsidP="00D52771">
      <w:pPr>
        <w:spacing w:after="0" w:line="276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lastRenderedPageBreak/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รวบรวมและวิเคราะห์ข้อมูล</w:t>
      </w:r>
    </w:p>
    <w:p w14:paraId="15E1DD7B" w14:textId="77777777" w:rsidR="004F3246" w:rsidRPr="00357481" w:rsidRDefault="004F3246" w:rsidP="00D52771">
      <w:pPr>
        <w:spacing w:after="0" w:line="276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5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ทำการพยากรณ์ด้วยวิธีการพยากรณีที่เลือกไว้</w:t>
      </w:r>
    </w:p>
    <w:p w14:paraId="14FA6C96" w14:textId="77777777" w:rsidR="004F3246" w:rsidRPr="00357481" w:rsidRDefault="004F3246" w:rsidP="00D52771">
      <w:pPr>
        <w:spacing w:after="0" w:line="276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6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ติดตามผลการพยากรณ์  คำนวณค่าความแม่นยำ เพื่อตรวจสอบวิธีการ</w:t>
      </w:r>
    </w:p>
    <w:p w14:paraId="6624731B" w14:textId="77777777" w:rsidR="004F3246" w:rsidRPr="00357481" w:rsidRDefault="004F3246" w:rsidP="00D52771">
      <w:pPr>
        <w:spacing w:line="276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พยากรณ์สามารถใช้ได้ผลดีและตรงกับระดับความแม่นยำที่ต้องการ</w:t>
      </w:r>
    </w:p>
    <w:p w14:paraId="1F60D0FD" w14:textId="77777777" w:rsidR="004F3246" w:rsidRPr="00357481" w:rsidRDefault="004F3246" w:rsidP="004A3120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bookmarkStart w:id="26" w:name="_Hlk132502964"/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.1.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การพยากรณ์แบบอนุกรมเวลา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Time Series Forecasting)</w:t>
      </w:r>
    </w:p>
    <w:p w14:paraId="603E4F40" w14:textId="27A87E8C" w:rsidR="004F3246" w:rsidRPr="00357481" w:rsidRDefault="00D52771" w:rsidP="00D52771">
      <w:pPr>
        <w:spacing w:line="276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การเก็บข้อมูลความต้องการสินค้าหรือยอดขายระยะเวลาหนึ่งสม่ำเสมอโดยมช่วงห่างในการเก็บข้อมูลที่</w:t>
      </w:r>
      <w:proofErr w:type="spellStart"/>
      <w:r w:rsidR="004F3246" w:rsidRPr="00F74788">
        <w:rPr>
          <w:rFonts w:ascii="TH SarabunPSK" w:hAnsi="TH SarabunPSK" w:cs="TH SarabunPSK"/>
          <w:sz w:val="32"/>
          <w:szCs w:val="32"/>
          <w:cs/>
        </w:rPr>
        <w:t>เท่าๆกัน</w:t>
      </w:r>
      <w:proofErr w:type="spellEnd"/>
      <w:r w:rsidR="004F3246" w:rsidRPr="00F74788">
        <w:rPr>
          <w:rFonts w:ascii="TH SarabunPSK" w:hAnsi="TH SarabunPSK" w:cs="TH SarabunPSK"/>
          <w:sz w:val="32"/>
          <w:szCs w:val="32"/>
          <w:cs/>
        </w:rPr>
        <w:t xml:space="preserve"> องค์ประกอบของอนุกรมเวลา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Time Series Components)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เทคนิคการพยากรณ์แบบอนุกรมเวลา มี</w:t>
      </w:r>
      <w:bookmarkEnd w:id="26"/>
      <w:r w:rsidR="004F3246" w:rsidRPr="00F74788">
        <w:rPr>
          <w:rFonts w:ascii="TH SarabunPSK" w:hAnsi="TH SarabunPSK" w:cs="TH SarabunPSK"/>
          <w:sz w:val="32"/>
          <w:szCs w:val="32"/>
          <w:cs/>
        </w:rPr>
        <w:t>สมมตฐานว่าความต้องการสินค้ามีการเปลี่ยนแปลงตามระยะเวลาที่ผ่านไปดงนั้นการ คำนวณด้วยสมการทางคณิตศาสตร์  ตัวแปรที่มีผลต่อความต้องการสินค้าคือเวลา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Time)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โดยทั่วไปความต้องการสินค้าจะมากหรือน้อยนั้นเกิดจากอิทธิพล 4 ประการได้แก่ แนวโน้ม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Trend)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ฤดูกาล(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Seasonal)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วัฏจักร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Cycle)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และความผิดปกติหรือความไม่แน่นอน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Irregular or Random)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แนวโน้ม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Trend)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หมายถึง ความต้องการสินค้ามีลักษณะเพิ่มขึ้น หรือลดลงอย่างค่อยเป็นค่อยไป โดยส่วนมากอิทธิพลของแนวโน้มมีสาเหตุมาจากการเปลี่ยนแปลงจำนวนประชากร การเปลี่ยนแปลงรายได้ของครอบครัวและลักษณะทางวัฒนธรรม ดังแสดงในรูป</w:t>
      </w:r>
    </w:p>
    <w:p w14:paraId="5173462E" w14:textId="77777777" w:rsidR="004F3246" w:rsidRPr="00357481" w:rsidRDefault="00267582" w:rsidP="004D5FDD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DE79866" wp14:editId="68CE75B7">
            <wp:extent cx="4340224" cy="2511535"/>
            <wp:effectExtent l="0" t="0" r="3810" b="3175"/>
            <wp:docPr id="1644167970" name="Picture 1644167970" descr="r - Flatten or detrend a seasonal time serie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 - Flatten or detrend a seasonal time series - Stack Overflow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6"/>
                    <a:stretch/>
                  </pic:blipFill>
                  <pic:spPr bwMode="auto">
                    <a:xfrm>
                      <a:off x="0" y="0"/>
                      <a:ext cx="4357797" cy="252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83D2F" w14:textId="77777777" w:rsidR="004F3246" w:rsidRPr="00F74788" w:rsidRDefault="004F3246" w:rsidP="004D5F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กราฟแสดงลักษณะของแนวโน้มลดลง ที่มา: </w:t>
      </w:r>
      <w:bookmarkStart w:id="27" w:name="_Hlk134755170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เว็บไซด์</w:t>
      </w:r>
      <w:proofErr w:type="spellStart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สํานักงาน</w:t>
      </w:r>
      <w:proofErr w:type="spellEnd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สถิติแห่งชาต</w:t>
      </w:r>
      <w:r w:rsidR="00267582">
        <w:rPr>
          <w:rFonts w:ascii="TH SarabunPSK" w:eastAsia="Times New Roman" w:hAnsi="TH SarabunPSK" w:cs="TH SarabunPSK" w:hint="cs"/>
          <w:sz w:val="32"/>
          <w:szCs w:val="32"/>
          <w:cs/>
        </w:rPr>
        <w:t>ิ</w:t>
      </w:r>
    </w:p>
    <w:bookmarkEnd w:id="27"/>
    <w:p w14:paraId="2A301230" w14:textId="77777777" w:rsidR="004F3246" w:rsidRPr="00F74788" w:rsidRDefault="00424A56" w:rsidP="004D5FD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24A56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 wp14:anchorId="5386E6A3" wp14:editId="794AF066">
            <wp:extent cx="5166808" cy="2293819"/>
            <wp:effectExtent l="0" t="0" r="0" b="0"/>
            <wp:docPr id="189418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184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7450" w14:textId="77777777" w:rsidR="004F3246" w:rsidRPr="00357481" w:rsidRDefault="004F3246" w:rsidP="004A3120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กราฟแสดงลักษณะของแนวโน้มเพิ่มขึ้น ที่มา: </w:t>
      </w:r>
      <w:bookmarkStart w:id="28" w:name="_Hlk134755008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เว็บไซด์</w:t>
      </w:r>
      <w:proofErr w:type="spellStart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สํานักงาน</w:t>
      </w:r>
      <w:proofErr w:type="spellEnd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สถิติแห่งชาต</w:t>
      </w:r>
      <w:r w:rsidR="00267582">
        <w:rPr>
          <w:rFonts w:ascii="TH SarabunPSK" w:eastAsia="Times New Roman" w:hAnsi="TH SarabunPSK" w:cs="TH SarabunPSK" w:hint="cs"/>
          <w:sz w:val="32"/>
          <w:szCs w:val="32"/>
          <w:cs/>
        </w:rPr>
        <w:t>ิ</w:t>
      </w:r>
      <w:bookmarkEnd w:id="28"/>
    </w:p>
    <w:p w14:paraId="7118CF5E" w14:textId="77777777" w:rsidR="004F3246" w:rsidRPr="00F74788" w:rsidRDefault="004F3246" w:rsidP="004A3120">
      <w:pPr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ฤดูกาล (</w:t>
      </w:r>
      <w:r w:rsidRPr="00F74788">
        <w:rPr>
          <w:rFonts w:ascii="TH SarabunPSK" w:hAnsi="TH SarabunPSK" w:cs="TH SarabunPSK"/>
          <w:sz w:val="32"/>
          <w:szCs w:val="32"/>
        </w:rPr>
        <w:t xml:space="preserve">Seasonal)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หมายถึง ความต้องการสินค้ามีลักษณะเป็นรูป แบบซ้ำๆ กัน จากผลกระทบของฤดูกาลโดยสามารถสังเกตเห็นรูปแบบ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Pattern </w:t>
      </w:r>
      <w:r w:rsidRPr="00F74788">
        <w:rPr>
          <w:rFonts w:ascii="TH SarabunPSK" w:hAnsi="TH SarabunPSK" w:cs="TH SarabunPSK"/>
          <w:sz w:val="32"/>
          <w:szCs w:val="32"/>
          <w:cs/>
        </w:rPr>
        <w:t>ที่ชัดเจนและเกิดตามรูปแบบนั้นๆ ซ้ำในชวงเวลาถัดมา โดยส่วนมากลักษณะความต้องการสินค้าแบบฤดูกาลมีอิทธิพลมาจากสภาพ ภูมิอากาศ เทศกาล และวันหยุดต่าง ๆ ดังแสดงในรูป</w:t>
      </w:r>
    </w:p>
    <w:p w14:paraId="5FD82CBA" w14:textId="77777777" w:rsidR="004F3246" w:rsidRPr="00357481" w:rsidRDefault="00424A56" w:rsidP="004D5FDD">
      <w:pPr>
        <w:ind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24A56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4AF57C8E" wp14:editId="23D9E8EC">
            <wp:extent cx="4770783" cy="2035999"/>
            <wp:effectExtent l="0" t="0" r="0" b="2540"/>
            <wp:docPr id="197420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00833" name=""/>
                    <pic:cNvPicPr/>
                  </pic:nvPicPr>
                  <pic:blipFill rotWithShape="1">
                    <a:blip r:embed="rId17"/>
                    <a:srcRect r="2089"/>
                    <a:stretch/>
                  </pic:blipFill>
                  <pic:spPr bwMode="auto">
                    <a:xfrm>
                      <a:off x="0" y="0"/>
                      <a:ext cx="4782418" cy="204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8C4D9" w14:textId="77777777" w:rsidR="004F3246" w:rsidRPr="00267582" w:rsidRDefault="004F3246" w:rsidP="0026758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กราฟแสดงลักษณะของฤดูกาล ที่มา: </w:t>
      </w:r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เว็บไซด์</w:t>
      </w:r>
      <w:proofErr w:type="spellStart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สํานักงาน</w:t>
      </w:r>
      <w:proofErr w:type="spellEnd"/>
      <w:r w:rsidR="00267582" w:rsidRPr="00267582">
        <w:rPr>
          <w:rFonts w:ascii="TH SarabunPSK" w:eastAsia="Times New Roman" w:hAnsi="TH SarabunPSK" w:cs="TH SarabunPSK"/>
          <w:sz w:val="32"/>
          <w:szCs w:val="32"/>
          <w:cs/>
        </w:rPr>
        <w:t>สถิติแห่งชาต</w:t>
      </w:r>
      <w:r w:rsidR="00267582">
        <w:rPr>
          <w:rFonts w:ascii="TH SarabunPSK" w:eastAsia="Times New Roman" w:hAnsi="TH SarabunPSK" w:cs="TH SarabunPSK" w:hint="cs"/>
          <w:sz w:val="32"/>
          <w:szCs w:val="32"/>
          <w:cs/>
        </w:rPr>
        <w:t>ิ</w:t>
      </w:r>
    </w:p>
    <w:p w14:paraId="33E4742D" w14:textId="77777777" w:rsidR="004F3246" w:rsidRPr="00F74788" w:rsidRDefault="004F3246" w:rsidP="004A3120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วัฏจักร (</w:t>
      </w:r>
      <w:r w:rsidRPr="00F74788">
        <w:rPr>
          <w:rFonts w:ascii="TH SarabunPSK" w:hAnsi="TH SarabunPSK" w:cs="TH SarabunPSK"/>
          <w:sz w:val="32"/>
          <w:szCs w:val="32"/>
        </w:rPr>
        <w:t xml:space="preserve">Cycle)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หมายถึง ความต้องการสินค้าที่มีลักษณะเพิ่มขึ้นหรือลดลง ซึ่งเป็นผลกระทบจากสภาวะการเปลี่ยนแปลงด้วยปัจจัยด้านเศรษฐกิจหรือการเมืองสามารถสังเกตจากเส้นกราฟมีลักษณะขึ้น-ลงคล้ายคลื่น โดยช่วงระยะเวลาของการเกิดอิทธิพลของวัฏจักรครอบคลุมมากกว่า </w:t>
      </w:r>
      <w:r w:rsidRPr="00F74788">
        <w:rPr>
          <w:rFonts w:ascii="TH SarabunPSK" w:hAnsi="TH SarabunPSK" w:cs="TH SarabunPSK"/>
          <w:sz w:val="32"/>
          <w:szCs w:val="32"/>
        </w:rPr>
        <w:t xml:space="preserve">1 </w:t>
      </w:r>
      <w:r w:rsidRPr="00F74788">
        <w:rPr>
          <w:rFonts w:ascii="TH SarabunPSK" w:hAnsi="TH SarabunPSK" w:cs="TH SarabunPSK"/>
          <w:sz w:val="32"/>
          <w:szCs w:val="32"/>
          <w:cs/>
        </w:rPr>
        <w:t>ปีขึ้นไป ดังแสดงในรูป</w:t>
      </w:r>
    </w:p>
    <w:p w14:paraId="5E49B6CB" w14:textId="77777777" w:rsidR="004F3246" w:rsidRPr="00F74788" w:rsidRDefault="00424A56" w:rsidP="004D5FD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       </w:t>
      </w:r>
      <w:r w:rsidRPr="00424A56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1718EC2" wp14:editId="1C7E5CB4">
            <wp:extent cx="4953429" cy="1874682"/>
            <wp:effectExtent l="0" t="0" r="0" b="0"/>
            <wp:docPr id="306031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031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6F6C" w14:textId="2F006820" w:rsidR="00424A56" w:rsidRDefault="004F3246" w:rsidP="00CA2B5C">
      <w:pPr>
        <w:spacing w:after="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กราฟแสดงลักษณะของวัฏจักร</w:t>
      </w:r>
      <w:r w:rsidR="002E0174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ที่มา: </w:t>
      </w:r>
      <w:r w:rsidR="00424A56" w:rsidRPr="00424A56">
        <w:rPr>
          <w:rFonts w:ascii="TH SarabunPSK" w:eastAsia="Times New Roman" w:hAnsi="TH SarabunPSK" w:cs="TH SarabunPSK"/>
          <w:sz w:val="32"/>
          <w:szCs w:val="32"/>
          <w:cs/>
        </w:rPr>
        <w:t>เทคนิคการพยากรณ์</w:t>
      </w:r>
      <w:r w:rsidR="00424A56" w:rsidRPr="00424A56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424A56" w:rsidRPr="00424A56">
        <w:rPr>
          <w:rFonts w:ascii="TH SarabunPSK" w:eastAsia="Times New Roman" w:hAnsi="TH SarabunPSK" w:cs="TH SarabunPSK"/>
          <w:sz w:val="32"/>
          <w:szCs w:val="32"/>
          <w:cs/>
        </w:rPr>
        <w:t>กรุงเทพฯ</w:t>
      </w:r>
      <w:r w:rsidR="00424A56" w:rsidRPr="00424A56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="00424A56" w:rsidRPr="00424A56">
        <w:rPr>
          <w:rFonts w:ascii="TH SarabunPSK" w:eastAsia="Times New Roman" w:hAnsi="TH SarabunPSK" w:cs="TH SarabunPSK"/>
          <w:sz w:val="32"/>
          <w:szCs w:val="32"/>
          <w:cs/>
        </w:rPr>
        <w:t>โครงการส่งเสริมเอกสา</w:t>
      </w:r>
    </w:p>
    <w:p w14:paraId="251D6EBC" w14:textId="6CBF1E09" w:rsidR="00424A56" w:rsidRDefault="00424A56" w:rsidP="00CA2B5C">
      <w:pPr>
        <w:spacing w:after="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24A56">
        <w:rPr>
          <w:rFonts w:ascii="TH SarabunPSK" w:eastAsia="Times New Roman" w:hAnsi="TH SarabunPSK" w:cs="TH SarabunPSK"/>
          <w:sz w:val="32"/>
          <w:szCs w:val="32"/>
          <w:cs/>
        </w:rPr>
        <w:t>วิชาการ สถาบันบัณฑิต พัฒนาบริหารศาสตร์ โดยวิชิต หล่อจีระชุณ</w:t>
      </w:r>
      <w:proofErr w:type="spellStart"/>
      <w:r w:rsidRPr="00424A56">
        <w:rPr>
          <w:rFonts w:ascii="TH SarabunPSK" w:eastAsia="Times New Roman" w:hAnsi="TH SarabunPSK" w:cs="TH SarabunPSK"/>
          <w:sz w:val="32"/>
          <w:szCs w:val="32"/>
          <w:cs/>
        </w:rPr>
        <w:t>ห์</w:t>
      </w:r>
      <w:proofErr w:type="spellEnd"/>
      <w:r w:rsidRPr="00424A56">
        <w:rPr>
          <w:rFonts w:ascii="TH SarabunPSK" w:eastAsia="Times New Roman" w:hAnsi="TH SarabunPSK" w:cs="TH SarabunPSK"/>
          <w:sz w:val="32"/>
          <w:szCs w:val="32"/>
        </w:rPr>
        <w:t xml:space="preserve">, </w:t>
      </w:r>
      <w:r w:rsidRPr="00424A56">
        <w:rPr>
          <w:rFonts w:ascii="TH SarabunPSK" w:eastAsia="Times New Roman" w:hAnsi="TH SarabunPSK" w:cs="TH SarabunPSK"/>
          <w:sz w:val="32"/>
          <w:szCs w:val="32"/>
          <w:cs/>
        </w:rPr>
        <w:t>สมบูรณวัลย์ สัตยารักษ์วิทย์</w:t>
      </w:r>
      <w:r w:rsidR="00CA2B5C">
        <w:rPr>
          <w:rFonts w:ascii="TH SarabunPSK" w:eastAsia="Times New Roman" w:hAnsi="TH SarabunPSK" w:cs="TH SarabunPSK"/>
          <w:sz w:val="32"/>
          <w:szCs w:val="32"/>
        </w:rPr>
        <w:t>,</w:t>
      </w:r>
    </w:p>
    <w:p w14:paraId="2127BF9F" w14:textId="0CEEF88D" w:rsidR="00D52771" w:rsidRDefault="00424A56" w:rsidP="00D52771">
      <w:pPr>
        <w:spacing w:after="0"/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24A56">
        <w:rPr>
          <w:rFonts w:ascii="TH SarabunPSK" w:eastAsia="Times New Roman" w:hAnsi="TH SarabunPSK" w:cs="TH SarabunPSK"/>
          <w:sz w:val="32"/>
          <w:szCs w:val="32"/>
          <w:cs/>
        </w:rPr>
        <w:t>จิราวัลย์ จิตรถเวช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(2548)</w:t>
      </w:r>
    </w:p>
    <w:p w14:paraId="1B6580E3" w14:textId="77777777" w:rsidR="00D52771" w:rsidRPr="00357481" w:rsidRDefault="00D52771" w:rsidP="00D52771">
      <w:pPr>
        <w:spacing w:after="0"/>
        <w:jc w:val="center"/>
        <w:rPr>
          <w:rFonts w:ascii="TH SarabunPSK" w:eastAsia="Times New Roman" w:hAnsi="TH SarabunPSK" w:cs="TH SarabunPSK"/>
          <w:sz w:val="32"/>
          <w:szCs w:val="32"/>
        </w:rPr>
      </w:pPr>
    </w:p>
    <w:p w14:paraId="7C91E29B" w14:textId="77777777" w:rsidR="004F3246" w:rsidRPr="00F74788" w:rsidRDefault="004F3246" w:rsidP="00EE5B2B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ความผิดปกติหรือความไม่แน่นอน (</w:t>
      </w:r>
      <w:r w:rsidRPr="00F74788">
        <w:rPr>
          <w:rFonts w:ascii="TH SarabunPSK" w:hAnsi="TH SarabunPSK" w:cs="TH SarabunPSK"/>
          <w:sz w:val="32"/>
          <w:szCs w:val="32"/>
        </w:rPr>
        <w:t xml:space="preserve">Irregular or Random) </w:t>
      </w:r>
      <w:r w:rsidRPr="00F74788">
        <w:rPr>
          <w:rFonts w:ascii="TH SarabunPSK" w:hAnsi="TH SarabunPSK" w:cs="TH SarabunPSK"/>
          <w:sz w:val="32"/>
          <w:szCs w:val="32"/>
          <w:cs/>
        </w:rPr>
        <w:t>หมายถึง ภัยจากธรรมชาติต่าง ๆ สงคราม การประท้วง สามารถก่อให้เกิดการเปลี่ยนแปลงความต้องการสินค้าได้ หากพบเหตุการณ์เช่นนี้ในการพยากรณ์มักจะตัดข้อมูลที่ผิดปกติทิ้งไปก่อนที่จะทำการพยากรณ์ต่อไปดังแสดงในรูป</w:t>
      </w:r>
    </w:p>
    <w:p w14:paraId="03AF59E9" w14:textId="77777777" w:rsidR="004F3246" w:rsidRPr="00357481" w:rsidRDefault="00424A56" w:rsidP="004D5FDD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424A56">
        <w:rPr>
          <w:rFonts w:ascii="TH SarabunPSK" w:eastAsia="Times New Roman" w:hAnsi="TH SarabunPSK" w:cs="TH SarabunPSK"/>
          <w:noProof/>
          <w:sz w:val="32"/>
          <w:szCs w:val="32"/>
        </w:rPr>
        <w:drawing>
          <wp:inline distT="0" distB="0" distL="0" distR="0" wp14:anchorId="36B73005" wp14:editId="2CBA065C">
            <wp:extent cx="4953429" cy="2530059"/>
            <wp:effectExtent l="0" t="0" r="0" b="3810"/>
            <wp:docPr id="193736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5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EE06" w14:textId="77777777" w:rsidR="004F3246" w:rsidRDefault="004F3246" w:rsidP="004A3120">
      <w:pPr>
        <w:jc w:val="center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รูปที่ 2.5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กราฟแสดงลักษณะของความผิดปกติ ที่มา: </w:t>
      </w:r>
      <w:r w:rsidR="00424A56" w:rsidRPr="00424A56">
        <w:rPr>
          <w:rFonts w:ascii="TH SarabunPSK" w:hAnsi="TH SarabunPSK" w:cs="TH SarabunPSK"/>
          <w:sz w:val="32"/>
          <w:szCs w:val="32"/>
          <w:cs/>
        </w:rPr>
        <w:t>: เว็บไซด์</w:t>
      </w:r>
      <w:proofErr w:type="spellStart"/>
      <w:r w:rsidR="00424A56" w:rsidRPr="00424A56">
        <w:rPr>
          <w:rFonts w:ascii="TH SarabunPSK" w:hAnsi="TH SarabunPSK" w:cs="TH SarabunPSK"/>
          <w:sz w:val="32"/>
          <w:szCs w:val="32"/>
          <w:cs/>
        </w:rPr>
        <w:t>สํานักงาน</w:t>
      </w:r>
      <w:proofErr w:type="spellEnd"/>
      <w:r w:rsidR="00424A56" w:rsidRPr="00424A56">
        <w:rPr>
          <w:rFonts w:ascii="TH SarabunPSK" w:hAnsi="TH SarabunPSK" w:cs="TH SarabunPSK"/>
          <w:sz w:val="32"/>
          <w:szCs w:val="32"/>
          <w:cs/>
        </w:rPr>
        <w:t>สถิติแห่งชาต</w:t>
      </w:r>
      <w:r w:rsidR="00424A56">
        <w:rPr>
          <w:rFonts w:ascii="TH SarabunPSK" w:hAnsi="TH SarabunPSK" w:cs="TH SarabunPSK" w:hint="cs"/>
          <w:sz w:val="32"/>
          <w:szCs w:val="32"/>
          <w:cs/>
        </w:rPr>
        <w:t>ิ</w:t>
      </w:r>
    </w:p>
    <w:p w14:paraId="4C7046BA" w14:textId="77777777" w:rsidR="00424A56" w:rsidRDefault="00424A56" w:rsidP="004A312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A5632CD" w14:textId="77777777" w:rsidR="00424A56" w:rsidRDefault="00424A56" w:rsidP="004A312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7E7A529" w14:textId="77777777" w:rsidR="00424A56" w:rsidRPr="00F74788" w:rsidRDefault="00424A56" w:rsidP="004A312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7CB7E2B1" w14:textId="77777777" w:rsidR="004F3246" w:rsidRPr="00F74788" w:rsidRDefault="004F3246" w:rsidP="004A3120">
      <w:pPr>
        <w:pStyle w:val="Heading2"/>
        <w:jc w:val="thaiDistribute"/>
        <w:rPr>
          <w:rFonts w:ascii="TH SarabunPSK" w:hAnsi="TH SarabunPSK" w:cs="TH SarabunPSK"/>
        </w:rPr>
      </w:pPr>
      <w:r w:rsidRPr="00F74788">
        <w:rPr>
          <w:rFonts w:ascii="TH SarabunPSK" w:hAnsi="TH SarabunPSK" w:cs="TH SarabunPSK"/>
          <w:cs/>
        </w:rPr>
        <w:lastRenderedPageBreak/>
        <w:t xml:space="preserve">2.2 ตัวแบบ </w:t>
      </w:r>
      <w:r w:rsidRPr="00F74788">
        <w:rPr>
          <w:rFonts w:ascii="TH SarabunPSK" w:hAnsi="TH SarabunPSK" w:cs="TH SarabunPSK"/>
        </w:rPr>
        <w:t>Autoregressive Integrated Moving Average (ARIMA)</w:t>
      </w:r>
      <w:bookmarkStart w:id="29" w:name="_Hlk132502668"/>
    </w:p>
    <w:p w14:paraId="3580A779" w14:textId="77777777" w:rsidR="004F3246" w:rsidRPr="00F74788" w:rsidRDefault="004F3246" w:rsidP="004A312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30" w:name="_Hlk132496146"/>
      <w:bookmarkEnd w:id="29"/>
      <w:r w:rsidRPr="00F74788">
        <w:rPr>
          <w:rFonts w:ascii="TH SarabunPSK" w:hAnsi="TH SarabunPSK" w:cs="TH SarabunPSK"/>
          <w:sz w:val="32"/>
          <w:szCs w:val="32"/>
          <w:cs/>
        </w:rPr>
        <w:t xml:space="preserve">การวิเคราะห์อนุกรมเวลาแบบ </w:t>
      </w:r>
      <w:r w:rsidRPr="00F74788">
        <w:rPr>
          <w:rFonts w:ascii="TH SarabunPSK" w:hAnsi="TH SarabunPSK" w:cs="TH SarabunPSK"/>
          <w:sz w:val="32"/>
          <w:szCs w:val="32"/>
        </w:rPr>
        <w:t>Box – Jenkins (Box – Jenkins,</w:t>
      </w:r>
      <w:r w:rsidRPr="00F74788">
        <w:rPr>
          <w:rFonts w:ascii="TH SarabunPSK" w:hAnsi="TH SarabunPSK" w:cs="TH SarabunPSK"/>
          <w:sz w:val="32"/>
          <w:szCs w:val="32"/>
          <w:cs/>
        </w:rPr>
        <w:t>1976) เป็นระเบียบวิธีทางสถิติ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สำหรับหาตัวแบบพยากรณ์ เทคนิคนี้อาศัยความสัมพันธ์จากข้อมูลในอดีตเพื่อหาตัวแบบแสดงพฤติกรรมของข้อมูลและใช้เป็นแนวทางในการพยากรณ์พฤติกรรมในอนาคตเป็นเทคนิคที่มีประสิทธิภาพสูงสำหรับการพยากรณ์ในระยะสั้น ตัวแบบที่ใช้ในการวิเคราะห์อนุกรมเวลาแบบ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Box-Jenkins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เรียกตัวแบบ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ซึ่งย่อมาจากคำว่า </w:t>
      </w:r>
      <w:r w:rsidRPr="00F74788">
        <w:rPr>
          <w:rFonts w:ascii="TH SarabunPSK" w:hAnsi="TH SarabunPSK" w:cs="TH SarabunPSK"/>
          <w:sz w:val="32"/>
          <w:szCs w:val="32"/>
        </w:rPr>
        <w:t xml:space="preserve">Autoregressive Integrated Moving Average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>มีข้อสมมติว่าค่าปัจจุบันของค่าสังเกตเป็นฟังก์ชันเชิงเส้นของค่าสังเกต และค่าความคลาดเคลื่อนสุ่มในอดีต ตัวแบบคือ</w:t>
      </w:r>
      <w:bookmarkEnd w:id="30"/>
    </w:p>
    <w:p w14:paraId="23A59A83" w14:textId="77777777" w:rsidR="004F3246" w:rsidRPr="00F74788" w:rsidRDefault="004F3246" w:rsidP="004D5FDD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2546FE" w14:textId="3BF5EE59" w:rsidR="00881A91" w:rsidRPr="00881A91" w:rsidRDefault="001269CA" w:rsidP="0035328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CE4550">
        <w:rPr>
          <w:position w:val="-14"/>
        </w:rPr>
        <w:object w:dxaOrig="4380" w:dyaOrig="380" w14:anchorId="7792C964">
          <v:shape id="_x0000_i1414" type="#_x0000_t75" style="width:4in;height:25.2pt" o:ole="">
            <v:imagedata r:id="rId20" o:title=""/>
          </v:shape>
          <o:OLEObject Type="Embed" ProgID="Equation.DSMT4" ShapeID="_x0000_i1414" DrawAspect="Content" ObjectID="_1745852777" r:id="rId21"/>
        </w:object>
      </w:r>
    </w:p>
    <w:p w14:paraId="682148FA" w14:textId="77777777" w:rsidR="004F3246" w:rsidRPr="00F74788" w:rsidRDefault="004F3246" w:rsidP="00353284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F97C54" w14:textId="24057CA8" w:rsidR="004F3246" w:rsidRDefault="004F3246" w:rsidP="00613BD8">
      <w:pPr>
        <w:spacing w:after="0"/>
        <w:ind w:firstLine="720"/>
        <w:jc w:val="thaiDistribute"/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F74788">
        <w:rPr>
          <w:rFonts w:ascii="TH SarabunPSK" w:hAnsi="TH SarabunPSK" w:cs="TH SarabunPSK"/>
          <w:noProof/>
          <w:position w:val="-9"/>
          <w:cs/>
        </w:rPr>
        <w:t xml:space="preserve">    </w:t>
      </w:r>
      <w:r w:rsidR="009A3239">
        <w:rPr>
          <w:rFonts w:ascii="TH SarabunPSK" w:hAnsi="TH SarabunPSK" w:cs="TH SarabunPSK" w:hint="cs"/>
          <w:noProof/>
          <w:position w:val="-9"/>
          <w:cs/>
        </w:rPr>
        <w:t xml:space="preserve"> </w:t>
      </w:r>
      <w:r w:rsidR="00613BD8">
        <w:rPr>
          <w:rFonts w:ascii="TH SarabunPSK" w:hAnsi="TH SarabunPSK" w:cs="TH SarabunPSK"/>
          <w:noProof/>
          <w:position w:val="-9"/>
        </w:rPr>
        <w:t xml:space="preserve"> </w:t>
      </w:r>
      <w:r w:rsidR="009D5D7E" w:rsidRPr="00CE4550">
        <w:rPr>
          <w:position w:val="-12"/>
        </w:rPr>
        <w:object w:dxaOrig="260" w:dyaOrig="360" w14:anchorId="5544F697">
          <v:shape id="_x0000_i1037" type="#_x0000_t75" style="width:13.2pt;height:18pt" o:ole="">
            <v:imagedata r:id="rId22" o:title=""/>
          </v:shape>
          <o:OLEObject Type="Embed" ProgID="Equation.DSMT4" ShapeID="_x0000_i1037" DrawAspect="Content" ObjectID="_1745852778" r:id="rId23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31" w:name="_Hlk134826875"/>
      <w:r w:rsidR="00BF0735">
        <w:rPr>
          <w:rFonts w:ascii="TH SarabunPSK" w:hAnsi="TH SarabunPSK" w:cs="TH SarabunPSK" w:hint="cs"/>
          <w:sz w:val="32"/>
          <w:szCs w:val="32"/>
          <w:cs/>
        </w:rPr>
        <w:t>แทน</w:t>
      </w:r>
      <w:bookmarkEnd w:id="31"/>
      <w:r w:rsidRPr="00F74788">
        <w:rPr>
          <w:rFonts w:ascii="TH SarabunPSK" w:hAnsi="TH SarabunPSK" w:cs="TH SarabunPSK"/>
          <w:sz w:val="32"/>
          <w:szCs w:val="32"/>
          <w:cs/>
        </w:rPr>
        <w:t xml:space="preserve">ค่าสังเกตของอนุกรมเวลาที่เวลา </w:t>
      </w:r>
      <w:r w:rsidR="009D5D7E" w:rsidRPr="00CE4550">
        <w:rPr>
          <w:position w:val="-6"/>
        </w:rPr>
        <w:object w:dxaOrig="139" w:dyaOrig="240" w14:anchorId="51B4E309">
          <v:shape id="_x0000_i1038" type="#_x0000_t75" style="width:7.2pt;height:12pt" o:ole="">
            <v:imagedata r:id="rId24" o:title=""/>
          </v:shape>
          <o:OLEObject Type="Embed" ProgID="Equation.DSMT4" ShapeID="_x0000_i1038" DrawAspect="Content" ObjectID="_1745852779" r:id="rId25"/>
        </w:object>
      </w:r>
    </w:p>
    <w:p w14:paraId="3715BC76" w14:textId="77777777" w:rsidR="001269CA" w:rsidRDefault="001269CA" w:rsidP="001269CA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position w:val="-10"/>
          <w:sz w:val="32"/>
          <w:szCs w:val="32"/>
        </w:rPr>
        <w:object w:dxaOrig="240" w:dyaOrig="264" w14:anchorId="2597ECC1">
          <v:shape id="_x0000_i1368" type="#_x0000_t75" style="width:12pt;height:13.2pt" o:ole="">
            <v:imagedata r:id="rId26" o:title=""/>
          </v:shape>
          <o:OLEObject Type="Embed" ProgID="Equation.DSMT4" ShapeID="_x0000_i1368" DrawAspect="Content" ObjectID="_1745852780" r:id="rId27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แทนอันดับของ </w:t>
      </w:r>
      <w:r>
        <w:rPr>
          <w:rFonts w:ascii="TH SarabunPSK" w:hAnsi="TH SarabunPSK" w:cs="TH SarabunPSK"/>
          <w:sz w:val="32"/>
          <w:szCs w:val="32"/>
        </w:rPr>
        <w:t>Autoregressive</w:t>
      </w:r>
    </w:p>
    <w:p w14:paraId="57EBD574" w14:textId="130F5FAC" w:rsidR="001269CA" w:rsidRDefault="001269CA" w:rsidP="001269C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position w:val="-10"/>
          <w:sz w:val="32"/>
          <w:szCs w:val="32"/>
        </w:rPr>
        <w:object w:dxaOrig="204" w:dyaOrig="264" w14:anchorId="50626002">
          <v:shape id="_x0000_i1369" type="#_x0000_t75" style="width:10.2pt;height:13.2pt" o:ole="">
            <v:imagedata r:id="rId28" o:title=""/>
          </v:shape>
          <o:OLEObject Type="Embed" ProgID="Equation.DSMT4" ShapeID="_x0000_i1369" DrawAspect="Content" ObjectID="_1745852781" r:id="rId29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แทนอันดับของ </w:t>
      </w:r>
      <w:r>
        <w:rPr>
          <w:rFonts w:ascii="TH SarabunPSK" w:hAnsi="TH SarabunPSK" w:cs="TH SarabunPSK"/>
          <w:sz w:val="32"/>
          <w:szCs w:val="32"/>
        </w:rPr>
        <w:t>Moving Average</w:t>
      </w:r>
    </w:p>
    <w:p w14:paraId="19EF5843" w14:textId="38A6C90A" w:rsidR="001269CA" w:rsidRDefault="001269CA" w:rsidP="001269C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E4550">
        <w:rPr>
          <w:position w:val="-12"/>
        </w:rPr>
        <w:object w:dxaOrig="1540" w:dyaOrig="360" w14:anchorId="574EF62D">
          <v:shape id="_x0000_i1403" type="#_x0000_t75" style="width:76.8pt;height:18pt" o:ole="">
            <v:imagedata r:id="rId30" o:title=""/>
          </v:shape>
          <o:OLEObject Type="Embed" ProgID="Equation.DSMT4" ShapeID="_x0000_i1403" DrawAspect="Content" ObjectID="_1745852782" r:id="rId31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E4550">
        <w:rPr>
          <w:position w:val="-12"/>
        </w:rPr>
        <w:object w:dxaOrig="1500" w:dyaOrig="360" w14:anchorId="0B46F8DE">
          <v:shape id="_x0000_i1416" type="#_x0000_t75" style="width:75pt;height:18pt" o:ole="">
            <v:imagedata r:id="rId32" o:title=""/>
          </v:shape>
          <o:OLEObject Type="Embed" ProgID="Equation.DSMT4" ShapeID="_x0000_i1416" DrawAspect="Content" ObjectID="_1745852783" r:id="rId33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พารามิเตอร์ในตัวแบบ ส่วน </w:t>
      </w:r>
      <w:r w:rsidRPr="00CE4550">
        <w:rPr>
          <w:position w:val="-10"/>
        </w:rPr>
        <w:object w:dxaOrig="240" w:dyaOrig="260" w14:anchorId="3CC62481">
          <v:shape id="_x0000_i1405" type="#_x0000_t75" style="width:12pt;height:13.2pt" o:ole="">
            <v:imagedata r:id="rId34" o:title=""/>
          </v:shape>
          <o:OLEObject Type="Embed" ProgID="Equation.DSMT4" ShapeID="_x0000_i1405" DrawAspect="Content" ObjectID="_1745852784" r:id="rId35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CE4550">
        <w:rPr>
          <w:position w:val="-10"/>
        </w:rPr>
        <w:object w:dxaOrig="200" w:dyaOrig="260" w14:anchorId="18734A1F">
          <v:shape id="_x0000_i1406" type="#_x0000_t75" style="width:10.2pt;height:13.2pt" o:ole="">
            <v:imagedata r:id="rId36" o:title=""/>
          </v:shape>
          <o:OLEObject Type="Embed" ProgID="Equation.DSMT4" ShapeID="_x0000_i1406" DrawAspect="Content" ObjectID="_1745852785" r:id="rId37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เป็น</w:t>
      </w:r>
    </w:p>
    <w:p w14:paraId="0D68B423" w14:textId="16F7792F" w:rsidR="001269CA" w:rsidRDefault="001269CA" w:rsidP="001269CA">
      <w:pPr>
        <w:spacing w:after="0"/>
        <w:jc w:val="thaiDistribute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</w:t>
      </w:r>
      <w:r w:rsidRPr="00F74788">
        <w:rPr>
          <w:rFonts w:ascii="TH SarabunPSK" w:hAnsi="TH SarabunPSK" w:cs="TH SarabunPSK"/>
          <w:sz w:val="32"/>
          <w:szCs w:val="32"/>
          <w:cs/>
        </w:rPr>
        <w:t>จำนวนเต็ม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ซึ่งแสดงอันดับของตัวแบบ</w:t>
      </w:r>
    </w:p>
    <w:p w14:paraId="04D352E6" w14:textId="77777777" w:rsidR="001269CA" w:rsidRDefault="001269CA" w:rsidP="001269CA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position w:val="-12"/>
        </w:rPr>
        <w:object w:dxaOrig="240" w:dyaOrig="360" w14:anchorId="690A19E5">
          <v:shape id="_x0000_i1370" type="#_x0000_t75" style="width:12pt;height:18pt" o:ole="">
            <v:imagedata r:id="rId38" o:title=""/>
          </v:shape>
          <o:OLEObject Type="Embed" ProgID="Equation.DSMT4" ShapeID="_x0000_i1370" DrawAspect="Content" ObjectID="_1745852786" r:id="rId39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แทนความคลาดเคลื่อนสุ่มที่เวลา </w:t>
      </w:r>
      <w:r>
        <w:rPr>
          <w:position w:val="-6"/>
        </w:rPr>
        <w:object w:dxaOrig="144" w:dyaOrig="240" w14:anchorId="439058FB">
          <v:shape id="_x0000_i1371" type="#_x0000_t75" style="width:7.2pt;height:12pt" o:ole="">
            <v:imagedata r:id="rId40" o:title=""/>
          </v:shape>
          <o:OLEObject Type="Embed" ProgID="Equation.DSMT4" ShapeID="_x0000_i1371" DrawAspect="Content" ObjectID="_1745852787" r:id="rId41"/>
        </w:object>
      </w:r>
      <m:oMath>
        <m:r>
          <w:rPr>
            <w:rFonts w:ascii="Cambria Math" w:hAnsi="Cambria Math" w:cs="Cambria Math"/>
            <w:szCs w:val="22"/>
          </w:rPr>
          <m:t xml:space="preserve"> </m:t>
        </m:r>
      </m:oMath>
      <w:r>
        <w:rPr>
          <w:rFonts w:ascii="TH SarabunPSK" w:hAnsi="TH SarabunPSK" w:cs="TH SarabunPSK"/>
          <w:sz w:val="32"/>
          <w:szCs w:val="32"/>
          <w:cs/>
        </w:rPr>
        <w:t>ซึ่</w:t>
      </w:r>
      <w:r>
        <w:rPr>
          <w:rFonts w:ascii="Cambria Math" w:hAnsi="Cambria Math" w:cs="TH SarabunPSK"/>
          <w:sz w:val="32"/>
          <w:szCs w:val="32"/>
          <w:cs/>
        </w:rPr>
        <w:t>งมี</w:t>
      </w:r>
      <w:r>
        <w:rPr>
          <w:rFonts w:ascii="TH SarabunPSK" w:hAnsi="TH SarabunPSK" w:cs="TH SarabunPSK"/>
          <w:sz w:val="32"/>
          <w:szCs w:val="32"/>
          <w:cs/>
        </w:rPr>
        <w:t xml:space="preserve">ข้อสมมตว่า </w:t>
      </w:r>
      <w:r>
        <w:rPr>
          <w:position w:val="-12"/>
        </w:rPr>
        <w:object w:dxaOrig="240" w:dyaOrig="360" w14:anchorId="13B27984">
          <v:shape id="_x0000_i1372" type="#_x0000_t75" style="width:12pt;height:18pt" o:ole="">
            <v:imagedata r:id="rId38" o:title=""/>
          </v:shape>
          <o:OLEObject Type="Embed" ProgID="Equation.DSMT4" ShapeID="_x0000_i1372" DrawAspect="Content" ObjectID="_1745852788" r:id="rId42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เป็นตัวแปรสุ่มที่เป็นอิสระกัน</w:t>
      </w:r>
    </w:p>
    <w:p w14:paraId="1C1A595A" w14:textId="65F7F225" w:rsidR="00D52771" w:rsidRDefault="001269CA" w:rsidP="001269C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            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ค่าเฉลี่ยเท่ากับ </w:t>
      </w:r>
      <w:r>
        <w:rPr>
          <w:position w:val="-6"/>
        </w:rPr>
        <w:object w:dxaOrig="204" w:dyaOrig="276" w14:anchorId="40EC78BF">
          <v:shape id="_x0000_i1373" type="#_x0000_t75" style="width:10.2pt;height:13.8pt" o:ole="">
            <v:imagedata r:id="rId43" o:title=""/>
          </v:shape>
          <o:OLEObject Type="Embed" ProgID="Equation.DSMT4" ShapeID="_x0000_i1373" DrawAspect="Content" ObjectID="_1745852789" r:id="rId44"/>
        </w:object>
      </w:r>
      <w:r>
        <w:rPr>
          <w:rFonts w:ascii="TH SarabunPSK" w:hAnsi="TH SarabunPSK" w:cs="TH SarabunPSK"/>
          <w:sz w:val="32"/>
          <w:szCs w:val="32"/>
          <w:cs/>
        </w:rPr>
        <w:t xml:space="preserve"> และ ค่าความแปรปรวนคงที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</w:p>
    <w:p w14:paraId="58D31B0A" w14:textId="77777777" w:rsidR="001269CA" w:rsidRPr="00F74788" w:rsidRDefault="001269CA" w:rsidP="001269CA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</w:p>
    <w:p w14:paraId="71BF4286" w14:textId="4E373655" w:rsidR="004F3246" w:rsidRPr="00F74788" w:rsidRDefault="004F3246" w:rsidP="0035328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ส่วนของค่าสังเกตในอดีตที่อยู่ในตัวแบบเรียกเป็นเทอมการถดถอยในตนเอง (</w:t>
      </w:r>
      <w:r w:rsidR="00BF0735" w:rsidRPr="00F74788">
        <w:rPr>
          <w:rFonts w:ascii="TH SarabunPSK" w:hAnsi="TH SarabunPSK" w:cs="TH SarabunPSK"/>
          <w:sz w:val="32"/>
          <w:szCs w:val="32"/>
        </w:rPr>
        <w:t>Autoregressive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74788">
        <w:rPr>
          <w:rFonts w:ascii="TH SarabunPSK" w:hAnsi="TH SarabunPSK" w:cs="TH SarabunPSK"/>
          <w:sz w:val="32"/>
          <w:szCs w:val="32"/>
        </w:rPr>
        <w:t xml:space="preserve">AR) </w:t>
      </w:r>
      <w:r w:rsidRPr="00F74788">
        <w:rPr>
          <w:rFonts w:ascii="TH SarabunPSK" w:hAnsi="TH SarabunPSK" w:cs="TH SarabunPSK"/>
          <w:sz w:val="32"/>
          <w:szCs w:val="32"/>
          <w:cs/>
        </w:rPr>
        <w:t>และส่วนของความคลาดเคลื่อนสุ่มในอดีตที่อยู่ในตัวแบบเรียกเป็นเทอมค่าเฉลี่ยเคลื่อนที่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(</w:t>
      </w:r>
      <w:r w:rsidRPr="00F74788">
        <w:rPr>
          <w:rFonts w:ascii="TH SarabunPSK" w:hAnsi="TH SarabunPSK" w:cs="TH SarabunPSK"/>
          <w:sz w:val="32"/>
          <w:szCs w:val="32"/>
        </w:rPr>
        <w:t xml:space="preserve">Moving Average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74788">
        <w:rPr>
          <w:rFonts w:ascii="TH SarabunPSK" w:hAnsi="TH SarabunPSK" w:cs="TH SarabunPSK"/>
          <w:sz w:val="32"/>
          <w:szCs w:val="32"/>
        </w:rPr>
        <w:t xml:space="preserve">MA) </w:t>
      </w:r>
      <w:r w:rsidRPr="00F74788">
        <w:rPr>
          <w:rFonts w:ascii="TH SarabunPSK" w:hAnsi="TH SarabunPSK" w:cs="TH SarabunPSK"/>
          <w:sz w:val="32"/>
          <w:szCs w:val="32"/>
          <w:cs/>
        </w:rPr>
        <w:t>และอนุกรมเวลาที่ต้องมีการหาผลต่างก่อนเพื่อแปลงให้เป็นอนุกรมเวลาที่มีลักษณะคงที่เรียกเป็นว่าเป็นอนุกรมเวลาที่ปรับให้มีลักษณะคงที่แล้ว (</w:t>
      </w:r>
      <w:r w:rsidRPr="00F74788">
        <w:rPr>
          <w:rFonts w:ascii="TH SarabunPSK" w:hAnsi="TH SarabunPSK" w:cs="TH SarabunPSK"/>
          <w:sz w:val="32"/>
          <w:szCs w:val="32"/>
        </w:rPr>
        <w:t xml:space="preserve">Integrated version of a stationary series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F74788">
        <w:rPr>
          <w:rFonts w:ascii="TH SarabunPSK" w:hAnsi="TH SarabunPSK" w:cs="TH SarabunPSK"/>
          <w:sz w:val="32"/>
          <w:szCs w:val="32"/>
        </w:rPr>
        <w:t xml:space="preserve">I)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>นิยมเขียนโดยบอกอันดับ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="00FE28A3" w:rsidRPr="00CE4550">
        <w:rPr>
          <w:position w:val="-10"/>
        </w:rPr>
        <w:object w:dxaOrig="240" w:dyaOrig="260" w14:anchorId="5B455FAC">
          <v:shape id="_x0000_i1048" type="#_x0000_t75" style="width:12pt;height:13.2pt" o:ole="">
            <v:imagedata r:id="rId45" o:title=""/>
          </v:shape>
          <o:OLEObject Type="Embed" ProgID="Equation.DSMT4" ShapeID="_x0000_i1048" DrawAspect="Content" ObjectID="_1745852790" r:id="rId46"/>
        </w:object>
      </w:r>
      <w:r w:rsidR="00613BD8"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ของ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="00FE28A3" w:rsidRPr="00CE4550">
        <w:rPr>
          <w:position w:val="-4"/>
        </w:rPr>
        <w:object w:dxaOrig="400" w:dyaOrig="260" w14:anchorId="0F7430E4">
          <v:shape id="_x0000_i1049" type="#_x0000_t75" style="width:19.8pt;height:13.2pt" o:ole="">
            <v:imagedata r:id="rId47" o:title=""/>
          </v:shape>
          <o:OLEObject Type="Embed" ProgID="Equation.DSMT4" ShapeID="_x0000_i1049" DrawAspect="Content" ObjectID="_1745852791" r:id="rId48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อันดับ</w:t>
      </w:r>
      <w:r w:rsidR="00FE28A3" w:rsidRPr="00CE4550">
        <w:rPr>
          <w:position w:val="-6"/>
        </w:rPr>
        <w:object w:dxaOrig="220" w:dyaOrig="279" w14:anchorId="7784416A">
          <v:shape id="_x0000_i1050" type="#_x0000_t75" style="width:11.4pt;height:13.8pt" o:ole="">
            <v:imagedata r:id="rId49" o:title=""/>
          </v:shape>
          <o:OLEObject Type="Embed" ProgID="Equation.DSMT4" ShapeID="_x0000_i1050" DrawAspect="Content" ObjectID="_1745852792" r:id="rId50"/>
        </w:object>
      </w:r>
      <w:r w:rsidR="00FE28A3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ของการหาผลต่างของอนุกรมเพื่อให้เป็นอนุกรมเวลาลักษณะคงที่และอันดับ</w:t>
      </w:r>
      <w:r w:rsidR="00FE28A3" w:rsidRPr="00CE4550">
        <w:rPr>
          <w:position w:val="-10"/>
        </w:rPr>
        <w:object w:dxaOrig="200" w:dyaOrig="260" w14:anchorId="27CE6E41">
          <v:shape id="_x0000_i1051" type="#_x0000_t75" style="width:10.2pt;height:13.2pt" o:ole="">
            <v:imagedata r:id="rId51" o:title=""/>
          </v:shape>
          <o:OLEObject Type="Embed" ProgID="Equation.DSMT4" ShapeID="_x0000_i1051" DrawAspect="Content" ObjectID="_1745852793" r:id="rId52"/>
        </w:object>
      </w:r>
      <w:r w:rsidR="00253979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ข</w:t>
      </w:r>
      <w:r w:rsidR="00933BA3">
        <w:rPr>
          <w:rFonts w:ascii="TH SarabunPSK" w:hAnsi="TH SarabunPSK" w:cs="TH SarabunPSK" w:hint="cs"/>
          <w:sz w:val="32"/>
          <w:szCs w:val="32"/>
          <w:cs/>
        </w:rPr>
        <w:t xml:space="preserve">อง </w:t>
      </w:r>
      <w:r w:rsidR="00FE28A3" w:rsidRPr="00CE4550">
        <w:rPr>
          <w:position w:val="-4"/>
        </w:rPr>
        <w:object w:dxaOrig="420" w:dyaOrig="260" w14:anchorId="35687913">
          <v:shape id="_x0000_i1052" type="#_x0000_t75" style="width:21pt;height:13.2pt" o:ole="">
            <v:imagedata r:id="rId53" o:title=""/>
          </v:shape>
          <o:OLEObject Type="Embed" ProgID="Equation.DSMT4" ShapeID="_x0000_i1052" DrawAspect="Content" ObjectID="_1745852794" r:id="rId54"/>
        </w:object>
      </w:r>
      <w:r w:rsidRPr="00F74788">
        <w:rPr>
          <w:rFonts w:ascii="TH SarabunPSK" w:hAnsi="TH SarabunPSK" w:cs="TH SarabunPSK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โดยเขียนแทนด้วย</w:t>
      </w:r>
      <w:r w:rsidR="00014B84">
        <w:rPr>
          <w:rFonts w:ascii="TH SarabunPSK" w:hAnsi="TH SarabunPSK" w:cs="TH SarabunPSK"/>
          <w:sz w:val="32"/>
          <w:szCs w:val="32"/>
        </w:rPr>
        <w:t xml:space="preserve"> </w:t>
      </w:r>
      <w:r w:rsidR="00FE28A3" w:rsidRPr="00CE4550">
        <w:rPr>
          <w:position w:val="-10"/>
        </w:rPr>
        <w:object w:dxaOrig="1579" w:dyaOrig="320" w14:anchorId="03F98FFE">
          <v:shape id="_x0000_i1053" type="#_x0000_t75" style="width:78.6pt;height:16.2pt" o:ole="">
            <v:imagedata r:id="rId55" o:title=""/>
          </v:shape>
          <o:OLEObject Type="Embed" ProgID="Equation.DSMT4" ShapeID="_x0000_i1053" DrawAspect="Content" ObjectID="_1745852795" r:id="rId56"/>
        </w:object>
      </w:r>
      <w:r w:rsidR="00FE28A3"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ถ้า </w:t>
      </w:r>
      <w:r w:rsidR="00FE28A3" w:rsidRPr="00CE4550">
        <w:rPr>
          <w:position w:val="-10"/>
        </w:rPr>
        <w:object w:dxaOrig="560" w:dyaOrig="320" w14:anchorId="1815BEB2">
          <v:shape id="_x0000_i1054" type="#_x0000_t75" style="width:28.2pt;height:16.2pt" o:ole="">
            <v:imagedata r:id="rId57" o:title=""/>
          </v:shape>
          <o:OLEObject Type="Embed" ProgID="Equation.DSMT4" ShapeID="_x0000_i1054" DrawAspect="Content" ObjectID="_1745852796" r:id="rId58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จะเป็นตัวแบบ</w:t>
      </w:r>
      <w:r w:rsidR="00014B84">
        <w:rPr>
          <w:rFonts w:ascii="TH SarabunPSK" w:hAnsi="TH SarabunPSK" w:cs="TH SarabunPSK"/>
          <w:sz w:val="32"/>
          <w:szCs w:val="32"/>
        </w:rPr>
        <w:t xml:space="preserve"> </w:t>
      </w:r>
      <w:r w:rsidR="00253979" w:rsidRPr="00CE4550">
        <w:rPr>
          <w:position w:val="-10"/>
        </w:rPr>
        <w:object w:dxaOrig="720" w:dyaOrig="320" w14:anchorId="154167B7">
          <v:shape id="_x0000_i1055" type="#_x0000_t75" style="width:36pt;height:16.2pt" o:ole="">
            <v:imagedata r:id="rId59" o:title=""/>
          </v:shape>
          <o:OLEObject Type="Embed" ProgID="Equation.DSMT4" ShapeID="_x0000_i1055" DrawAspect="Content" ObjectID="_1745852797" r:id="rId60"/>
        </w:object>
      </w:r>
      <w:r w:rsidR="00014B84" w:rsidRPr="00014B84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แต่ถ้า </w:t>
      </w:r>
      <w:r w:rsidR="00253979" w:rsidRPr="00CE4550">
        <w:rPr>
          <w:position w:val="-10"/>
        </w:rPr>
        <w:object w:dxaOrig="580" w:dyaOrig="320" w14:anchorId="0934A20A">
          <v:shape id="_x0000_i1056" type="#_x0000_t75" style="width:28.8pt;height:16.2pt" o:ole="">
            <v:imagedata r:id="rId61" o:title=""/>
          </v:shape>
          <o:OLEObject Type="Embed" ProgID="Equation.DSMT4" ShapeID="_x0000_i1056" DrawAspect="Content" ObjectID="_1745852798" r:id="rId62"/>
        </w:object>
      </w:r>
      <w:r w:rsidR="0042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จะเป็นตัวแบบ</w:t>
      </w:r>
      <w:r w:rsidR="00253979" w:rsidRPr="00CE4550">
        <w:rPr>
          <w:position w:val="-10"/>
        </w:rPr>
        <w:object w:dxaOrig="720" w:dyaOrig="320" w14:anchorId="433902D8">
          <v:shape id="_x0000_i1057" type="#_x0000_t75" style="width:36pt;height:16.2pt" o:ole="">
            <v:imagedata r:id="rId63" o:title=""/>
          </v:shape>
          <o:OLEObject Type="Embed" ProgID="Equation.DSMT4" ShapeID="_x0000_i1057" DrawAspect="Content" ObjectID="_1745852799" r:id="rId64"/>
        </w:object>
      </w:r>
      <w:r w:rsidR="00424A56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ในการวิเคราะห์อนุกรมเวลานั้น </w:t>
      </w:r>
      <w:r w:rsidRPr="00F74788">
        <w:rPr>
          <w:rFonts w:ascii="TH SarabunPSK" w:hAnsi="TH SarabunPSK" w:cs="TH SarabunPSK"/>
          <w:sz w:val="32"/>
          <w:szCs w:val="32"/>
        </w:rPr>
        <w:t xml:space="preserve">Box-Jenkins </w:t>
      </w:r>
      <w:r w:rsidRPr="00F74788">
        <w:rPr>
          <w:rFonts w:ascii="TH SarabunPSK" w:hAnsi="TH SarabunPSK" w:cs="TH SarabunPSK"/>
          <w:sz w:val="32"/>
          <w:szCs w:val="32"/>
          <w:cs/>
        </w:rPr>
        <w:t>ได้แบ่งออกเป็น 3 ขั้นตอนหลักๆ คือ</w:t>
      </w:r>
    </w:p>
    <w:p w14:paraId="5167F242" w14:textId="77777777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1.การกำหนดตัวแบบ</w:t>
      </w:r>
    </w:p>
    <w:p w14:paraId="1BC5B741" w14:textId="77777777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2. การประมาณค่าพารามิเตอร์ของตัวแบบ</w:t>
      </w:r>
      <w:r w:rsidR="00933BA3">
        <w:rPr>
          <w:rFonts w:ascii="TH SarabunPSK" w:hAnsi="TH SarabunPSK" w:cs="TH SarabunPSK"/>
          <w:sz w:val="32"/>
          <w:szCs w:val="32"/>
        </w:rPr>
        <w:t xml:space="preserve"> ARIMA</w:t>
      </w:r>
    </w:p>
    <w:p w14:paraId="3A107144" w14:textId="77777777" w:rsidR="00D52771" w:rsidRDefault="004F3246" w:rsidP="00D5277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lastRenderedPageBreak/>
        <w:t>3. การตรวจสอบความเหมาะสมของตัวแบบ</w:t>
      </w:r>
    </w:p>
    <w:p w14:paraId="0E7CC032" w14:textId="77777777" w:rsidR="001269CA" w:rsidRDefault="001269CA" w:rsidP="00D52771">
      <w:pPr>
        <w:spacing w:after="0"/>
        <w:ind w:firstLine="720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0FDEE7AA" w14:textId="10957206" w:rsidR="004F3246" w:rsidRPr="001269CA" w:rsidRDefault="00D52771" w:rsidP="001269CA">
      <w:pPr>
        <w:ind w:firstLine="720"/>
        <w:jc w:val="thaiDistribute"/>
        <w:rPr>
          <w:rFonts w:ascii="TH SarabunPSK" w:eastAsia="Times New Roman" w:hAnsi="TH SarabunPSK" w:cs="TH SarabunPSK" w:hint="cs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D5277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การกำหนดตัวแบบ </w:t>
      </w:r>
      <w:r w:rsidRPr="00D52771">
        <w:rPr>
          <w:rFonts w:ascii="TH SarabunPSK" w:eastAsia="Times New Roman" w:hAnsi="TH SarabunPSK" w:cs="TH SarabunPSK"/>
          <w:b/>
          <w:bCs/>
          <w:sz w:val="32"/>
          <w:szCs w:val="32"/>
        </w:rPr>
        <w:t>ARIMA</w:t>
      </w:r>
      <w:bookmarkStart w:id="32" w:name="_Hlk132502835"/>
    </w:p>
    <w:bookmarkEnd w:id="32"/>
    <w:p w14:paraId="756A21D2" w14:textId="77777777" w:rsidR="004F3246" w:rsidRPr="00357481" w:rsidRDefault="004F3246" w:rsidP="0086046C">
      <w:pPr>
        <w:ind w:left="720"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.2.1.1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ฟังก์ชันสหสัมพันธ์ในตัวเอง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Autocorrelation Function: ACF)</w:t>
      </w:r>
      <w:r w:rsidRPr="004D4439">
        <w:t xml:space="preserve"> </w:t>
      </w:r>
    </w:p>
    <w:p w14:paraId="03A076EB" w14:textId="76FF2552" w:rsidR="00E1648B" w:rsidRDefault="006D3F43" w:rsidP="006D3F4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ฟังก์ชันสหสัมพันธ์ในตัวเองเป็นมาตรวัดความสัมพันธ์ในค่าของข้อมูลที่เกิดขึ้น ณ เวลา</w:t>
      </w:r>
      <w:r w:rsidR="004F3246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 xml:space="preserve">ต่างๆ </w:t>
      </w:r>
    </w:p>
    <w:p w14:paraId="3DFED223" w14:textId="77777777" w:rsidR="004F3246" w:rsidRPr="00F74788" w:rsidRDefault="004F3246" w:rsidP="006D3F4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สัมประสิทธิ์สหสัมพันธ์ระหว่างตัวแปร </w:t>
      </w:r>
      <w:r w:rsidR="00253979" w:rsidRPr="00CE4550">
        <w:rPr>
          <w:position w:val="-12"/>
        </w:rPr>
        <w:object w:dxaOrig="220" w:dyaOrig="360" w14:anchorId="451BD9BF">
          <v:shape id="_x0000_i1058" type="#_x0000_t75" style="width:11.4pt;height:18pt" o:ole="">
            <v:imagedata r:id="rId65" o:title=""/>
          </v:shape>
          <o:OLEObject Type="Embed" ProgID="Equation.DSMT4" ShapeID="_x0000_i1058" DrawAspect="Content" ObjectID="_1745852800" r:id="rId66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="00253979" w:rsidRPr="00CE4550">
        <w:rPr>
          <w:position w:val="-12"/>
        </w:rPr>
        <w:object w:dxaOrig="400" w:dyaOrig="360" w14:anchorId="587D3AD1">
          <v:shape id="_x0000_i1059" type="#_x0000_t75" style="width:19.8pt;height:18pt" o:ole="">
            <v:imagedata r:id="rId67" o:title=""/>
          </v:shape>
          <o:OLEObject Type="Embed" ProgID="Equation.DSMT4" ShapeID="_x0000_i1059" DrawAspect="Content" ObjectID="_1745852801" r:id="rId68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ในอนุกรมเวลาที่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อยู่ห่างกัน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="00253979" w:rsidRPr="00CE4550">
        <w:rPr>
          <w:position w:val="-6"/>
        </w:rPr>
        <w:object w:dxaOrig="200" w:dyaOrig="279" w14:anchorId="57465A3D">
          <v:shape id="_x0000_i1060" type="#_x0000_t75" style="width:10.2pt;height:13.8pt" o:ole="">
            <v:imagedata r:id="rId69" o:title=""/>
          </v:shape>
          <o:OLEObject Type="Embed" ProgID="Equation.DSMT4" ShapeID="_x0000_i1060" DrawAspect="Content" ObjectID="_1745852802" r:id="rId70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ช่วงเวลา เรียกว่าสัมพันธ์ในตัวเองที่อยู่ห่างกัน</w:t>
      </w:r>
      <w:r w:rsidR="00253979">
        <w:rPr>
          <w:rFonts w:ascii="TH SarabunPSK" w:hAnsi="TH SarabunPSK" w:cs="TH SarabunPSK"/>
          <w:sz w:val="32"/>
          <w:szCs w:val="32"/>
        </w:rPr>
        <w:t xml:space="preserve"> </w:t>
      </w:r>
      <w:r w:rsidR="00253979" w:rsidRPr="00CE4550">
        <w:rPr>
          <w:position w:val="-6"/>
        </w:rPr>
        <w:object w:dxaOrig="200" w:dyaOrig="279" w14:anchorId="4100A8BB">
          <v:shape id="_x0000_i1061" type="#_x0000_t75" style="width:10.2pt;height:13.8pt" o:ole="">
            <v:imagedata r:id="rId69" o:title=""/>
          </v:shape>
          <o:OLEObject Type="Embed" ProgID="Equation.DSMT4" ShapeID="_x0000_i1061" DrawAspect="Content" ObjectID="_1745852803" r:id="rId71"/>
        </w:object>
      </w:r>
      <w:r w:rsidR="00253979"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ช่วงเวลาแทนด้วย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ช่วงเวลา (</w:t>
      </w:r>
      <w:r w:rsidRPr="00F74788">
        <w:rPr>
          <w:rFonts w:ascii="TH SarabunPSK" w:hAnsi="TH SarabunPSK" w:cs="TH SarabunPSK"/>
          <w:sz w:val="32"/>
          <w:szCs w:val="32"/>
        </w:rPr>
        <w:t xml:space="preserve">Sample Autocorrelation of Lag k) </w:t>
      </w:r>
      <w:r w:rsidRPr="00F74788">
        <w:rPr>
          <w:rFonts w:ascii="TH SarabunPSK" w:hAnsi="TH SarabunPSK" w:cs="TH SarabunPSK"/>
          <w:sz w:val="32"/>
          <w:szCs w:val="32"/>
          <w:cs/>
        </w:rPr>
        <w:t>แทนด้วย</w:t>
      </w:r>
    </w:p>
    <w:p w14:paraId="73D06E77" w14:textId="77777777" w:rsidR="004F3246" w:rsidRPr="00F74788" w:rsidRDefault="004F3246" w:rsidP="00F74788">
      <w:pPr>
        <w:spacing w:after="0"/>
        <w:ind w:left="375" w:firstLine="34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E2ABEB3" w14:textId="05289E21" w:rsidR="00DD6E2D" w:rsidRPr="00253979" w:rsidRDefault="00253979" w:rsidP="00253979">
      <w:pPr>
        <w:jc w:val="center"/>
        <w:rPr>
          <w:rFonts w:ascii="TH SarabunPSK" w:hAnsi="TH SarabunPSK" w:cs="TH SarabunPSK"/>
          <w:noProof/>
          <w:position w:val="-3"/>
        </w:rPr>
      </w:pPr>
      <w:r w:rsidRPr="00CE4550">
        <w:rPr>
          <w:position w:val="-60"/>
        </w:rPr>
        <w:object w:dxaOrig="2480" w:dyaOrig="1320" w14:anchorId="5155EE37">
          <v:shape id="_x0000_i1062" type="#_x0000_t75" style="width:124.2pt;height:66pt" o:ole="">
            <v:imagedata r:id="rId72" o:title=""/>
          </v:shape>
          <o:OLEObject Type="Embed" ProgID="Equation.DSMT4" ShapeID="_x0000_i1062" DrawAspect="Content" ObjectID="_1745852804" r:id="rId73"/>
        </w:object>
      </w:r>
      <w:r w:rsidRPr="00357481">
        <w:rPr>
          <w:rFonts w:ascii="TH SarabunPSK" w:hAnsi="TH SarabunPSK" w:cs="TH SarabunPSK"/>
          <w:noProof/>
          <w:position w:val="-3"/>
        </w:rPr>
        <w:t xml:space="preserve"> </w:t>
      </w:r>
      <w:r w:rsidR="006D3F43" w:rsidRPr="00CE4550">
        <w:rPr>
          <w:position w:val="-10"/>
        </w:rPr>
        <w:object w:dxaOrig="1280" w:dyaOrig="320" w14:anchorId="68A09D7A">
          <v:shape id="_x0000_i1063" type="#_x0000_t75" style="width:63.6pt;height:16.2pt" o:ole="">
            <v:imagedata r:id="rId74" o:title=""/>
          </v:shape>
          <o:OLEObject Type="Embed" ProgID="Equation.DSMT4" ShapeID="_x0000_i1063" DrawAspect="Content" ObjectID="_1745852805" r:id="rId75"/>
        </w:object>
      </w:r>
    </w:p>
    <w:p w14:paraId="68E2890E" w14:textId="77777777" w:rsidR="004F3246" w:rsidRPr="00F74788" w:rsidRDefault="004F3246" w:rsidP="006D3F43">
      <w:pPr>
        <w:pStyle w:val="ListParagraph"/>
        <w:ind w:left="1440"/>
        <w:rPr>
          <w:rFonts w:ascii="TH SarabunPSK" w:hAnsi="TH SarabunPSK" w:cs="TH SarabunPSK"/>
          <w:szCs w:val="32"/>
        </w:rPr>
      </w:pPr>
      <w:r w:rsidRPr="00F74788">
        <w:rPr>
          <w:rFonts w:ascii="TH SarabunPSK" w:hAnsi="TH SarabunPSK" w:cs="TH SarabunPSK"/>
          <w:szCs w:val="32"/>
          <w:cs/>
        </w:rPr>
        <w:t>โดยที่</w:t>
      </w:r>
    </w:p>
    <w:p w14:paraId="20BFB124" w14:textId="03E769E9" w:rsidR="006D3F43" w:rsidRDefault="00253979" w:rsidP="006D3F43">
      <w:pPr>
        <w:jc w:val="center"/>
      </w:pPr>
      <w:r w:rsidRPr="00CE4550">
        <w:rPr>
          <w:position w:val="-28"/>
        </w:rPr>
        <w:object w:dxaOrig="980" w:dyaOrig="680" w14:anchorId="74C647EE">
          <v:shape id="_x0000_i1064" type="#_x0000_t75" style="width:48.6pt;height:33.6pt" o:ole="">
            <v:imagedata r:id="rId76" o:title=""/>
          </v:shape>
          <o:OLEObject Type="Embed" ProgID="Equation.DSMT4" ShapeID="_x0000_i1064" DrawAspect="Content" ObjectID="_1745852806" r:id="rId77"/>
        </w:object>
      </w:r>
      <w:r w:rsidRPr="00357481">
        <w:rPr>
          <w:rFonts w:ascii="TH SarabunPSK" w:hAnsi="TH SarabunPSK" w:cs="TH SarabunPSK"/>
          <w:noProof/>
          <w:position w:val="-22"/>
        </w:rPr>
        <w:t xml:space="preserve"> </w:t>
      </w:r>
      <w:bookmarkStart w:id="33" w:name="_Hlk122065190"/>
      <w:bookmarkStart w:id="34" w:name="_Hlk122065012"/>
      <w:bookmarkStart w:id="35" w:name="_Hlk122065037"/>
      <w:bookmarkStart w:id="36" w:name="_Hlk122065105"/>
      <w:r w:rsidR="006D3F43" w:rsidRPr="00CE4550">
        <w:rPr>
          <w:position w:val="-10"/>
        </w:rPr>
        <w:object w:dxaOrig="1219" w:dyaOrig="320" w14:anchorId="75C263E7">
          <v:shape id="_x0000_i1065" type="#_x0000_t75" style="width:60.6pt;height:16.2pt" o:ole="">
            <v:imagedata r:id="rId78" o:title=""/>
          </v:shape>
          <o:OLEObject Type="Embed" ProgID="Equation.DSMT4" ShapeID="_x0000_i1065" DrawAspect="Content" ObjectID="_1745852807" r:id="rId79"/>
        </w:object>
      </w:r>
    </w:p>
    <w:p w14:paraId="7A08142F" w14:textId="77777777" w:rsidR="004F3246" w:rsidRPr="00E1648B" w:rsidRDefault="00E1648B" w:rsidP="00E1648B">
      <w:pPr>
        <w:ind w:left="720" w:firstLine="720"/>
        <w:rPr>
          <w:rFonts w:ascii="TH SarabunPSK" w:hAnsi="TH SarabunPSK" w:cs="TH SarabunPSK"/>
          <w:szCs w:val="32"/>
          <w:cs/>
        </w:rPr>
      </w:pPr>
      <w:bookmarkStart w:id="37" w:name="_Hlk134825311"/>
      <w:bookmarkEnd w:id="33"/>
      <w:bookmarkEnd w:id="34"/>
      <w:bookmarkEnd w:id="35"/>
      <w:bookmarkEnd w:id="36"/>
      <w:r>
        <w:rPr>
          <w:rFonts w:ascii="TH SarabunPSK" w:hAnsi="TH SarabunPSK" w:cs="TH SarabunPSK"/>
          <w:szCs w:val="32"/>
        </w:rPr>
        <w:t xml:space="preserve">  </w:t>
      </w:r>
      <w:r w:rsidR="004F3246" w:rsidRPr="00E1648B">
        <w:rPr>
          <w:rFonts w:ascii="TH SarabunPSK" w:hAnsi="TH SarabunPSK" w:cs="TH SarabunPSK"/>
          <w:szCs w:val="32"/>
          <w:cs/>
        </w:rPr>
        <w:t>ในการทดสอบความมีนัยสำคัญของสหสัมพันธ์ในตัวเองจากตัวอย่างมีขั้นตอนใน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การทดสอบดัง</w:t>
      </w:r>
      <w:r w:rsidR="00DD292F">
        <w:rPr>
          <w:rFonts w:ascii="TH SarabunPSK" w:hAnsi="TH SarabunPSK" w:cs="TH SarabunPSK" w:hint="cs"/>
          <w:sz w:val="32"/>
          <w:szCs w:val="32"/>
          <w:cs/>
        </w:rPr>
        <w:t>นี้</w:t>
      </w:r>
    </w:p>
    <w:p w14:paraId="22FB58CB" w14:textId="3D1F0019" w:rsidR="004F3246" w:rsidRPr="001359E2" w:rsidRDefault="004F3246" w:rsidP="001359E2">
      <w:pPr>
        <w:pStyle w:val="ListParagraph"/>
        <w:numPr>
          <w:ilvl w:val="0"/>
          <w:numId w:val="55"/>
        </w:numPr>
        <w:rPr>
          <w:rFonts w:ascii="TH SarabunPSK" w:hAnsi="TH SarabunPSK" w:cs="TH SarabunPSK"/>
          <w:szCs w:val="32"/>
        </w:rPr>
      </w:pPr>
      <w:r w:rsidRPr="001359E2">
        <w:rPr>
          <w:rFonts w:ascii="TH SarabunPSK" w:hAnsi="TH SarabunPSK" w:cs="TH SarabunPSK"/>
          <w:szCs w:val="32"/>
          <w:cs/>
        </w:rPr>
        <w:t>สมมติฐานในการทดสอบ</w:t>
      </w:r>
      <w:r w:rsidR="006D3F43" w:rsidRPr="001359E2">
        <w:rPr>
          <w:rFonts w:ascii="TH SarabunPSK" w:hAnsi="TH SarabunPSK" w:cs="TH SarabunPSK"/>
          <w:szCs w:val="32"/>
        </w:rPr>
        <w:t>:</w:t>
      </w:r>
      <w:r w:rsidR="00253979" w:rsidRPr="001359E2">
        <w:rPr>
          <w:rFonts w:ascii="TH SarabunPSK" w:hAnsi="TH SarabunPSK" w:cs="TH SarabunPSK"/>
          <w:szCs w:val="32"/>
        </w:rPr>
        <w:t xml:space="preserve"> </w:t>
      </w:r>
      <w:r w:rsidR="00253979" w:rsidRPr="006D3F43">
        <w:rPr>
          <w:position w:val="-12"/>
        </w:rPr>
        <w:object w:dxaOrig="1120" w:dyaOrig="360" w14:anchorId="3D7F8B3B">
          <v:shape id="_x0000_i1066" type="#_x0000_t75" style="width:55.8pt;height:18pt" o:ole="">
            <v:imagedata r:id="rId80" o:title=""/>
          </v:shape>
          <o:OLEObject Type="Embed" ProgID="Equation.DSMT4" ShapeID="_x0000_i1066" DrawAspect="Content" ObjectID="_1745852808" r:id="rId81"/>
        </w:object>
      </w:r>
    </w:p>
    <w:p w14:paraId="1F8A3831" w14:textId="5CD5DF31" w:rsidR="00253979" w:rsidRPr="006D3F43" w:rsidRDefault="001359E2" w:rsidP="001359E2">
      <w:pPr>
        <w:pStyle w:val="ListParagraph"/>
        <w:ind w:left="3240" w:firstLine="0"/>
        <w:rPr>
          <w:rFonts w:ascii="TH SarabunPSK" w:hAnsi="TH SarabunPSK" w:cs="TH SarabunPSK"/>
          <w:szCs w:val="32"/>
        </w:rPr>
      </w:pPr>
      <w:r>
        <w:rPr>
          <w:rFonts w:ascii="TH SarabunPSK" w:hAnsi="TH SarabunPSK" w:cs="TH SarabunPSK"/>
          <w:szCs w:val="32"/>
        </w:rPr>
        <w:t xml:space="preserve">                               </w:t>
      </w:r>
      <w:r w:rsidRPr="006D3F43">
        <w:rPr>
          <w:rFonts w:ascii="TH SarabunPSK" w:hAnsi="TH SarabunPSK" w:cs="TH SarabunPSK"/>
          <w:position w:val="-12"/>
          <w:szCs w:val="32"/>
        </w:rPr>
        <w:object w:dxaOrig="1100" w:dyaOrig="360" w14:anchorId="45E4AD4E">
          <v:shape id="_x0000_i1067" type="#_x0000_t75" style="width:55.2pt;height:18pt" o:ole="">
            <v:imagedata r:id="rId82" o:title=""/>
          </v:shape>
          <o:OLEObject Type="Embed" ProgID="Equation.DSMT4" ShapeID="_x0000_i1067" DrawAspect="Content" ObjectID="_1745852809" r:id="rId83"/>
        </w:object>
      </w:r>
      <w:r w:rsidR="00E1648B" w:rsidRPr="006D3F43">
        <w:rPr>
          <w:rFonts w:ascii="TH SarabunPSK" w:hAnsi="TH SarabunPSK" w:cs="TH SarabunPSK"/>
          <w:szCs w:val="32"/>
          <w:cs/>
        </w:rPr>
        <w:tab/>
      </w:r>
      <w:r w:rsidR="00424A56" w:rsidRPr="006D3F43">
        <w:rPr>
          <w:rFonts w:ascii="TH SarabunPSK" w:hAnsi="TH SarabunPSK" w:cs="TH SarabunPSK"/>
          <w:szCs w:val="32"/>
          <w:cs/>
        </w:rPr>
        <w:t xml:space="preserve"> </w:t>
      </w:r>
      <w:r w:rsidR="00253979" w:rsidRPr="006D3F43">
        <w:rPr>
          <w:rFonts w:ascii="TH SarabunPSK" w:hAnsi="TH SarabunPSK" w:cs="TH SarabunPSK"/>
          <w:szCs w:val="32"/>
        </w:rPr>
        <w:t xml:space="preserve">  </w:t>
      </w:r>
    </w:p>
    <w:p w14:paraId="149A7E7A" w14:textId="77777777" w:rsidR="004F3246" w:rsidRPr="006D3F43" w:rsidRDefault="00821FF2" w:rsidP="00821FF2">
      <w:pPr>
        <w:ind w:left="2160" w:firstLine="720"/>
        <w:rPr>
          <w:rFonts w:ascii="TH SarabunPSK" w:hAnsi="TH SarabunPSK" w:cs="TH SarabunPSK"/>
          <w:sz w:val="32"/>
          <w:szCs w:val="32"/>
        </w:rPr>
      </w:pPr>
      <w:r w:rsidRPr="006D3F43">
        <w:rPr>
          <w:rFonts w:ascii="TH SarabunPSK" w:hAnsi="TH SarabunPSK" w:cs="TH SarabunPSK"/>
          <w:sz w:val="32"/>
          <w:szCs w:val="32"/>
          <w:cs/>
        </w:rPr>
        <w:t>2</w:t>
      </w:r>
      <w:r w:rsidR="004F3246" w:rsidRPr="006D3F43">
        <w:rPr>
          <w:rFonts w:ascii="TH SarabunPSK" w:hAnsi="TH SarabunPSK" w:cs="TH SarabunPSK"/>
          <w:sz w:val="32"/>
          <w:szCs w:val="32"/>
        </w:rPr>
        <w:t xml:space="preserve">. </w:t>
      </w:r>
      <w:r w:rsidR="004F3246" w:rsidRPr="006D3F43">
        <w:rPr>
          <w:rFonts w:ascii="TH SarabunPSK" w:hAnsi="TH SarabunPSK" w:cs="TH SarabunPSK"/>
          <w:sz w:val="32"/>
          <w:szCs w:val="32"/>
          <w:cs/>
        </w:rPr>
        <w:t>ตัวสถิติที่ใช้ทดสอบ</w:t>
      </w:r>
      <w:r w:rsidR="00DA27D0" w:rsidRPr="006D3F43">
        <w:rPr>
          <w:rFonts w:ascii="TH SarabunPSK" w:hAnsi="TH SarabunPSK" w:cs="TH SarabunPSK"/>
          <w:sz w:val="32"/>
          <w:szCs w:val="32"/>
        </w:rPr>
        <w:t>:</w:t>
      </w:r>
      <w:r w:rsidR="004F3246" w:rsidRPr="006D3F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1648B" w:rsidRPr="006D3F43">
        <w:rPr>
          <w:rFonts w:ascii="TH SarabunPSK" w:hAnsi="TH SarabunPSK" w:cs="TH SarabunPSK"/>
          <w:position w:val="-12"/>
          <w:sz w:val="32"/>
          <w:szCs w:val="32"/>
        </w:rPr>
        <w:object w:dxaOrig="220" w:dyaOrig="360" w14:anchorId="50EDCB84">
          <v:shape id="_x0000_i1068" type="#_x0000_t75" style="width:11.4pt;height:18pt" o:ole="">
            <v:imagedata r:id="rId84" o:title=""/>
          </v:shape>
          <o:OLEObject Type="Embed" ProgID="Equation.DSMT4" ShapeID="_x0000_i1068" DrawAspect="Content" ObjectID="_1745852810" r:id="rId85"/>
        </w:object>
      </w:r>
    </w:p>
    <w:p w14:paraId="05F2DD86" w14:textId="729A3B05" w:rsidR="00821FF2" w:rsidRPr="006D3F43" w:rsidRDefault="00B46227" w:rsidP="00821FF2">
      <w:pPr>
        <w:ind w:left="2160" w:firstLine="720"/>
        <w:contextualSpacing/>
        <w:rPr>
          <w:rFonts w:ascii="TH SarabunPSK" w:hAnsi="TH SarabunPSK" w:cs="TH SarabunPSK"/>
          <w:sz w:val="32"/>
          <w:szCs w:val="32"/>
        </w:rPr>
      </w:pPr>
      <w:r w:rsidRPr="006D3F43">
        <w:rPr>
          <w:rFonts w:ascii="TH SarabunPSK" w:hAnsi="TH SarabunPSK" w:cs="TH SarabunPSK"/>
          <w:sz w:val="32"/>
          <w:szCs w:val="32"/>
        </w:rPr>
        <w:t xml:space="preserve">3. </w:t>
      </w:r>
      <w:r w:rsidRPr="006D3F43">
        <w:rPr>
          <w:rFonts w:ascii="TH SarabunPSK" w:hAnsi="TH SarabunPSK" w:cs="TH SarabunPSK"/>
          <w:sz w:val="32"/>
          <w:szCs w:val="32"/>
          <w:cs/>
        </w:rPr>
        <w:t>กำหนด</w:t>
      </w:r>
      <w:r w:rsidR="006D3F43" w:rsidRPr="006D3F43">
        <w:rPr>
          <w:rFonts w:ascii="TH SarabunPSK" w:hAnsi="TH SarabunPSK" w:cs="TH SarabunPSK"/>
          <w:sz w:val="32"/>
          <w:szCs w:val="32"/>
          <w:cs/>
        </w:rPr>
        <w:t>ระดับนัยสำคัญ</w:t>
      </w:r>
      <w:r w:rsidR="006D3F43">
        <w:rPr>
          <w:rFonts w:ascii="TH SarabunPSK" w:hAnsi="TH SarabunPSK" w:cs="TH SarabunPSK"/>
          <w:sz w:val="32"/>
          <w:szCs w:val="32"/>
        </w:rPr>
        <w:t>:</w:t>
      </w:r>
      <w:r w:rsidRPr="006D3F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821FF2" w:rsidRPr="006D3F43">
        <w:rPr>
          <w:rFonts w:ascii="TH SarabunPSK" w:hAnsi="TH SarabunPSK" w:cs="TH SarabunPSK"/>
          <w:position w:val="-6"/>
          <w:sz w:val="32"/>
          <w:szCs w:val="32"/>
        </w:rPr>
        <w:object w:dxaOrig="880" w:dyaOrig="279" w14:anchorId="4DA56C55">
          <v:shape id="_x0000_i1069" type="#_x0000_t75" style="width:43.8pt;height:13.8pt" o:ole="">
            <v:imagedata r:id="rId86" o:title=""/>
          </v:shape>
          <o:OLEObject Type="Embed" ProgID="Equation.DSMT4" ShapeID="_x0000_i1069" DrawAspect="Content" ObjectID="_1745852811" r:id="rId87"/>
        </w:object>
      </w:r>
    </w:p>
    <w:p w14:paraId="512910EE" w14:textId="77777777" w:rsidR="00E1648B" w:rsidRPr="006D3F43" w:rsidRDefault="004F3246" w:rsidP="00821FF2">
      <w:pPr>
        <w:ind w:left="1470" w:firstLine="690"/>
        <w:contextualSpacing/>
        <w:rPr>
          <w:rFonts w:ascii="TH SarabunPSK" w:hAnsi="TH SarabunPSK" w:cs="TH SarabunPSK"/>
          <w:sz w:val="32"/>
          <w:szCs w:val="32"/>
        </w:rPr>
      </w:pPr>
      <w:r w:rsidRPr="006D3F43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821FF2" w:rsidRPr="006D3F43">
        <w:rPr>
          <w:rFonts w:ascii="TH SarabunPSK" w:hAnsi="TH SarabunPSK" w:cs="TH SarabunPSK"/>
          <w:sz w:val="32"/>
          <w:szCs w:val="32"/>
          <w:cs/>
        </w:rPr>
        <w:t>4. เขตวิกฤต</w:t>
      </w:r>
      <w:r w:rsidR="00DA27D0" w:rsidRPr="006D3F43">
        <w:rPr>
          <w:rFonts w:ascii="TH SarabunPSK" w:hAnsi="TH SarabunPSK" w:cs="TH SarabunPSK"/>
          <w:sz w:val="32"/>
          <w:szCs w:val="32"/>
        </w:rPr>
        <w:t>:</w:t>
      </w:r>
      <w:r w:rsidR="00821FF2" w:rsidRPr="006D3F4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D3F43">
        <w:rPr>
          <w:rFonts w:ascii="TH SarabunPSK" w:hAnsi="TH SarabunPSK" w:cs="TH SarabunPSK"/>
          <w:sz w:val="32"/>
          <w:szCs w:val="32"/>
          <w:cs/>
        </w:rPr>
        <w:t xml:space="preserve">ปฏิเสธ </w:t>
      </w:r>
      <w:r w:rsidR="00DD292F" w:rsidRPr="006D3F43">
        <w:rPr>
          <w:rFonts w:ascii="TH SarabunPSK" w:hAnsi="TH SarabunPSK" w:cs="TH SarabunPSK"/>
          <w:position w:val="-12"/>
          <w:sz w:val="32"/>
          <w:szCs w:val="32"/>
        </w:rPr>
        <w:object w:dxaOrig="340" w:dyaOrig="360" w14:anchorId="5E39C980">
          <v:shape id="_x0000_i1070" type="#_x0000_t75" style="width:16.8pt;height:18pt" o:ole="">
            <v:imagedata r:id="rId88" o:title=""/>
          </v:shape>
          <o:OLEObject Type="Embed" ProgID="Equation.DSMT4" ShapeID="_x0000_i1070" DrawAspect="Content" ObjectID="_1745852812" r:id="rId89"/>
        </w:object>
      </w:r>
      <w:r w:rsidRPr="006D3F43">
        <w:rPr>
          <w:rFonts w:ascii="TH SarabunPSK" w:hAnsi="TH SarabunPSK" w:cs="TH SarabunPSK"/>
          <w:sz w:val="32"/>
          <w:szCs w:val="32"/>
          <w:cs/>
        </w:rPr>
        <w:t xml:space="preserve"> ถ้า</w:t>
      </w:r>
      <w:r w:rsidRPr="006D3F43">
        <w:rPr>
          <w:rFonts w:ascii="TH SarabunPSK" w:hAnsi="TH SarabunPSK" w:cs="TH SarabunPSK"/>
          <w:sz w:val="32"/>
          <w:szCs w:val="32"/>
        </w:rPr>
        <w:t xml:space="preserve"> </w:t>
      </w:r>
      <w:r w:rsidR="009E2F83" w:rsidRPr="006D3F43">
        <w:rPr>
          <w:rFonts w:ascii="TH SarabunPSK" w:hAnsi="TH SarabunPSK" w:cs="TH SarabunPSK"/>
          <w:position w:val="-28"/>
          <w:sz w:val="32"/>
          <w:szCs w:val="32"/>
        </w:rPr>
        <w:object w:dxaOrig="2280" w:dyaOrig="859" w14:anchorId="69F41E6C">
          <v:shape id="_x0000_i1071" type="#_x0000_t75" style="width:114pt;height:43.2pt" o:ole="">
            <v:imagedata r:id="rId90" o:title=""/>
          </v:shape>
          <o:OLEObject Type="Embed" ProgID="Equation.DSMT4" ShapeID="_x0000_i1071" DrawAspect="Content" ObjectID="_1745852813" r:id="rId91"/>
        </w:object>
      </w:r>
    </w:p>
    <w:p w14:paraId="2F7B5D98" w14:textId="77777777" w:rsidR="009E2F83" w:rsidRPr="006D3F43" w:rsidRDefault="004F3246" w:rsidP="004A3120">
      <w:pPr>
        <w:pStyle w:val="ListParagraph"/>
        <w:ind w:left="2160" w:firstLine="705"/>
        <w:rPr>
          <w:rFonts w:ascii="TH SarabunPSK" w:hAnsi="TH SarabunPSK" w:cs="TH SarabunPSK"/>
          <w:szCs w:val="32"/>
        </w:rPr>
      </w:pPr>
      <w:r w:rsidRPr="006D3F43">
        <w:rPr>
          <w:rFonts w:ascii="TH SarabunPSK" w:hAnsi="TH SarabunPSK" w:cs="TH SarabunPSK"/>
          <w:szCs w:val="32"/>
          <w:cs/>
        </w:rPr>
        <w:t xml:space="preserve"> </w:t>
      </w:r>
      <w:r w:rsidRPr="006D3F43">
        <w:rPr>
          <w:rFonts w:ascii="TH SarabunPSK" w:hAnsi="TH SarabunPSK" w:cs="TH SarabunPSK"/>
          <w:szCs w:val="32"/>
        </w:rPr>
        <w:t xml:space="preserve">5. </w:t>
      </w:r>
      <w:r w:rsidRPr="006D3F43">
        <w:rPr>
          <w:rFonts w:ascii="TH SarabunPSK" w:hAnsi="TH SarabunPSK" w:cs="TH SarabunPSK"/>
          <w:szCs w:val="32"/>
          <w:cs/>
        </w:rPr>
        <w:t>สรุป</w:t>
      </w:r>
      <w:r w:rsidR="00821FF2" w:rsidRPr="006D3F43">
        <w:rPr>
          <w:rFonts w:ascii="TH SarabunPSK" w:hAnsi="TH SarabunPSK" w:cs="TH SarabunPSK"/>
          <w:szCs w:val="32"/>
          <w:cs/>
        </w:rPr>
        <w:t>ผล</w:t>
      </w:r>
      <w:r w:rsidRPr="006D3F43">
        <w:rPr>
          <w:rFonts w:ascii="TH SarabunPSK" w:hAnsi="TH SarabunPSK" w:cs="TH SarabunPSK"/>
          <w:szCs w:val="32"/>
        </w:rPr>
        <w:t xml:space="preserve">: </w:t>
      </w:r>
      <w:r w:rsidRPr="006D3F43">
        <w:rPr>
          <w:rFonts w:ascii="TH SarabunPSK" w:hAnsi="TH SarabunPSK" w:cs="TH SarabunPSK"/>
          <w:szCs w:val="32"/>
          <w:cs/>
        </w:rPr>
        <w:t xml:space="preserve">ถ้าปฏิเสธ </w:t>
      </w:r>
      <w:r w:rsidR="009E2F83" w:rsidRPr="006D3F43">
        <w:rPr>
          <w:rFonts w:ascii="TH SarabunPSK" w:hAnsi="TH SarabunPSK" w:cs="TH SarabunPSK"/>
          <w:position w:val="-12"/>
          <w:szCs w:val="32"/>
        </w:rPr>
        <w:object w:dxaOrig="340" w:dyaOrig="360" w14:anchorId="553FF6CA">
          <v:shape id="_x0000_i1072" type="#_x0000_t75" style="width:16.8pt;height:18pt" o:ole="">
            <v:imagedata r:id="rId88" o:title=""/>
          </v:shape>
          <o:OLEObject Type="Embed" ProgID="Equation.DSMT4" ShapeID="_x0000_i1072" DrawAspect="Content" ObjectID="_1745852814" r:id="rId92"/>
        </w:object>
      </w:r>
      <w:r w:rsidRPr="006D3F43">
        <w:rPr>
          <w:rFonts w:ascii="TH SarabunPSK" w:hAnsi="TH SarabunPSK" w:cs="TH SarabunPSK"/>
          <w:szCs w:val="32"/>
        </w:rPr>
        <w:t xml:space="preserve"> </w:t>
      </w:r>
      <w:r w:rsidRPr="006D3F43">
        <w:rPr>
          <w:rFonts w:ascii="TH SarabunPSK" w:hAnsi="TH SarabunPSK" w:cs="TH SarabunPSK"/>
          <w:szCs w:val="32"/>
          <w:cs/>
        </w:rPr>
        <w:t>แสดงว่าสหสัมพันธ์ในตัวเองที</w:t>
      </w:r>
      <w:r w:rsidRPr="006D3F43">
        <w:rPr>
          <w:rFonts w:ascii="TH SarabunPSK" w:hAnsi="TH SarabunPSK" w:cs="TH SarabunPSK"/>
          <w:szCs w:val="32"/>
        </w:rPr>
        <w:t xml:space="preserve"> </w:t>
      </w:r>
      <w:r w:rsidRPr="006D3F43">
        <w:rPr>
          <w:rFonts w:ascii="TH SarabunPSK" w:hAnsi="TH SarabunPSK" w:cs="TH SarabunPSK"/>
          <w:szCs w:val="32"/>
          <w:cs/>
        </w:rPr>
        <w:t>อยู่ห่างกั</w:t>
      </w:r>
      <w:r w:rsidR="009E2F83" w:rsidRPr="006D3F43">
        <w:rPr>
          <w:rFonts w:ascii="TH SarabunPSK" w:hAnsi="TH SarabunPSK" w:cs="TH SarabunPSK"/>
          <w:szCs w:val="32"/>
          <w:cs/>
        </w:rPr>
        <w:t>น</w:t>
      </w:r>
      <w:r w:rsidR="00B46227" w:rsidRPr="006D3F43">
        <w:rPr>
          <w:rFonts w:ascii="TH SarabunPSK" w:hAnsi="TH SarabunPSK" w:cs="TH SarabunPSK"/>
          <w:position w:val="-6"/>
          <w:szCs w:val="32"/>
        </w:rPr>
        <w:object w:dxaOrig="200" w:dyaOrig="279" w14:anchorId="11EB9042">
          <v:shape id="_x0000_i1073" type="#_x0000_t75" style="width:10.2pt;height:13.8pt" o:ole="">
            <v:imagedata r:id="rId93" o:title=""/>
          </v:shape>
          <o:OLEObject Type="Embed" ProgID="Equation.DSMT4" ShapeID="_x0000_i1073" DrawAspect="Content" ObjectID="_1745852815" r:id="rId94"/>
        </w:object>
      </w:r>
    </w:p>
    <w:p w14:paraId="2AC24F9C" w14:textId="77777777" w:rsidR="004F3246" w:rsidRPr="006D3F43" w:rsidRDefault="009E2F83" w:rsidP="004A3120">
      <w:pPr>
        <w:pStyle w:val="ListParagraph"/>
        <w:ind w:left="2160" w:firstLine="705"/>
        <w:rPr>
          <w:rFonts w:ascii="TH SarabunPSK" w:hAnsi="TH SarabunPSK" w:cs="TH SarabunPSK"/>
          <w:szCs w:val="32"/>
        </w:rPr>
      </w:pPr>
      <w:r w:rsidRPr="006D3F43">
        <w:rPr>
          <w:rFonts w:ascii="TH SarabunPSK" w:hAnsi="TH SarabunPSK" w:cs="TH SarabunPSK"/>
          <w:szCs w:val="32"/>
        </w:rPr>
        <w:t xml:space="preserve">    </w:t>
      </w:r>
      <w:r w:rsidR="00821FF2" w:rsidRPr="006D3F43">
        <w:rPr>
          <w:rFonts w:ascii="TH SarabunPSK" w:hAnsi="TH SarabunPSK" w:cs="TH SarabunPSK"/>
          <w:szCs w:val="32"/>
          <w:cs/>
        </w:rPr>
        <w:t xml:space="preserve"> </w:t>
      </w:r>
      <w:r w:rsidR="004F3246" w:rsidRPr="006D3F43">
        <w:rPr>
          <w:rFonts w:ascii="TH SarabunPSK" w:hAnsi="TH SarabunPSK" w:cs="TH SarabunPSK"/>
          <w:szCs w:val="32"/>
          <w:cs/>
        </w:rPr>
        <w:t>ช่วงเวลาแตกต่างจากศูนย์</w:t>
      </w:r>
    </w:p>
    <w:bookmarkEnd w:id="37"/>
    <w:p w14:paraId="7B74E0C5" w14:textId="77777777" w:rsidR="004F3246" w:rsidRDefault="004F3246" w:rsidP="00F74788">
      <w:pPr>
        <w:pStyle w:val="ListParagraph"/>
        <w:ind w:left="2160" w:firstLine="705"/>
        <w:rPr>
          <w:rFonts w:ascii="TH SarabunPSK" w:hAnsi="TH SarabunPSK" w:cs="TH SarabunPSK"/>
          <w:szCs w:val="32"/>
        </w:rPr>
      </w:pPr>
    </w:p>
    <w:p w14:paraId="24D96D14" w14:textId="77777777" w:rsidR="0086046C" w:rsidRDefault="0086046C" w:rsidP="00F74788">
      <w:pPr>
        <w:pStyle w:val="ListParagraph"/>
        <w:ind w:left="2160" w:firstLine="705"/>
        <w:rPr>
          <w:rFonts w:ascii="TH SarabunPSK" w:hAnsi="TH SarabunPSK" w:cs="TH SarabunPSK"/>
          <w:szCs w:val="32"/>
        </w:rPr>
      </w:pPr>
    </w:p>
    <w:p w14:paraId="7E1A74ED" w14:textId="77777777" w:rsidR="0086046C" w:rsidRDefault="0086046C" w:rsidP="00F74788">
      <w:pPr>
        <w:pStyle w:val="ListParagraph"/>
        <w:ind w:left="2160" w:firstLine="705"/>
        <w:rPr>
          <w:rFonts w:ascii="TH SarabunPSK" w:hAnsi="TH SarabunPSK" w:cs="TH SarabunPSK"/>
          <w:szCs w:val="32"/>
        </w:rPr>
      </w:pPr>
    </w:p>
    <w:p w14:paraId="446912ED" w14:textId="77777777" w:rsidR="0086046C" w:rsidRPr="00F74788" w:rsidRDefault="0086046C" w:rsidP="00F74788">
      <w:pPr>
        <w:pStyle w:val="ListParagraph"/>
        <w:ind w:left="2160" w:firstLine="705"/>
        <w:rPr>
          <w:rFonts w:ascii="TH SarabunPSK" w:hAnsi="TH SarabunPSK" w:cs="TH SarabunPSK" w:hint="cs"/>
          <w:szCs w:val="32"/>
        </w:rPr>
      </w:pPr>
    </w:p>
    <w:p w14:paraId="4DDFE23F" w14:textId="77777777" w:rsidR="004F3246" w:rsidRDefault="004F3246" w:rsidP="0086046C">
      <w:pPr>
        <w:ind w:left="720"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lastRenderedPageBreak/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.2.1.2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ฟังก์ชันสหสัมพันธ์ในตัวเองบางส่วน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Partial Autocorrelation Function: PACF)</w:t>
      </w:r>
      <w:bookmarkStart w:id="38" w:name="_Hlk132784117"/>
      <w:bookmarkStart w:id="39" w:name="_Hlk132497452"/>
    </w:p>
    <w:bookmarkEnd w:id="38"/>
    <w:p w14:paraId="2078E232" w14:textId="77777777" w:rsidR="0086046C" w:rsidRDefault="00DD292F" w:rsidP="00DD292F">
      <w:pPr>
        <w:spacing w:after="0"/>
        <w:ind w:left="144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</w:t>
      </w:r>
      <w:r w:rsidR="0086046C"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สหสัมพันธ์ในตัวเองบางส่วนคือสหสัมพันธ์ในตัวเอง (</w:t>
      </w:r>
      <w:r w:rsidR="004F3246" w:rsidRPr="00F74788">
        <w:rPr>
          <w:rFonts w:ascii="TH SarabunPSK" w:hAnsi="TH SarabunPSK" w:cs="TH SarabunPSK"/>
          <w:sz w:val="32"/>
          <w:szCs w:val="32"/>
        </w:rPr>
        <w:t xml:space="preserve">autocorrelation) </w:t>
      </w:r>
      <w:r w:rsidR="004F3246" w:rsidRPr="00F74788">
        <w:rPr>
          <w:rFonts w:ascii="TH SarabunPSK" w:hAnsi="TH SarabunPSK" w:cs="TH SarabunPSK"/>
          <w:sz w:val="32"/>
          <w:szCs w:val="32"/>
          <w:cs/>
        </w:rPr>
        <w:t>ระหว่างตัว</w:t>
      </w:r>
    </w:p>
    <w:p w14:paraId="4F4FF4B0" w14:textId="588A4E09" w:rsidR="004F3246" w:rsidRPr="00F74788" w:rsidRDefault="004F3246" w:rsidP="00DD292F">
      <w:pPr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แป</w:t>
      </w:r>
      <w:r w:rsidR="00DD292F">
        <w:rPr>
          <w:rFonts w:ascii="TH SarabunPSK" w:hAnsi="TH SarabunPSK" w:cs="TH SarabunPSK" w:hint="cs"/>
          <w:sz w:val="32"/>
          <w:szCs w:val="32"/>
          <w:cs/>
        </w:rPr>
        <w:t>ร</w:t>
      </w:r>
      <w:r w:rsidR="009E2F83" w:rsidRPr="00CE4550">
        <w:rPr>
          <w:position w:val="-12"/>
        </w:rPr>
        <w:object w:dxaOrig="220" w:dyaOrig="360" w14:anchorId="1509E488">
          <v:shape id="_x0000_i1074" type="#_x0000_t75" style="width:11.4pt;height:18pt" o:ole="">
            <v:imagedata r:id="rId95" o:title=""/>
          </v:shape>
          <o:OLEObject Type="Embed" ProgID="Equation.DSMT4" ShapeID="_x0000_i1074" DrawAspect="Content" ObjectID="_1745852816" r:id="rId96"/>
        </w:object>
      </w:r>
      <w:r w:rsidR="009E2F83"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  </w:t>
      </w:r>
      <w:r w:rsidR="009E2F83" w:rsidRPr="00CE4550">
        <w:rPr>
          <w:position w:val="-12"/>
        </w:rPr>
        <w:object w:dxaOrig="360" w:dyaOrig="360" w14:anchorId="379103DB">
          <v:shape id="_x0000_i1075" type="#_x0000_t75" style="width:18pt;height:18pt" o:ole="">
            <v:imagedata r:id="rId97" o:title=""/>
          </v:shape>
          <o:OLEObject Type="Embed" ProgID="Equation.DSMT4" ShapeID="_x0000_i1075" DrawAspect="Content" ObjectID="_1745852817" r:id="rId98"/>
        </w:object>
      </w:r>
      <w:r w:rsidR="009E2F83"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ในอนุกรมเวลาที่อยู่ห่างกัน</w:t>
      </w:r>
      <w:r w:rsidR="009E2F83" w:rsidRPr="009E2F83">
        <w:t xml:space="preserve"> </w:t>
      </w:r>
      <w:r w:rsidR="009E2F83" w:rsidRPr="00CE4550">
        <w:rPr>
          <w:position w:val="-6"/>
        </w:rPr>
        <w:object w:dxaOrig="200" w:dyaOrig="279" w14:anchorId="514DC937">
          <v:shape id="_x0000_i1076" type="#_x0000_t75" style="width:10.2pt;height:13.8pt" o:ole="">
            <v:imagedata r:id="rId99" o:title=""/>
          </v:shape>
          <o:OLEObject Type="Embed" ProgID="Equation.DSMT4" ShapeID="_x0000_i1076" DrawAspect="Content" ObjectID="_1745852818" r:id="rId100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ช่วงเวลาที่ขจัดอิทธิพลของตัวแปรที่อยู่ระหว่างตัวแปรทั้งสอง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="009E2F83" w:rsidRPr="00CE4550">
        <w:rPr>
          <w:position w:val="-12"/>
        </w:rPr>
        <w:object w:dxaOrig="1600" w:dyaOrig="360" w14:anchorId="302D28F6">
          <v:shape id="_x0000_i1077" type="#_x0000_t75" style="width:80.4pt;height:18pt" o:ole="">
            <v:imagedata r:id="rId101" o:title=""/>
          </v:shape>
          <o:OLEObject Type="Embed" ProgID="Equation.DSMT4" ShapeID="_x0000_i1077" DrawAspect="Content" ObjectID="_1745852819" r:id="rId102"/>
        </w:object>
      </w:r>
      <w:r w:rsidR="009E2F83"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ออกไป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แทนด้วย </w:t>
      </w:r>
      <w:r w:rsidR="009E2F83" w:rsidRPr="00CE4550">
        <w:rPr>
          <w:position w:val="-12"/>
        </w:rPr>
        <w:object w:dxaOrig="360" w:dyaOrig="360" w14:anchorId="4F892102">
          <v:shape id="_x0000_i1078" type="#_x0000_t75" style="width:18pt;height:18pt" o:ole="">
            <v:imagedata r:id="rId103" o:title=""/>
          </v:shape>
          <o:OLEObject Type="Embed" ProgID="Equation.DSMT4" ShapeID="_x0000_i1078" DrawAspect="Content" ObjectID="_1745852820" r:id="rId104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และสามารถประมาณได้ด้วยสหสัมพันธ์ในตัวเองบางส่วนจากตัวอย่างที่อยู่ห่างกัน </w:t>
      </w:r>
      <w:r w:rsidRPr="00357481">
        <w:rPr>
          <w:rFonts w:ascii="TH SarabunPSK" w:hAnsi="TH SarabunPSK" w:cs="TH SarabunPSK"/>
          <w:noProof/>
        </w:rPr>
        <w:drawing>
          <wp:inline distT="0" distB="0" distL="0" distR="0" wp14:anchorId="6DA046FA" wp14:editId="38CFE8D8">
            <wp:extent cx="64770" cy="95515"/>
            <wp:effectExtent l="0" t="0" r="0" b="0"/>
            <wp:docPr id="50" name="Picture 1" descr="{&quot;mathml&quot;:&quot;&lt;math style=\&quot;font-family:stix;font-size:16px;\&quot; xmlns=\&quot;http://www.w3.org/1998/Math/MathML\&quot;&gt;&lt;mstyle mathsize=\&quot;16px\&quot;&gt;&lt;mi&gt;k&lt;/mi&gt;&lt;/mstyle&gt;&lt;/math&gt;&quot;}" title="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" descr="{&quot;mathml&quot;:&quot;&lt;math style=\&quot;font-family:stix;font-size:16px;\&quot; xmlns=\&quot;http://www.w3.org/1998/Math/MathML\&quot;&gt;&lt;mstyle mathsize=\&quot;16px\&quot;&gt;&lt;mi&gt;k&lt;/mi&gt;&lt;/mstyle&gt;&lt;/math&gt;&quot;}" title="k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ช่วงเวลา (</w:t>
      </w:r>
      <w:r w:rsidRPr="00F74788">
        <w:rPr>
          <w:rFonts w:ascii="TH SarabunPSK" w:hAnsi="TH SarabunPSK" w:cs="TH SarabunPSK"/>
          <w:sz w:val="32"/>
          <w:szCs w:val="32"/>
        </w:rPr>
        <w:t xml:space="preserve">Sample Partial Autocorrelation of Lag k) </w:t>
      </w:r>
      <w:r w:rsidRPr="00F74788">
        <w:rPr>
          <w:rFonts w:ascii="TH SarabunPSK" w:hAnsi="TH SarabunPSK" w:cs="TH SarabunPSK"/>
          <w:sz w:val="32"/>
          <w:szCs w:val="32"/>
          <w:cs/>
        </w:rPr>
        <w:t>แทนด้วย</w:t>
      </w:r>
    </w:p>
    <w:bookmarkEnd w:id="39"/>
    <w:p w14:paraId="496AE6EB" w14:textId="77777777" w:rsidR="004F3246" w:rsidRPr="00F74788" w:rsidRDefault="004F3246" w:rsidP="00821FF2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800FC8" w14:textId="2149EC38" w:rsidR="004F3246" w:rsidRDefault="00821FF2" w:rsidP="006D3F43">
      <w:pPr>
        <w:spacing w:after="0"/>
        <w:ind w:left="375" w:firstLine="720"/>
        <w:jc w:val="center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  </w:t>
      </w:r>
      <w:r w:rsidRPr="00CE4550">
        <w:rPr>
          <w:position w:val="-84"/>
        </w:rPr>
        <w:object w:dxaOrig="3739" w:dyaOrig="1800" w14:anchorId="00C99DED">
          <v:shape id="_x0000_i1079" type="#_x0000_t75" style="width:229.2pt;height:110.4pt" o:ole="">
            <v:imagedata r:id="rId106" o:title=""/>
          </v:shape>
          <o:OLEObject Type="Embed" ProgID="Equation.DSMT4" ShapeID="_x0000_i1079" DrawAspect="Content" ObjectID="_1745852821" r:id="rId107"/>
        </w:object>
      </w:r>
    </w:p>
    <w:p w14:paraId="5D3E1FB2" w14:textId="77777777" w:rsidR="006D3F43" w:rsidRPr="00357481" w:rsidRDefault="006D3F43" w:rsidP="006D3F43">
      <w:pPr>
        <w:spacing w:after="0"/>
        <w:ind w:left="375" w:firstLine="720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73EA4139" w14:textId="0172844B" w:rsidR="00A60595" w:rsidRDefault="004F3246" w:rsidP="00DD292F">
      <w:pPr>
        <w:spacing w:after="0"/>
        <w:ind w:left="375" w:firstLine="720"/>
        <w:rPr>
          <w:rFonts w:ascii="TH SarabunPSK" w:hAnsi="TH SarabunPSK" w:cs="TH SarabunPSK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             </w:t>
      </w:r>
      <w:r w:rsidR="006D3F43">
        <w:rPr>
          <w:rFonts w:ascii="TH SarabunPSK" w:hAnsi="TH SarabunPSK" w:cs="TH SarabunPSK"/>
          <w:sz w:val="32"/>
          <w:szCs w:val="32"/>
        </w:rPr>
        <w:t xml:space="preserve">  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โดยที่          </w:t>
      </w:r>
      <w:r w:rsidRPr="00F74788">
        <w:rPr>
          <w:rFonts w:ascii="TH SarabunPSK" w:hAnsi="TH SarabunPSK" w:cs="TH SarabunPSK"/>
          <w:noProof/>
          <w:position w:val="-12"/>
          <w:cs/>
        </w:rPr>
        <w:t xml:space="preserve">       </w:t>
      </w:r>
      <w:r w:rsidRPr="00F74788">
        <w:rPr>
          <w:rFonts w:ascii="TH SarabunPSK" w:hAnsi="TH SarabunPSK" w:cs="TH SarabunPSK"/>
          <w:noProof/>
          <w:position w:val="-4"/>
        </w:rPr>
        <w:t xml:space="preserve"> </w:t>
      </w:r>
      <w:r w:rsidR="00A60595" w:rsidRPr="00CE4550">
        <w:rPr>
          <w:position w:val="-14"/>
        </w:rPr>
        <w:object w:dxaOrig="1939" w:dyaOrig="380" w14:anchorId="51BC3243">
          <v:shape id="_x0000_i1080" type="#_x0000_t75" style="width:120.6pt;height:24pt" o:ole="">
            <v:imagedata r:id="rId108" o:title=""/>
          </v:shape>
          <o:OLEObject Type="Embed" ProgID="Equation.DSMT4" ShapeID="_x0000_i1080" DrawAspect="Content" ObjectID="_1745852822" r:id="rId109"/>
        </w:object>
      </w:r>
      <w:r w:rsidRPr="00F74788">
        <w:rPr>
          <w:rFonts w:ascii="TH SarabunPSK" w:hAnsi="TH SarabunPSK" w:cs="TH SarabunPSK"/>
          <w:noProof/>
          <w:position w:val="-4"/>
        </w:rPr>
        <w:t xml:space="preserve"> </w:t>
      </w:r>
      <w:r w:rsidR="00DD292F" w:rsidRPr="00CE4550">
        <w:rPr>
          <w:position w:val="-10"/>
        </w:rPr>
        <w:object w:dxaOrig="1560" w:dyaOrig="320" w14:anchorId="3BE111C7">
          <v:shape id="_x0000_i1081" type="#_x0000_t75" style="width:78pt;height:16.2pt" o:ole="">
            <v:imagedata r:id="rId110" o:title=""/>
          </v:shape>
          <o:OLEObject Type="Embed" ProgID="Equation.DSMT4" ShapeID="_x0000_i1081" DrawAspect="Content" ObjectID="_1745852823" r:id="rId111"/>
        </w:object>
      </w:r>
      <w:r w:rsidRPr="00DD292F">
        <w:rPr>
          <w:rFonts w:ascii="TH SarabunPSK" w:hAnsi="TH SarabunPSK" w:cs="TH SarabunPSK"/>
          <w:szCs w:val="32"/>
        </w:rPr>
        <w:tab/>
      </w:r>
    </w:p>
    <w:p w14:paraId="7CD5122D" w14:textId="77777777" w:rsidR="00A60595" w:rsidRDefault="00A60595" w:rsidP="00DD292F">
      <w:pPr>
        <w:spacing w:after="0"/>
        <w:ind w:left="375" w:firstLine="720"/>
        <w:rPr>
          <w:rFonts w:ascii="TH SarabunPSK" w:hAnsi="TH SarabunPSK" w:cs="TH SarabunPSK"/>
          <w:szCs w:val="32"/>
        </w:rPr>
      </w:pPr>
    </w:p>
    <w:p w14:paraId="15274CE6" w14:textId="199A3440" w:rsidR="004F3246" w:rsidRPr="00DD292F" w:rsidRDefault="00A60595" w:rsidP="00DD292F">
      <w:pPr>
        <w:spacing w:after="0"/>
        <w:ind w:left="375" w:firstLine="720"/>
        <w:rPr>
          <w:rFonts w:ascii="TH SarabunPSK" w:hAnsi="TH SarabunPSK" w:cs="TH SarabunPSK"/>
          <w:noProof/>
          <w:position w:val="-4"/>
        </w:rPr>
      </w:pPr>
      <w:r>
        <w:rPr>
          <w:rFonts w:ascii="TH SarabunPSK" w:hAnsi="TH SarabunPSK" w:cs="TH SarabunPSK"/>
          <w:szCs w:val="32"/>
        </w:rPr>
        <w:t xml:space="preserve">           </w:t>
      </w:r>
      <w:r w:rsidR="00CF060F">
        <w:rPr>
          <w:rFonts w:ascii="TH SarabunPSK" w:hAnsi="TH SarabunPSK" w:cs="TH SarabunPSK"/>
          <w:szCs w:val="32"/>
        </w:rPr>
        <w:t xml:space="preserve">            </w:t>
      </w:r>
      <w:r w:rsidR="004F3246" w:rsidRPr="00DD292F">
        <w:rPr>
          <w:rFonts w:ascii="TH SarabunPSK" w:hAnsi="TH SarabunPSK" w:cs="TH SarabunPSK"/>
          <w:szCs w:val="32"/>
          <w:cs/>
        </w:rPr>
        <w:t>ในการทดสอบความมีนัยสำคัญของสหสัมพันธ์ในตัวเอง</w:t>
      </w:r>
      <w:r w:rsidR="00DD292F" w:rsidRPr="00DD292F">
        <w:rPr>
          <w:rFonts w:ascii="TH SarabunPSK" w:hAnsi="TH SarabunPSK" w:cs="TH SarabunPSK" w:hint="cs"/>
          <w:szCs w:val="32"/>
          <w:cs/>
        </w:rPr>
        <w:t>บางส่วน</w:t>
      </w:r>
      <w:r w:rsidR="004F3246" w:rsidRPr="00DD292F">
        <w:rPr>
          <w:rFonts w:ascii="TH SarabunPSK" w:hAnsi="TH SarabunPSK" w:cs="TH SarabunPSK"/>
          <w:szCs w:val="32"/>
          <w:cs/>
        </w:rPr>
        <w:t xml:space="preserve">จากตัวอย่างมีขั้นตอนในการทดสอบดังนี้   </w:t>
      </w:r>
    </w:p>
    <w:p w14:paraId="1FBDD379" w14:textId="0C328C23" w:rsidR="00A60595" w:rsidRPr="00A60595" w:rsidRDefault="004F3246" w:rsidP="00A60595">
      <w:pPr>
        <w:pStyle w:val="ListParagraph"/>
        <w:numPr>
          <w:ilvl w:val="0"/>
          <w:numId w:val="50"/>
        </w:numPr>
        <w:rPr>
          <w:rFonts w:ascii="TH SarabunPSK" w:hAnsi="TH SarabunPSK" w:cs="TH SarabunPSK"/>
          <w:szCs w:val="32"/>
        </w:rPr>
      </w:pPr>
      <w:r w:rsidRPr="00A60595">
        <w:rPr>
          <w:rFonts w:ascii="TH SarabunPSK" w:hAnsi="TH SarabunPSK" w:cs="TH SarabunPSK"/>
          <w:szCs w:val="32"/>
          <w:cs/>
        </w:rPr>
        <w:t>สมมติฐานในการทดสอบ</w:t>
      </w:r>
      <w:r w:rsidR="001359E2">
        <w:rPr>
          <w:rFonts w:ascii="TH SarabunPSK" w:hAnsi="TH SarabunPSK" w:cs="TH SarabunPSK"/>
          <w:szCs w:val="32"/>
        </w:rPr>
        <w:t>:</w:t>
      </w:r>
      <w:r w:rsidRPr="00A60595">
        <w:rPr>
          <w:rFonts w:ascii="TH SarabunPSK" w:hAnsi="TH SarabunPSK" w:cs="TH SarabunPSK"/>
          <w:szCs w:val="32"/>
        </w:rPr>
        <w:t xml:space="preserve">  </w:t>
      </w:r>
      <w:r w:rsidR="00A60595" w:rsidRPr="00CE4550">
        <w:rPr>
          <w:position w:val="-12"/>
        </w:rPr>
        <w:object w:dxaOrig="1180" w:dyaOrig="360" w14:anchorId="4473D1A4">
          <v:shape id="_x0000_i1082" type="#_x0000_t75" style="width:58.8pt;height:18pt" o:ole="">
            <v:imagedata r:id="rId112" o:title=""/>
          </v:shape>
          <o:OLEObject Type="Embed" ProgID="Equation.DSMT4" ShapeID="_x0000_i1082" DrawAspect="Content" ObjectID="_1745852824" r:id="rId113"/>
        </w:object>
      </w:r>
      <w:r w:rsidRPr="00A60595">
        <w:rPr>
          <w:rFonts w:ascii="TH SarabunPSK" w:hAnsi="TH SarabunPSK" w:cs="TH SarabunPSK"/>
          <w:szCs w:val="32"/>
        </w:rPr>
        <w:t xml:space="preserve">  </w:t>
      </w:r>
    </w:p>
    <w:p w14:paraId="50667A1C" w14:textId="1F4CBB57" w:rsidR="004F3246" w:rsidRPr="00A60595" w:rsidRDefault="004F3246" w:rsidP="00A60595">
      <w:pPr>
        <w:ind w:left="2916"/>
        <w:rPr>
          <w:rFonts w:ascii="TH SarabunPSK" w:hAnsi="TH SarabunPSK" w:cs="TH SarabunPSK"/>
          <w:szCs w:val="32"/>
        </w:rPr>
      </w:pPr>
      <w:r w:rsidRPr="00A60595">
        <w:rPr>
          <w:rFonts w:ascii="TH SarabunPSK" w:hAnsi="TH SarabunPSK" w:cs="TH SarabunPSK"/>
          <w:sz w:val="32"/>
          <w:szCs w:val="32"/>
        </w:rPr>
        <w:t xml:space="preserve">           </w:t>
      </w:r>
      <w:r w:rsidR="00A60595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Pr="00A60595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A60595" w:rsidRPr="00CE4550">
        <w:rPr>
          <w:position w:val="-12"/>
        </w:rPr>
        <w:object w:dxaOrig="1160" w:dyaOrig="360" w14:anchorId="2A3E4BF5">
          <v:shape id="_x0000_i1083" type="#_x0000_t75" style="width:58.2pt;height:18pt" o:ole="">
            <v:imagedata r:id="rId114" o:title=""/>
          </v:shape>
          <o:OLEObject Type="Embed" ProgID="Equation.DSMT4" ShapeID="_x0000_i1083" DrawAspect="Content" ObjectID="_1745852825" r:id="rId115"/>
        </w:object>
      </w:r>
      <w:r w:rsidRPr="00A60595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A60595">
        <w:rPr>
          <w:rFonts w:ascii="TH SarabunPSK" w:hAnsi="TH SarabunPSK" w:cs="TH SarabunPSK"/>
          <w:sz w:val="32"/>
          <w:szCs w:val="32"/>
        </w:rPr>
        <w:tab/>
      </w:r>
      <w:r w:rsidRPr="00A60595">
        <w:rPr>
          <w:rFonts w:ascii="TH SarabunPSK" w:hAnsi="TH SarabunPSK" w:cs="TH SarabunPSK"/>
          <w:sz w:val="32"/>
          <w:szCs w:val="32"/>
        </w:rPr>
        <w:tab/>
      </w:r>
      <w:r w:rsidRPr="00A6059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A60595">
        <w:rPr>
          <w:rFonts w:ascii="TH SarabunPSK" w:hAnsi="TH SarabunPSK" w:cs="TH SarabunPSK"/>
          <w:sz w:val="32"/>
          <w:szCs w:val="32"/>
        </w:rPr>
        <w:t xml:space="preserve">  </w:t>
      </w:r>
      <w:r w:rsidRPr="00A60595">
        <w:rPr>
          <w:rFonts w:ascii="TH SarabunPSK" w:hAnsi="TH SarabunPSK" w:cs="TH SarabunPSK"/>
          <w:noProof/>
          <w:position w:val="-9"/>
        </w:rPr>
        <w:t xml:space="preserve">    </w:t>
      </w:r>
      <w:r w:rsidRPr="00A60595">
        <w:rPr>
          <w:rFonts w:ascii="TH SarabunPSK" w:hAnsi="TH SarabunPSK" w:cs="TH SarabunPSK"/>
          <w:noProof/>
          <w:position w:val="-9"/>
          <w:cs/>
        </w:rPr>
        <w:t xml:space="preserve">    </w:t>
      </w:r>
      <w:r w:rsidRPr="00A60595">
        <w:rPr>
          <w:rFonts w:ascii="TH SarabunPSK" w:hAnsi="TH SarabunPSK" w:cs="TH SarabunPSK"/>
          <w:noProof/>
          <w:position w:val="-9"/>
        </w:rPr>
        <w:t xml:space="preserve">                                         </w:t>
      </w:r>
    </w:p>
    <w:p w14:paraId="06676402" w14:textId="77777777" w:rsidR="004F3246" w:rsidRPr="00F74788" w:rsidRDefault="004F3246" w:rsidP="00AD247A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</w:rPr>
        <w:t xml:space="preserve">           2. </w:t>
      </w:r>
      <w:r w:rsidRPr="00F74788">
        <w:rPr>
          <w:rFonts w:ascii="TH SarabunPSK" w:hAnsi="TH SarabunPSK" w:cs="TH SarabunPSK"/>
          <w:sz w:val="32"/>
          <w:szCs w:val="32"/>
          <w:cs/>
        </w:rPr>
        <w:t>ตัวสถิติที่ใช้ทดสอบ: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="00A60595" w:rsidRPr="00CE4550">
        <w:rPr>
          <w:position w:val="-12"/>
        </w:rPr>
        <w:object w:dxaOrig="279" w:dyaOrig="360" w14:anchorId="32F4C581">
          <v:shape id="_x0000_i1084" type="#_x0000_t75" style="width:13.8pt;height:18pt" o:ole="">
            <v:imagedata r:id="rId116" o:title=""/>
          </v:shape>
          <o:OLEObject Type="Embed" ProgID="Equation.DSMT4" ShapeID="_x0000_i1084" DrawAspect="Content" ObjectID="_1745852826" r:id="rId117"/>
        </w:object>
      </w:r>
    </w:p>
    <w:p w14:paraId="4774606A" w14:textId="61AA7500" w:rsidR="004F3246" w:rsidRPr="00821FF2" w:rsidRDefault="004F3246" w:rsidP="00821FF2">
      <w:pPr>
        <w:pStyle w:val="ListParagraph"/>
        <w:ind w:left="2175" w:firstLine="0"/>
        <w:rPr>
          <w:rFonts w:ascii="TH SarabunPSK" w:hAnsi="TH SarabunPSK" w:cs="TH SarabunPSK"/>
          <w:szCs w:val="32"/>
        </w:rPr>
      </w:pPr>
      <w:r w:rsidRPr="00F74788">
        <w:rPr>
          <w:rFonts w:ascii="TH SarabunPSK" w:hAnsi="TH SarabunPSK" w:cs="TH SarabunPSK"/>
          <w:szCs w:val="32"/>
        </w:rPr>
        <w:t xml:space="preserve"> </w:t>
      </w:r>
      <w:r w:rsidR="00A60595">
        <w:rPr>
          <w:rFonts w:ascii="TH SarabunPSK" w:hAnsi="TH SarabunPSK" w:cs="TH SarabunPSK"/>
          <w:szCs w:val="32"/>
        </w:rPr>
        <w:t xml:space="preserve">          </w:t>
      </w:r>
      <w:r w:rsidRPr="00F74788">
        <w:rPr>
          <w:rFonts w:ascii="TH SarabunPSK" w:hAnsi="TH SarabunPSK" w:cs="TH SarabunPSK"/>
          <w:szCs w:val="32"/>
        </w:rPr>
        <w:t xml:space="preserve">3. </w:t>
      </w:r>
      <w:r w:rsidR="00A60595" w:rsidRPr="00F74788">
        <w:rPr>
          <w:rFonts w:ascii="TH SarabunPSK" w:hAnsi="TH SarabunPSK" w:cs="TH SarabunPSK"/>
          <w:szCs w:val="32"/>
          <w:cs/>
        </w:rPr>
        <w:t>ก</w:t>
      </w:r>
      <w:r w:rsidR="00821FF2">
        <w:rPr>
          <w:rFonts w:ascii="TH SarabunPSK" w:hAnsi="TH SarabunPSK" w:cs="TH SarabunPSK" w:hint="cs"/>
          <w:szCs w:val="32"/>
          <w:cs/>
        </w:rPr>
        <w:t>ำหนด</w:t>
      </w:r>
      <w:r w:rsidR="001359E2" w:rsidRPr="001359E2">
        <w:rPr>
          <w:rFonts w:ascii="TH SarabunPSK" w:hAnsi="TH SarabunPSK" w:cs="TH SarabunPSK"/>
          <w:szCs w:val="32"/>
          <w:cs/>
        </w:rPr>
        <w:t>ระดับนัยสำคัญ</w:t>
      </w:r>
      <w:r w:rsidR="001359E2">
        <w:rPr>
          <w:rFonts w:ascii="TH SarabunPSK" w:hAnsi="TH SarabunPSK" w:cs="TH SarabunPSK"/>
          <w:szCs w:val="32"/>
        </w:rPr>
        <w:t xml:space="preserve">: </w:t>
      </w:r>
      <w:r w:rsidR="00A60595" w:rsidRPr="00CE4550">
        <w:rPr>
          <w:position w:val="-6"/>
        </w:rPr>
        <w:object w:dxaOrig="880" w:dyaOrig="279" w14:anchorId="7349B4FC">
          <v:shape id="_x0000_i1085" type="#_x0000_t75" style="width:43.8pt;height:13.8pt" o:ole="">
            <v:imagedata r:id="rId118" o:title=""/>
          </v:shape>
          <o:OLEObject Type="Embed" ProgID="Equation.DSMT4" ShapeID="_x0000_i1085" DrawAspect="Content" ObjectID="_1745852827" r:id="rId119"/>
        </w:object>
      </w:r>
    </w:p>
    <w:p w14:paraId="56A3AB7B" w14:textId="6C40EBBC" w:rsidR="004F3246" w:rsidRPr="00F74788" w:rsidRDefault="004F3246" w:rsidP="00EE4EE3">
      <w:pPr>
        <w:pStyle w:val="ListParagraph"/>
        <w:ind w:left="1455" w:firstLine="705"/>
        <w:jc w:val="left"/>
        <w:rPr>
          <w:rFonts w:ascii="TH SarabunPSK" w:hAnsi="TH SarabunPSK" w:cs="TH SarabunPSK"/>
          <w:szCs w:val="32"/>
        </w:rPr>
      </w:pPr>
      <w:r w:rsidRPr="00F74788">
        <w:rPr>
          <w:rFonts w:ascii="TH SarabunPSK" w:hAnsi="TH SarabunPSK" w:cs="TH SarabunPSK"/>
          <w:szCs w:val="32"/>
        </w:rPr>
        <w:t xml:space="preserve">            4. </w:t>
      </w:r>
      <w:r w:rsidR="00821FF2">
        <w:rPr>
          <w:rFonts w:ascii="TH SarabunPSK" w:hAnsi="TH SarabunPSK" w:cs="TH SarabunPSK" w:hint="cs"/>
          <w:szCs w:val="32"/>
          <w:cs/>
        </w:rPr>
        <w:t>เขตวิกฤติ</w:t>
      </w:r>
      <w:r w:rsidR="00DA27D0">
        <w:rPr>
          <w:rFonts w:ascii="TH SarabunPSK" w:hAnsi="TH SarabunPSK" w:cs="TH SarabunPSK"/>
          <w:szCs w:val="32"/>
        </w:rPr>
        <w:t>:</w:t>
      </w:r>
      <w:r w:rsidR="00821FF2">
        <w:rPr>
          <w:rFonts w:ascii="TH SarabunPSK" w:hAnsi="TH SarabunPSK" w:cs="TH SarabunPSK" w:hint="cs"/>
          <w:szCs w:val="32"/>
          <w:cs/>
        </w:rPr>
        <w:t xml:space="preserve"> </w:t>
      </w:r>
      <w:bookmarkStart w:id="40" w:name="_Hlk134758307"/>
      <w:r w:rsidRPr="00F74788">
        <w:rPr>
          <w:rFonts w:ascii="TH SarabunPSK" w:hAnsi="TH SarabunPSK" w:cs="TH SarabunPSK"/>
          <w:szCs w:val="32"/>
          <w:cs/>
        </w:rPr>
        <w:t xml:space="preserve">ปฏิเสธ </w:t>
      </w:r>
      <w:r w:rsidR="001359E2" w:rsidRPr="00CE4550">
        <w:rPr>
          <w:position w:val="-12"/>
        </w:rPr>
        <w:object w:dxaOrig="340" w:dyaOrig="360" w14:anchorId="33FF8292">
          <v:shape id="_x0000_i1086" type="#_x0000_t75" style="width:16.8pt;height:18pt" o:ole="">
            <v:imagedata r:id="rId120" o:title=""/>
          </v:shape>
          <o:OLEObject Type="Embed" ProgID="Equation.DSMT4" ShapeID="_x0000_i1086" DrawAspect="Content" ObjectID="_1745852828" r:id="rId121"/>
        </w:object>
      </w:r>
      <w:r w:rsidRPr="00F74788">
        <w:rPr>
          <w:rFonts w:ascii="TH SarabunPSK" w:hAnsi="TH SarabunPSK" w:cs="TH SarabunPSK"/>
          <w:szCs w:val="32"/>
          <w:cs/>
        </w:rPr>
        <w:t xml:space="preserve"> ถ้า</w:t>
      </w:r>
      <w:r w:rsidR="00A60595">
        <w:rPr>
          <w:rFonts w:ascii="TH SarabunPSK" w:hAnsi="TH SarabunPSK" w:cs="TH SarabunPSK"/>
          <w:szCs w:val="32"/>
        </w:rPr>
        <w:t xml:space="preserve"> </w:t>
      </w:r>
      <w:bookmarkEnd w:id="40"/>
      <w:r w:rsidR="00A60595" w:rsidRPr="00CE4550">
        <w:rPr>
          <w:position w:val="-28"/>
        </w:rPr>
        <w:object w:dxaOrig="2340" w:dyaOrig="859" w14:anchorId="4E20AD11">
          <v:shape id="_x0000_i1087" type="#_x0000_t75" style="width:117pt;height:43.2pt" o:ole="">
            <v:imagedata r:id="rId122" o:title=""/>
          </v:shape>
          <o:OLEObject Type="Embed" ProgID="Equation.DSMT4" ShapeID="_x0000_i1087" DrawAspect="Content" ObjectID="_1745852829" r:id="rId123"/>
        </w:object>
      </w:r>
    </w:p>
    <w:p w14:paraId="5FF679E1" w14:textId="77777777" w:rsidR="004F3246" w:rsidRPr="00F74788" w:rsidRDefault="004F3246" w:rsidP="00F74788">
      <w:pPr>
        <w:pStyle w:val="ListParagraph"/>
        <w:ind w:left="1455" w:firstLine="705"/>
        <w:jc w:val="left"/>
        <w:rPr>
          <w:rFonts w:ascii="TH SarabunPSK" w:hAnsi="TH SarabunPSK" w:cs="TH SarabunPSK"/>
          <w:szCs w:val="32"/>
        </w:rPr>
      </w:pPr>
      <w:r w:rsidRPr="00F74788">
        <w:rPr>
          <w:rFonts w:ascii="TH SarabunPSK" w:hAnsi="TH SarabunPSK" w:cs="TH SarabunPSK"/>
          <w:szCs w:val="32"/>
        </w:rPr>
        <w:t xml:space="preserve">            5. </w:t>
      </w:r>
      <w:r w:rsidRPr="00F74788">
        <w:rPr>
          <w:rFonts w:ascii="TH SarabunPSK" w:hAnsi="TH SarabunPSK" w:cs="TH SarabunPSK"/>
          <w:szCs w:val="32"/>
          <w:cs/>
        </w:rPr>
        <w:t>การสรุปผล</w:t>
      </w:r>
      <w:r w:rsidRPr="00F74788">
        <w:rPr>
          <w:rFonts w:ascii="TH SarabunPSK" w:hAnsi="TH SarabunPSK" w:cs="TH SarabunPSK"/>
          <w:szCs w:val="32"/>
        </w:rPr>
        <w:t>:</w:t>
      </w:r>
      <w:r w:rsidRPr="00F74788">
        <w:rPr>
          <w:rFonts w:ascii="TH SarabunPSK" w:hAnsi="TH SarabunPSK" w:cs="TH SarabunPSK"/>
          <w:szCs w:val="32"/>
          <w:cs/>
        </w:rPr>
        <w:t xml:space="preserve"> ถ้าปฏิเสธ</w:t>
      </w:r>
      <w:r w:rsidRPr="00F74788">
        <w:rPr>
          <w:rFonts w:ascii="TH SarabunPSK" w:hAnsi="TH SarabunPSK" w:cs="TH SarabunPSK"/>
          <w:szCs w:val="32"/>
        </w:rPr>
        <w:t xml:space="preserve"> </w:t>
      </w:r>
      <w:r w:rsidR="00821ADB" w:rsidRPr="00CE4550">
        <w:rPr>
          <w:position w:val="-12"/>
        </w:rPr>
        <w:object w:dxaOrig="340" w:dyaOrig="360" w14:anchorId="569C38A5">
          <v:shape id="_x0000_i1088" type="#_x0000_t75" style="width:16.8pt;height:18pt" o:ole="">
            <v:imagedata r:id="rId88" o:title=""/>
          </v:shape>
          <o:OLEObject Type="Embed" ProgID="Equation.DSMT4" ShapeID="_x0000_i1088" DrawAspect="Content" ObjectID="_1745852830" r:id="rId124"/>
        </w:object>
      </w:r>
      <w:r w:rsidRPr="00F74788">
        <w:rPr>
          <w:rFonts w:ascii="TH SarabunPSK" w:hAnsi="TH SarabunPSK" w:cs="TH SarabunPSK"/>
          <w:szCs w:val="32"/>
          <w:cs/>
        </w:rPr>
        <w:t>แสดงว่าสหสัมพันธ์ในตัวเองบางส่วนที่อยู่ห่าง</w:t>
      </w:r>
      <w:r w:rsidRPr="00F74788">
        <w:rPr>
          <w:rFonts w:ascii="TH SarabunPSK" w:hAnsi="TH SarabunPSK" w:cs="TH SarabunPSK"/>
          <w:szCs w:val="32"/>
        </w:rPr>
        <w:t xml:space="preserve"> </w:t>
      </w:r>
    </w:p>
    <w:p w14:paraId="0DAE91AC" w14:textId="77777777" w:rsidR="004F3246" w:rsidRDefault="004F3246" w:rsidP="00F74788">
      <w:pPr>
        <w:pStyle w:val="ListParagraph"/>
        <w:ind w:left="1455" w:firstLine="705"/>
        <w:jc w:val="left"/>
        <w:rPr>
          <w:rFonts w:ascii="TH SarabunPSK" w:hAnsi="TH SarabunPSK" w:cs="TH SarabunPSK"/>
          <w:szCs w:val="32"/>
        </w:rPr>
      </w:pPr>
      <w:r w:rsidRPr="00F74788">
        <w:rPr>
          <w:rFonts w:ascii="TH SarabunPSK" w:hAnsi="TH SarabunPSK" w:cs="TH SarabunPSK"/>
          <w:szCs w:val="32"/>
        </w:rPr>
        <w:t xml:space="preserve">                </w:t>
      </w:r>
      <w:r w:rsidRPr="00F74788">
        <w:rPr>
          <w:rFonts w:ascii="TH SarabunPSK" w:hAnsi="TH SarabunPSK" w:cs="TH SarabunPSK"/>
          <w:szCs w:val="32"/>
          <w:cs/>
        </w:rPr>
        <w:t xml:space="preserve">กัน </w:t>
      </w:r>
      <w:r w:rsidR="00821ADB" w:rsidRPr="00CE4550">
        <w:rPr>
          <w:position w:val="-6"/>
        </w:rPr>
        <w:object w:dxaOrig="200" w:dyaOrig="279" w14:anchorId="4235F91E">
          <v:shape id="_x0000_i1089" type="#_x0000_t75" style="width:10.2pt;height:13.8pt" o:ole="">
            <v:imagedata r:id="rId99" o:title=""/>
          </v:shape>
          <o:OLEObject Type="Embed" ProgID="Equation.DSMT4" ShapeID="_x0000_i1089" DrawAspect="Content" ObjectID="_1745852831" r:id="rId125"/>
        </w:object>
      </w:r>
      <w:r w:rsidRPr="00F74788">
        <w:rPr>
          <w:rFonts w:ascii="TH SarabunPSK" w:hAnsi="TH SarabunPSK" w:cs="TH SarabunPSK"/>
          <w:szCs w:val="32"/>
        </w:rPr>
        <w:t xml:space="preserve"> </w:t>
      </w:r>
      <w:r w:rsidRPr="00F74788">
        <w:rPr>
          <w:rFonts w:ascii="TH SarabunPSK" w:hAnsi="TH SarabunPSK" w:cs="TH SarabunPSK"/>
          <w:szCs w:val="32"/>
          <w:cs/>
        </w:rPr>
        <w:t>ช่วงเวลาแตกต่างจากศูนย์</w:t>
      </w:r>
    </w:p>
    <w:p w14:paraId="4DF2B9CF" w14:textId="77777777" w:rsidR="001269CA" w:rsidRDefault="001269CA" w:rsidP="00F74788">
      <w:pPr>
        <w:pStyle w:val="ListParagraph"/>
        <w:ind w:left="1455" w:firstLine="705"/>
        <w:jc w:val="left"/>
        <w:rPr>
          <w:rFonts w:ascii="TH SarabunPSK" w:hAnsi="TH SarabunPSK" w:cs="TH SarabunPSK" w:hint="cs"/>
          <w:szCs w:val="32"/>
        </w:rPr>
      </w:pPr>
    </w:p>
    <w:p w14:paraId="7AE22825" w14:textId="2114ED88" w:rsidR="001269CA" w:rsidRPr="00D52771" w:rsidRDefault="001269CA" w:rsidP="001269C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</w:t>
      </w:r>
      <w:bookmarkStart w:id="41" w:name="_Hlk132498818"/>
      <w:r w:rsidR="00CF060F">
        <w:rPr>
          <w:rFonts w:ascii="TH SarabunPSK" w:hAnsi="TH SarabunPSK" w:cs="TH SarabunPSK"/>
          <w:sz w:val="32"/>
          <w:szCs w:val="32"/>
        </w:rPr>
        <w:t xml:space="preserve">           </w:t>
      </w:r>
      <w:r w:rsidRPr="00F74788">
        <w:rPr>
          <w:rFonts w:ascii="TH SarabunPSK" w:hAnsi="TH SarabunPSK" w:cs="TH SarabunPSK"/>
          <w:sz w:val="32"/>
          <w:szCs w:val="32"/>
          <w:cs/>
        </w:rPr>
        <w:t>ข้อมูลอนุกรมเวลาที่จะนำมาสร้างตัวแบบต้องมีสมบัติคงที่ (</w:t>
      </w:r>
      <w:r w:rsidRPr="00F74788">
        <w:rPr>
          <w:rFonts w:ascii="TH SarabunPSK" w:hAnsi="TH SarabunPSK" w:cs="TH SarabunPSK"/>
          <w:sz w:val="32"/>
          <w:szCs w:val="32"/>
        </w:rPr>
        <w:t xml:space="preserve">Stationary)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คือลักษณะทาง สถิติ เช่น ค่าเฉลี่ยความแปรปรวน และ ลักษณะของสหสัมพันธ์ในตัวเองของข้อมูลต้องคงที่ตลอดช่วงเวลาการพิจารณาว่าของข้อมูลที่ </w:t>
      </w:r>
      <w:r w:rsidRPr="00F74788">
        <w:rPr>
          <w:rFonts w:ascii="TH SarabunPSK" w:hAnsi="TH SarabunPSK" w:cs="TH SarabunPSK"/>
          <w:sz w:val="32"/>
          <w:szCs w:val="32"/>
        </w:rPr>
        <w:t xml:space="preserve">stationary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หรือไม่อาจดูได้จากฟังก์ชันสหสัมพันธ์ในตนเองในเชิงทฤษฎี </w:t>
      </w:r>
      <w:r w:rsidRPr="00F74788">
        <w:rPr>
          <w:rFonts w:ascii="TH SarabunPSK" w:hAnsi="TH SarabunPSK" w:cs="TH SarabunPSK"/>
          <w:sz w:val="32"/>
          <w:szCs w:val="32"/>
          <w:cs/>
        </w:rPr>
        <w:lastRenderedPageBreak/>
        <w:t>(</w:t>
      </w:r>
      <w:r w:rsidRPr="00F74788">
        <w:rPr>
          <w:rFonts w:ascii="TH SarabunPSK" w:hAnsi="TH SarabunPSK" w:cs="TH SarabunPSK"/>
          <w:sz w:val="32"/>
          <w:szCs w:val="32"/>
        </w:rPr>
        <w:t>Theoretical Autocorrelation Function 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 xml:space="preserve">ACF)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กล่าวคือ </w:t>
      </w:r>
      <w:r w:rsidRPr="00F74788">
        <w:rPr>
          <w:rFonts w:ascii="TH SarabunPSK" w:hAnsi="TH SarabunPSK" w:cs="TH SarabunPSK"/>
          <w:sz w:val="32"/>
          <w:szCs w:val="32"/>
        </w:rPr>
        <w:t xml:space="preserve">ACF </w:t>
      </w:r>
      <w:r w:rsidRPr="00F74788">
        <w:rPr>
          <w:rFonts w:ascii="TH SarabunPSK" w:hAnsi="TH SarabunPSK" w:cs="TH SarabunPSK"/>
          <w:sz w:val="32"/>
          <w:szCs w:val="32"/>
          <w:cs/>
        </w:rPr>
        <w:t>ของอนุกรมเวลาที่คงที่ จะมีลักษณะลดลง (</w:t>
      </w:r>
      <w:r w:rsidRPr="00F74788">
        <w:rPr>
          <w:rFonts w:ascii="TH SarabunPSK" w:hAnsi="TH SarabunPSK" w:cs="TH SarabunPSK"/>
          <w:sz w:val="32"/>
          <w:szCs w:val="32"/>
        </w:rPr>
        <w:t xml:space="preserve">die down) </w:t>
      </w:r>
      <w:r w:rsidRPr="00F74788">
        <w:rPr>
          <w:rFonts w:ascii="TH SarabunPSK" w:hAnsi="TH SarabunPSK" w:cs="TH SarabunPSK"/>
          <w:sz w:val="32"/>
          <w:szCs w:val="32"/>
          <w:cs/>
        </w:rPr>
        <w:t>เข้าสู่ศูนย์อย่างรวดเร็วเมื่อข้อมูลอนุกรมเวลามีระยะห่างกันเพิ่มขึ้นหรือถูกตัดออก (</w:t>
      </w:r>
      <w:r w:rsidRPr="00F74788">
        <w:rPr>
          <w:rFonts w:ascii="TH SarabunPSK" w:hAnsi="TH SarabunPSK" w:cs="TH SarabunPSK"/>
          <w:sz w:val="32"/>
          <w:szCs w:val="32"/>
        </w:rPr>
        <w:t xml:space="preserve">cut off)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ที่ระยะห่างช่วงใดช่วงหนึ่ง แต่ถ้า </w:t>
      </w:r>
      <w:r w:rsidRPr="00F74788">
        <w:rPr>
          <w:rFonts w:ascii="TH SarabunPSK" w:hAnsi="TH SarabunPSK" w:cs="TH SarabunPSK"/>
          <w:sz w:val="32"/>
          <w:szCs w:val="32"/>
        </w:rPr>
        <w:t xml:space="preserve">ACF </w:t>
      </w:r>
      <w:r w:rsidRPr="00F74788">
        <w:rPr>
          <w:rFonts w:ascii="TH SarabunPSK" w:hAnsi="TH SarabunPSK" w:cs="TH SarabunPSK"/>
          <w:sz w:val="32"/>
          <w:szCs w:val="32"/>
          <w:cs/>
        </w:rPr>
        <w:t>มีลักษณะลดลงเข้าสู่ศูนย์ช้าๆ แสดงว่าอนุกรมเวลาข้อมูลไม่คงที่ (</w:t>
      </w:r>
      <w:r w:rsidRPr="00F74788">
        <w:rPr>
          <w:rFonts w:ascii="TH SarabunPSK" w:hAnsi="TH SarabunPSK" w:cs="TH SarabunPSK"/>
          <w:sz w:val="32"/>
          <w:szCs w:val="32"/>
        </w:rPr>
        <w:t xml:space="preserve">Non-stationary) </w:t>
      </w:r>
      <w:r w:rsidRPr="00F74788">
        <w:rPr>
          <w:rFonts w:ascii="TH SarabunPSK" w:hAnsi="TH SarabunPSK" w:cs="TH SarabunPSK"/>
          <w:sz w:val="32"/>
          <w:szCs w:val="32"/>
          <w:cs/>
        </w:rPr>
        <w:t>ถ้าข้อมูลอนุกรม</w:t>
      </w:r>
      <w:bookmarkEnd w:id="41"/>
      <w:r w:rsidRPr="00F74788">
        <w:rPr>
          <w:rFonts w:ascii="TH SarabunPSK" w:hAnsi="TH SarabunPSK" w:cs="TH SarabunPSK"/>
          <w:sz w:val="32"/>
          <w:szCs w:val="32"/>
          <w:cs/>
        </w:rPr>
        <w:t>เวลมีแนวโน้ม หรือความแปรปรวนไม่คงที่ จะต้องปรับให้มีลักษณะคงที่ จะต้องปรับให้มีลักษณะคงที่ก่อนโดยการหาผลต่าง หรือการแปลงรูปกำลัง (</w:t>
      </w:r>
      <w:r w:rsidRPr="00F74788">
        <w:rPr>
          <w:rFonts w:ascii="TH SarabunPSK" w:hAnsi="TH SarabunPSK" w:cs="TH SarabunPSK"/>
          <w:sz w:val="32"/>
          <w:szCs w:val="32"/>
        </w:rPr>
        <w:t>Power transformation) (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สุชัยศรี </w:t>
      </w:r>
      <w:proofErr w:type="spellStart"/>
      <w:r w:rsidRPr="00F74788">
        <w:rPr>
          <w:rFonts w:ascii="TH SarabunPSK" w:hAnsi="TH SarabunPSK" w:cs="TH SarabunPSK"/>
          <w:sz w:val="32"/>
          <w:szCs w:val="32"/>
          <w:cs/>
        </w:rPr>
        <w:t>ไลออนส์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>,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2540)</w:t>
      </w:r>
    </w:p>
    <w:p w14:paraId="512B1764" w14:textId="77777777" w:rsidR="001269CA" w:rsidRPr="00357481" w:rsidRDefault="001269CA" w:rsidP="001269CA">
      <w:pPr>
        <w:jc w:val="center"/>
        <w:rPr>
          <w:rFonts w:ascii="TH SarabunPSK" w:eastAsia="Times New Roman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noProof/>
          <w:cs/>
        </w:rPr>
        <w:t xml:space="preserve">                </w:t>
      </w:r>
      <w:r w:rsidRPr="00357481">
        <w:rPr>
          <w:rFonts w:ascii="TH SarabunPSK" w:hAnsi="TH SarabunPSK" w:cs="TH SarabunPSK"/>
          <w:noProof/>
        </w:rPr>
        <w:drawing>
          <wp:inline distT="0" distB="0" distL="0" distR="0" wp14:anchorId="473D1C0F" wp14:editId="0E6A3974">
            <wp:extent cx="1675130" cy="1254125"/>
            <wp:effectExtent l="0" t="0" r="0" b="0"/>
            <wp:docPr id="26" name="รูปภาพ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13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2C38" w14:textId="77777777" w:rsidR="001269CA" w:rsidRPr="00F74788" w:rsidRDefault="001269CA" w:rsidP="001269CA">
      <w:pPr>
        <w:pStyle w:val="ListParagraph"/>
        <w:ind w:left="375"/>
        <w:jc w:val="center"/>
        <w:rPr>
          <w:rFonts w:ascii="TH SarabunPSK" w:hAnsi="TH SarabunPSK" w:cs="TH SarabunPSK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Cs w:val="32"/>
          <w:cs/>
        </w:rPr>
        <w:t>รูปที่ 2.</w:t>
      </w:r>
      <w:r>
        <w:rPr>
          <w:rFonts w:ascii="TH SarabunPSK" w:eastAsia="Times New Roman" w:hAnsi="TH SarabunPSK" w:cs="TH SarabunPSK"/>
          <w:b/>
          <w:bCs/>
          <w:szCs w:val="32"/>
        </w:rPr>
        <w:t>6</w:t>
      </w:r>
      <w:r>
        <w:rPr>
          <w:rFonts w:ascii="TH SarabunPSK" w:eastAsia="Times New Roman" w:hAnsi="TH SarabunPSK" w:cs="TH SarabunPSK"/>
          <w:szCs w:val="32"/>
        </w:rPr>
        <w:t xml:space="preserve"> </w:t>
      </w:r>
      <w:r w:rsidRPr="00F74788">
        <w:rPr>
          <w:rFonts w:ascii="TH SarabunPSK" w:hAnsi="TH SarabunPSK" w:cs="TH SarabunPSK"/>
          <w:szCs w:val="32"/>
        </w:rPr>
        <w:t>ACF (Stationary)</w:t>
      </w:r>
    </w:p>
    <w:p w14:paraId="490658D4" w14:textId="77777777" w:rsidR="001269CA" w:rsidRPr="00F74788" w:rsidRDefault="001269CA" w:rsidP="001269CA">
      <w:pPr>
        <w:jc w:val="center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noProof/>
          <w:cs/>
        </w:rPr>
        <w:t xml:space="preserve">                      </w:t>
      </w:r>
      <w:r w:rsidRPr="00357481">
        <w:rPr>
          <w:rFonts w:ascii="TH SarabunPSK" w:hAnsi="TH SarabunPSK" w:cs="TH SarabunPSK"/>
          <w:noProof/>
        </w:rPr>
        <w:drawing>
          <wp:inline distT="0" distB="0" distL="0" distR="0" wp14:anchorId="1C2ACDFE" wp14:editId="312D3B40">
            <wp:extent cx="1950085" cy="1448435"/>
            <wp:effectExtent l="0" t="0" r="0" b="0"/>
            <wp:docPr id="27" name="รูปภาพ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8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08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A99DB" w14:textId="77777777" w:rsidR="001269CA" w:rsidRPr="00F74788" w:rsidRDefault="001269CA" w:rsidP="001269CA">
      <w:pPr>
        <w:pStyle w:val="ListParagraph"/>
        <w:ind w:left="375"/>
        <w:jc w:val="center"/>
        <w:rPr>
          <w:rFonts w:ascii="TH SarabunPSK" w:hAnsi="TH SarabunPSK" w:cs="TH SarabunPSK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Cs w:val="32"/>
          <w:cs/>
        </w:rPr>
        <w:t>รูปที่ 2.</w:t>
      </w:r>
      <w:r>
        <w:rPr>
          <w:rFonts w:ascii="TH SarabunPSK" w:eastAsia="Times New Roman" w:hAnsi="TH SarabunPSK" w:cs="TH SarabunPSK"/>
          <w:b/>
          <w:bCs/>
          <w:szCs w:val="32"/>
        </w:rPr>
        <w:t>7</w:t>
      </w:r>
      <w:r>
        <w:rPr>
          <w:rFonts w:ascii="TH SarabunPSK" w:eastAsia="Times New Roman" w:hAnsi="TH SarabunPSK" w:cs="TH SarabunPSK"/>
          <w:szCs w:val="32"/>
        </w:rPr>
        <w:t xml:space="preserve"> </w:t>
      </w:r>
      <w:r w:rsidRPr="00F74788">
        <w:rPr>
          <w:rFonts w:ascii="TH SarabunPSK" w:hAnsi="TH SarabunPSK" w:cs="TH SarabunPSK"/>
          <w:szCs w:val="32"/>
        </w:rPr>
        <w:t>ACF (Non-Stationary)</w:t>
      </w:r>
    </w:p>
    <w:p w14:paraId="7D171A4B" w14:textId="77777777" w:rsidR="004F3246" w:rsidRPr="00F74788" w:rsidRDefault="004F3246" w:rsidP="00F74788">
      <w:pPr>
        <w:pStyle w:val="ListParagraph"/>
        <w:ind w:left="1455" w:firstLine="705"/>
        <w:jc w:val="left"/>
        <w:rPr>
          <w:rFonts w:ascii="TH SarabunPSK" w:hAnsi="TH SarabunPSK" w:cs="TH SarabunPSK" w:hint="cs"/>
          <w:szCs w:val="32"/>
        </w:rPr>
      </w:pPr>
    </w:p>
    <w:p w14:paraId="7A58B2E4" w14:textId="77777777" w:rsidR="004F3246" w:rsidRPr="00357481" w:rsidRDefault="004F3246" w:rsidP="00F74788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.2.1.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การกำหนดตัวแบบและอันดับของ </w:t>
      </w:r>
      <w:r w:rsidR="00821ADB" w:rsidRPr="00CE4550">
        <w:rPr>
          <w:position w:val="-10"/>
        </w:rPr>
        <w:object w:dxaOrig="240" w:dyaOrig="260" w14:anchorId="2BA2D24F">
          <v:shape id="_x0000_i1090" type="#_x0000_t75" style="width:12pt;height:13.2pt" o:ole="">
            <v:imagedata r:id="rId127" o:title=""/>
          </v:shape>
          <o:OLEObject Type="Embed" ProgID="Equation.DSMT4" ShapeID="_x0000_i1090" DrawAspect="Content" ObjectID="_1745852832" r:id="rId128"/>
        </w:objec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และ </w:t>
      </w:r>
      <w:r w:rsidR="00821ADB" w:rsidRPr="00CE4550">
        <w:rPr>
          <w:position w:val="-10"/>
        </w:rPr>
        <w:object w:dxaOrig="200" w:dyaOrig="260" w14:anchorId="206AF572">
          <v:shape id="_x0000_i1091" type="#_x0000_t75" style="width:10.2pt;height:13.2pt" o:ole="">
            <v:imagedata r:id="rId129" o:title=""/>
          </v:shape>
          <o:OLEObject Type="Embed" ProgID="Equation.DSMT4" ShapeID="_x0000_i1091" DrawAspect="Content" ObjectID="_1745852833" r:id="rId130"/>
        </w:object>
      </w:r>
    </w:p>
    <w:p w14:paraId="37D3DA93" w14:textId="77777777" w:rsidR="004F3246" w:rsidRPr="00F74788" w:rsidRDefault="004F3246" w:rsidP="004A3120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การกำหนดตัวแบบและอุ่นดับของตัวแบบทำโดยการเปรียบเทียบลักษณะของฟังก์ชัน</w:t>
      </w:r>
    </w:p>
    <w:p w14:paraId="55751C15" w14:textId="77777777" w:rsidR="004F3246" w:rsidRPr="00F74788" w:rsidRDefault="004F3246" w:rsidP="004A312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สหสัมพันธ์ในตัวเอง (</w:t>
      </w:r>
      <w:r w:rsidRPr="00F74788">
        <w:rPr>
          <w:rFonts w:ascii="TH SarabunPSK" w:hAnsi="TH SarabunPSK" w:cs="TH SarabunPSK"/>
          <w:sz w:val="32"/>
          <w:szCs w:val="32"/>
        </w:rPr>
        <w:t xml:space="preserve">ACF) </w:t>
      </w:r>
      <w:r w:rsidRPr="00F74788">
        <w:rPr>
          <w:rFonts w:ascii="TH SarabunPSK" w:hAnsi="TH SarabunPSK" w:cs="TH SarabunPSK"/>
          <w:sz w:val="32"/>
          <w:szCs w:val="32"/>
          <w:cs/>
        </w:rPr>
        <w:t>และฟังก์ชันสหสัมพันธ์ในตัวเองบางส่วน (</w:t>
      </w:r>
      <w:r w:rsidRPr="00F74788">
        <w:rPr>
          <w:rFonts w:ascii="TH SarabunPSK" w:hAnsi="TH SarabunPSK" w:cs="TH SarabunPSK"/>
          <w:sz w:val="32"/>
          <w:szCs w:val="32"/>
        </w:rPr>
        <w:t xml:space="preserve">Partial Auto-Correlation Function : PACF)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ของค่าสังเกตกับลักษณะของ </w:t>
      </w:r>
      <w:r w:rsidRPr="00F74788">
        <w:rPr>
          <w:rFonts w:ascii="TH SarabunPSK" w:hAnsi="TH SarabunPSK" w:cs="TH SarabunPSK"/>
          <w:sz w:val="32"/>
          <w:szCs w:val="32"/>
        </w:rPr>
        <w:t xml:space="preserve">ACF </w:t>
      </w:r>
      <w:r w:rsidRPr="00F74788">
        <w:rPr>
          <w:rFonts w:ascii="TH SarabunPSK" w:hAnsi="TH SarabunPSK" w:cs="TH SarabunPSK"/>
          <w:sz w:val="32"/>
          <w:szCs w:val="32"/>
          <w:cs/>
        </w:rPr>
        <w:t>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 PACF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ตามทฤษฎีของตัวแบบ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อันดับต่าง ๆ ซึ่งเสนอโดย </w:t>
      </w:r>
      <w:r w:rsidRPr="00F74788">
        <w:rPr>
          <w:rFonts w:ascii="TH SarabunPSK" w:hAnsi="TH SarabunPSK" w:cs="TH SarabunPSK"/>
          <w:sz w:val="32"/>
          <w:szCs w:val="32"/>
        </w:rPr>
        <w:t xml:space="preserve">Box-Jenkins (1976)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โดยการกำหนดอันดับของ </w:t>
      </w:r>
      <w:r w:rsidR="00821ADB" w:rsidRPr="00CE4550">
        <w:rPr>
          <w:position w:val="-10"/>
        </w:rPr>
        <w:object w:dxaOrig="240" w:dyaOrig="260" w14:anchorId="4256DA99">
          <v:shape id="_x0000_i1092" type="#_x0000_t75" style="width:12pt;height:13.2pt" o:ole="">
            <v:imagedata r:id="rId127" o:title=""/>
          </v:shape>
          <o:OLEObject Type="Embed" ProgID="Equation.DSMT4" ShapeID="_x0000_i1092" DrawAspect="Content" ObjectID="_1745852834" r:id="rId131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 </w:t>
      </w:r>
      <w:bookmarkStart w:id="42" w:name="_Hlk134742482"/>
      <w:r w:rsidR="00821ADB" w:rsidRPr="00CE4550">
        <w:rPr>
          <w:position w:val="-10"/>
        </w:rPr>
        <w:object w:dxaOrig="200" w:dyaOrig="260" w14:anchorId="190D04AA">
          <v:shape id="_x0000_i1093" type="#_x0000_t75" style="width:10.2pt;height:13.2pt" o:ole="">
            <v:imagedata r:id="rId132" o:title=""/>
          </v:shape>
          <o:OLEObject Type="Embed" ProgID="Equation.DSMT4" ShapeID="_x0000_i1093" DrawAspect="Content" ObjectID="_1745852835" r:id="rId133"/>
        </w:object>
      </w:r>
      <w:bookmarkEnd w:id="42"/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พิจารณา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จาก </w:t>
      </w:r>
      <w:r w:rsidRPr="00F74788">
        <w:rPr>
          <w:rFonts w:ascii="TH SarabunPSK" w:hAnsi="TH SarabunPSK" w:cs="TH SarabunPSK"/>
          <w:sz w:val="32"/>
          <w:szCs w:val="32"/>
        </w:rPr>
        <w:t xml:space="preserve">ACF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F74788">
        <w:rPr>
          <w:rFonts w:ascii="TH SarabunPSK" w:hAnsi="TH SarabunPSK" w:cs="TH SarabunPSK"/>
          <w:sz w:val="32"/>
          <w:szCs w:val="32"/>
        </w:rPr>
        <w:t xml:space="preserve">PACF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ประกอบกัน ถ้าเป็นตัวแบบ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AR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อันดับ </w:t>
      </w:r>
      <w:r w:rsidR="00971F6B" w:rsidRPr="00CE4550">
        <w:rPr>
          <w:position w:val="-10"/>
        </w:rPr>
        <w:object w:dxaOrig="240" w:dyaOrig="260" w14:anchorId="2378A282">
          <v:shape id="_x0000_i1094" type="#_x0000_t75" style="width:12pt;height:13.2pt" o:ole="">
            <v:imagedata r:id="rId127" o:title=""/>
          </v:shape>
          <o:OLEObject Type="Embed" ProgID="Equation.DSMT4" ShapeID="_x0000_i1094" DrawAspect="Content" ObjectID="_1745852836" r:id="rId134"/>
        </w:object>
      </w:r>
      <w:r w:rsidR="00971F6B" w:rsidRPr="00CE4550">
        <w:rPr>
          <w:position w:val="-10"/>
        </w:rPr>
        <w:object w:dxaOrig="880" w:dyaOrig="320" w14:anchorId="65FF2A45">
          <v:shape id="_x0000_i1095" type="#_x0000_t75" style="width:43.8pt;height:16.2pt" o:ole="">
            <v:imagedata r:id="rId135" o:title=""/>
          </v:shape>
          <o:OLEObject Type="Embed" ProgID="Equation.DSMT4" ShapeID="_x0000_i1095" DrawAspect="Content" ObjectID="_1745852837" r:id="rId136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>สหสัมพันธ์ในตัวเอง</w:t>
      </w:r>
      <w:r w:rsidRPr="00F74788">
        <w:rPr>
          <w:rFonts w:ascii="TH SarabunPSK" w:hAnsi="TH SarabunPSK" w:cs="TH SarabunPSK"/>
          <w:sz w:val="32"/>
          <w:szCs w:val="32"/>
        </w:rPr>
        <w:t xml:space="preserve"> (ACF) </w:t>
      </w:r>
      <w:r w:rsidRPr="00F74788">
        <w:rPr>
          <w:rFonts w:ascii="TH SarabunPSK" w:hAnsi="TH SarabunPSK" w:cs="TH SarabunPSK"/>
          <w:sz w:val="32"/>
          <w:szCs w:val="32"/>
          <w:cs/>
        </w:rPr>
        <w:t>จะมีลักษณะลดลงเข้าสู่ศูนย์อย่างรวดเร็ว และสหสัมพันธ์ในตัวเองบางส่วน (</w:t>
      </w:r>
      <w:r w:rsidRPr="00F74788">
        <w:rPr>
          <w:rFonts w:ascii="TH SarabunPSK" w:hAnsi="TH SarabunPSK" w:cs="TH SarabunPSK"/>
          <w:sz w:val="32"/>
          <w:szCs w:val="32"/>
        </w:rPr>
        <w:t xml:space="preserve">PACF)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ที่ห่างกันเกิน </w:t>
      </w:r>
      <w:r w:rsidR="00821ADB" w:rsidRPr="00CE4550">
        <w:rPr>
          <w:position w:val="-10"/>
        </w:rPr>
        <w:object w:dxaOrig="240" w:dyaOrig="260" w14:anchorId="09057921">
          <v:shape id="_x0000_i1096" type="#_x0000_t75" style="width:12pt;height:13.2pt" o:ole="">
            <v:imagedata r:id="rId127" o:title=""/>
          </v:shape>
          <o:OLEObject Type="Embed" ProgID="Equation.DSMT4" ShapeID="_x0000_i1096" DrawAspect="Content" ObjectID="_1745852838" r:id="rId137"/>
        </w:objec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ชวงเวลาจะมีลักษณะลดลงเข้าสู่ศูนย์อย่างรวดเร็ว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</w:p>
    <w:p w14:paraId="08C333F0" w14:textId="77777777" w:rsidR="004F3246" w:rsidRPr="00F74788" w:rsidRDefault="004F3246" w:rsidP="00B15BDA">
      <w:pPr>
        <w:spacing w:after="0"/>
        <w:ind w:left="1440" w:firstLine="720"/>
        <w:jc w:val="both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ถ้าเป็นตัวแบบ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MA </w:t>
      </w:r>
      <w:r w:rsidRPr="00F74788">
        <w:rPr>
          <w:rFonts w:ascii="TH SarabunPSK" w:hAnsi="TH SarabunPSK" w:cs="TH SarabunPSK"/>
          <w:sz w:val="32"/>
          <w:szCs w:val="32"/>
          <w:cs/>
        </w:rPr>
        <w:t>อันดับ</w:t>
      </w:r>
      <w:r w:rsidR="00821ADB">
        <w:rPr>
          <w:rFonts w:ascii="TH SarabunPSK" w:hAnsi="TH SarabunPSK" w:cs="TH SarabunPSK"/>
          <w:sz w:val="32"/>
          <w:szCs w:val="32"/>
        </w:rPr>
        <w:t xml:space="preserve"> </w:t>
      </w:r>
      <w:r w:rsidR="00821ADB" w:rsidRPr="00CE4550">
        <w:rPr>
          <w:position w:val="-10"/>
        </w:rPr>
        <w:object w:dxaOrig="200" w:dyaOrig="260" w14:anchorId="32049538">
          <v:shape id="_x0000_i1097" type="#_x0000_t75" style="width:10.2pt;height:13.2pt" o:ole="">
            <v:imagedata r:id="rId132" o:title=""/>
          </v:shape>
          <o:OLEObject Type="Embed" ProgID="Equation.DSMT4" ShapeID="_x0000_i1097" DrawAspect="Content" ObjectID="_1745852839" r:id="rId138"/>
        </w:object>
      </w:r>
      <w:r w:rsidR="00821ADB" w:rsidRPr="00CE4550">
        <w:rPr>
          <w:position w:val="-10"/>
        </w:rPr>
        <w:object w:dxaOrig="880" w:dyaOrig="320" w14:anchorId="74DD61F4">
          <v:shape id="_x0000_i1098" type="#_x0000_t75" style="width:43.8pt;height:16.2pt" o:ole="">
            <v:imagedata r:id="rId139" o:title=""/>
          </v:shape>
          <o:OLEObject Type="Embed" ProgID="Equation.DSMT4" ShapeID="_x0000_i1098" DrawAspect="Content" ObjectID="_1745852840" r:id="rId140"/>
        </w:objec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สหสัมพันธ์ในตัวเองที่ห่างกันเกิน </w:t>
      </w:r>
      <w:r w:rsidRPr="00357481">
        <w:rPr>
          <w:rFonts w:ascii="TH SarabunPSK" w:hAnsi="TH SarabunPSK" w:cs="TH SarabunPSK"/>
          <w:noProof/>
          <w:position w:val="-4"/>
        </w:rPr>
        <w:drawing>
          <wp:inline distT="0" distB="0" distL="0" distR="0" wp14:anchorId="6C03BAF5" wp14:editId="662849CE">
            <wp:extent cx="78193" cy="86448"/>
            <wp:effectExtent l="0" t="0" r="0" b="0"/>
            <wp:docPr id="70" name="Picture 1" descr="{&quot;mathml&quot;:&quot;&lt;math style=\&quot;font-family:stix;font-size:16px;\&quot; xmlns=\&quot;http://www.w3.org/1998/Math/MathML\&quot;&gt;&lt;mstyle mathsize=\&quot;16px\&quot;&gt;&lt;mi&gt;q&lt;/mi&gt;&lt;/mstyle&gt;&lt;/math&gt;&quot;}" title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" descr="{&quot;mathml&quot;:&quot;&lt;math style=\&quot;font-family:stix;font-size:16px;\&quot; xmlns=\&quot;http://www.w3.org/1998/Math/MathML\&quot;&gt;&lt;mstyle mathsize=\&quot;16px\&quot;&gt;&lt;mi&gt;q&lt;/mi&gt;&lt;/mstyle&gt;&lt;/math&gt;&quot;}" title="q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105" cy="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>ช่วงเวลา</w:t>
      </w:r>
    </w:p>
    <w:p w14:paraId="43AC3DA7" w14:textId="77777777" w:rsidR="004F3246" w:rsidRPr="00F74788" w:rsidRDefault="004F3246" w:rsidP="00B15BDA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จะมีลักษณะลดลงเข้าสู่ศูนย์อย่างรวดเร็วและสหสัมพันธ์ในตัวเองบางส่วนจะมีลักษณะลดลงเข้าสู่ศูนย์อย่างรวดเร็ว</w:t>
      </w:r>
    </w:p>
    <w:p w14:paraId="41C603BD" w14:textId="77777777" w:rsidR="004F3246" w:rsidRPr="007E7B71" w:rsidRDefault="004F3246" w:rsidP="00B15BDA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lastRenderedPageBreak/>
        <w:t>ถ้าเป็น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ตัวแบบผสมระหว่าง </w:t>
      </w:r>
      <w:r w:rsidRPr="007E7B71">
        <w:rPr>
          <w:rFonts w:ascii="TH SarabunPSK" w:hAnsi="TH SarabunPSK" w:cs="TH SarabunPSK"/>
          <w:sz w:val="32"/>
          <w:szCs w:val="32"/>
        </w:rPr>
        <w:t xml:space="preserve">AR </w:t>
      </w:r>
      <w:r w:rsidRPr="007E7B71">
        <w:rPr>
          <w:rFonts w:ascii="TH SarabunPSK" w:hAnsi="TH SarabunPSK" w:cs="TH SarabunPSK"/>
          <w:sz w:val="32"/>
          <w:szCs w:val="32"/>
          <w:cs/>
        </w:rPr>
        <w:t>และ</w:t>
      </w:r>
      <w:r w:rsidRPr="007E7B71">
        <w:rPr>
          <w:rFonts w:ascii="TH SarabunPSK" w:hAnsi="TH SarabunPSK" w:cs="TH SarabunPSK"/>
          <w:sz w:val="32"/>
          <w:szCs w:val="32"/>
        </w:rPr>
        <w:t xml:space="preserve">MA (Mixed Autoregressive Moving Average </w:t>
      </w:r>
      <w:r w:rsidRPr="007E7B71">
        <w:rPr>
          <w:rFonts w:ascii="TH SarabunPSK" w:hAnsi="TH SarabunPSK" w:cs="TH SarabunPSK"/>
          <w:sz w:val="32"/>
          <w:szCs w:val="32"/>
          <w:cs/>
        </w:rPr>
        <w:t>: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="00821ADB" w:rsidRPr="007E7B71">
        <w:rPr>
          <w:rFonts w:ascii="TH SarabunPSK" w:hAnsi="TH SarabunPSK" w:cs="TH SarabunPSK"/>
          <w:position w:val="-10"/>
          <w:sz w:val="32"/>
          <w:szCs w:val="32"/>
        </w:rPr>
        <w:object w:dxaOrig="1260" w:dyaOrig="320" w14:anchorId="32A446F8">
          <v:shape id="_x0000_i1099" type="#_x0000_t75" style="width:63pt;height:16.2pt" o:ole="">
            <v:imagedata r:id="rId142" o:title=""/>
          </v:shape>
          <o:OLEObject Type="Embed" ProgID="Equation.DSMT4" ShapeID="_x0000_i1099" DrawAspect="Content" ObjectID="_1745852841" r:id="rId143"/>
        </w:objec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สหสัมพันธ์ในตัวเองที่ห่างกันเกิน </w:t>
      </w:r>
      <w:r w:rsidR="00821ADB" w:rsidRPr="007E7B71">
        <w:rPr>
          <w:rFonts w:ascii="TH SarabunPSK" w:hAnsi="TH SarabunPSK" w:cs="TH SarabunPSK"/>
          <w:position w:val="-10"/>
          <w:sz w:val="32"/>
          <w:szCs w:val="32"/>
        </w:rPr>
        <w:object w:dxaOrig="200" w:dyaOrig="260" w14:anchorId="6343577B">
          <v:shape id="_x0000_i1100" type="#_x0000_t75" style="width:10.2pt;height:13.2pt" o:ole="">
            <v:imagedata r:id="rId132" o:title=""/>
          </v:shape>
          <o:OLEObject Type="Embed" ProgID="Equation.DSMT4" ShapeID="_x0000_i1100" DrawAspect="Content" ObjectID="_1745852842" r:id="rId144"/>
        </w:objec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ช่วงเวลา และสหสัมพันธ์ในตัวเองบางส่วนที่ห่างกันเกิน </w:t>
      </w:r>
      <w:r w:rsidR="00821ADB" w:rsidRPr="007E7B71">
        <w:rPr>
          <w:rFonts w:ascii="TH SarabunPSK" w:hAnsi="TH SarabunPSK" w:cs="TH SarabunPSK"/>
          <w:position w:val="-10"/>
          <w:sz w:val="32"/>
          <w:szCs w:val="32"/>
        </w:rPr>
        <w:object w:dxaOrig="240" w:dyaOrig="260" w14:anchorId="297FFD26">
          <v:shape id="_x0000_i1101" type="#_x0000_t75" style="width:12pt;height:13.2pt" o:ole="">
            <v:imagedata r:id="rId127" o:title=""/>
          </v:shape>
          <o:OLEObject Type="Embed" ProgID="Equation.DSMT4" ShapeID="_x0000_i1101" DrawAspect="Content" ObjectID="_1745852843" r:id="rId145"/>
        </w:objec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ช่วงเวลา จะมีลักษณะลดลงเข้าสู่ศูนย์อย่างรวดเร็ว</w:t>
      </w:r>
    </w:p>
    <w:p w14:paraId="4E2866E8" w14:textId="77777777" w:rsidR="001359E2" w:rsidRDefault="004F3246" w:rsidP="00424A5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ab/>
      </w:r>
      <w:r w:rsidRPr="007E7B71">
        <w:rPr>
          <w:rFonts w:ascii="TH SarabunPSK" w:hAnsi="TH SarabunPSK" w:cs="TH SarabunPSK"/>
          <w:sz w:val="32"/>
          <w:szCs w:val="32"/>
          <w:cs/>
        </w:rPr>
        <w:tab/>
      </w:r>
      <w:r w:rsidRPr="007E7B71">
        <w:rPr>
          <w:rFonts w:ascii="TH SarabunPSK" w:hAnsi="TH SarabunPSK" w:cs="TH SarabunPSK"/>
          <w:sz w:val="32"/>
          <w:szCs w:val="32"/>
          <w:cs/>
        </w:rPr>
        <w:tab/>
      </w:r>
    </w:p>
    <w:p w14:paraId="0DE170B9" w14:textId="77777777" w:rsidR="001359E2" w:rsidRDefault="001359E2" w:rsidP="001359E2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FF85906" w14:textId="77777777" w:rsidR="001359E2" w:rsidRDefault="004F3246" w:rsidP="001359E2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ถ้าทั้งสหสัมพันธ์ในตัวเองและสหสัมพันธ์ในตัวเองบางส่วนมีค่าเท่ากับศูนย์ทุกช่วงห่างจะ</w:t>
      </w:r>
    </w:p>
    <w:p w14:paraId="2627245D" w14:textId="257C22F5" w:rsidR="00424A56" w:rsidRPr="007E7B71" w:rsidRDefault="004F3246" w:rsidP="00424A5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ได้แบบจำลองที่เรียกว่า </w:t>
      </w:r>
      <w:r w:rsidRPr="007E7B71">
        <w:rPr>
          <w:rFonts w:ascii="TH SarabunPSK" w:hAnsi="TH SarabunPSK" w:cs="TH SarabunPSK"/>
          <w:sz w:val="32"/>
          <w:szCs w:val="32"/>
        </w:rPr>
        <w:t xml:space="preserve">White Noise </w:t>
      </w:r>
      <w:r w:rsidRPr="007E7B71">
        <w:rPr>
          <w:rFonts w:ascii="TH SarabunPSK" w:hAnsi="TH SarabunPSK" w:cs="TH SarabunPSK"/>
          <w:sz w:val="32"/>
          <w:szCs w:val="32"/>
          <w:cs/>
        </w:rPr>
        <w:t>นิยามคือ</w:t>
      </w:r>
    </w:p>
    <w:p w14:paraId="46AADB87" w14:textId="77777777" w:rsidR="004F3246" w:rsidRPr="007E7B71" w:rsidRDefault="00821ADB" w:rsidP="00EE4E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position w:val="-12"/>
          <w:sz w:val="32"/>
          <w:szCs w:val="32"/>
        </w:rPr>
        <w:object w:dxaOrig="1080" w:dyaOrig="360" w14:anchorId="2E1F7120">
          <v:shape id="_x0000_i1102" type="#_x0000_t75" style="width:54pt;height:18pt" o:ole="">
            <v:imagedata r:id="rId146" o:title=""/>
          </v:shape>
          <o:OLEObject Type="Embed" ProgID="Equation.DSMT4" ShapeID="_x0000_i1102" DrawAspect="Content" ObjectID="_1745852844" r:id="rId147"/>
        </w:object>
      </w:r>
    </w:p>
    <w:p w14:paraId="23B4986C" w14:textId="77777777" w:rsidR="004F3246" w:rsidRPr="007E7B71" w:rsidRDefault="004F3246" w:rsidP="00F74788">
      <w:pPr>
        <w:spacing w:after="0"/>
        <w:rPr>
          <w:rFonts w:ascii="TH SarabunPSK" w:hAnsi="TH SarabunPSK" w:cs="TH SarabunPSK"/>
          <w:sz w:val="32"/>
          <w:szCs w:val="32"/>
          <w:cs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                </w:t>
      </w:r>
      <w:r w:rsidRPr="007E7B71">
        <w:rPr>
          <w:rFonts w:ascii="TH SarabunPSK" w:hAnsi="TH SarabunPSK" w:cs="TH SarabunPSK"/>
          <w:sz w:val="32"/>
          <w:szCs w:val="32"/>
          <w:cs/>
        </w:rPr>
        <w:tab/>
        <w:t>โดยท</w:t>
      </w:r>
      <w:r w:rsidR="009C72A3" w:rsidRPr="007E7B71">
        <w:rPr>
          <w:rFonts w:ascii="TH SarabunPSK" w:hAnsi="TH SarabunPSK" w:cs="TH SarabunPSK"/>
          <w:sz w:val="32"/>
          <w:szCs w:val="32"/>
          <w:cs/>
        </w:rPr>
        <w:t>ี่</w:t>
      </w:r>
    </w:p>
    <w:p w14:paraId="62481A8F" w14:textId="77777777" w:rsidR="004F3246" w:rsidRPr="007E7B71" w:rsidRDefault="00821ADB" w:rsidP="00EE4E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position w:val="-12"/>
          <w:sz w:val="32"/>
          <w:szCs w:val="32"/>
        </w:rPr>
        <w:object w:dxaOrig="1420" w:dyaOrig="380" w14:anchorId="074395B2">
          <v:shape id="_x0000_i1103" type="#_x0000_t75" style="width:70.8pt;height:18.6pt" o:ole="">
            <v:imagedata r:id="rId148" o:title=""/>
          </v:shape>
          <o:OLEObject Type="Embed" ProgID="Equation.DSMT4" ShapeID="_x0000_i1103" DrawAspect="Content" ObjectID="_1745852845" r:id="rId149"/>
        </w:object>
      </w:r>
    </w:p>
    <w:p w14:paraId="032FCA0D" w14:textId="77777777" w:rsidR="004F3246" w:rsidRPr="007E7B71" w:rsidRDefault="004F3246" w:rsidP="00F74788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5B670FFD" w14:textId="77777777" w:rsidR="005B6DE7" w:rsidRPr="007E7B71" w:rsidRDefault="004F3246" w:rsidP="005B6DE7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 ถ้าทั้งสหสัมพันธ์ในตัวเองและสหสัมพันธ์ในตัวเองบางส่วนจากข้อมูลอนุกรมเวลาที่ได้</w:t>
      </w:r>
    </w:p>
    <w:p w14:paraId="146FBF8D" w14:textId="35D45701" w:rsidR="00424A56" w:rsidRPr="007E7B71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จากการแปลงให้เป็นอนุกรมเวลาคงที่โดยการหาผลต่าง มีค่าเท่ากับศูนย์  จะได้ตัวแบบที่เรียกว่า </w:t>
      </w:r>
      <w:r w:rsidRPr="007E7B71">
        <w:rPr>
          <w:rFonts w:ascii="TH SarabunPSK" w:hAnsi="TH SarabunPSK" w:cs="TH SarabunPSK"/>
          <w:sz w:val="32"/>
          <w:szCs w:val="32"/>
        </w:rPr>
        <w:t xml:space="preserve">Random Walk </w:t>
      </w:r>
      <w:r w:rsidRPr="007E7B71">
        <w:rPr>
          <w:rFonts w:ascii="TH SarabunPSK" w:hAnsi="TH SarabunPSK" w:cs="TH SarabunPSK"/>
          <w:sz w:val="32"/>
          <w:szCs w:val="32"/>
          <w:cs/>
        </w:rPr>
        <w:t>นิยามคือ</w:t>
      </w:r>
    </w:p>
    <w:p w14:paraId="1E1449FC" w14:textId="77777777" w:rsidR="004F3246" w:rsidRPr="007E7B71" w:rsidRDefault="00424A56" w:rsidP="00EE4EE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position w:val="-12"/>
          <w:sz w:val="32"/>
          <w:szCs w:val="32"/>
        </w:rPr>
        <w:object w:dxaOrig="1600" w:dyaOrig="360" w14:anchorId="46D28290">
          <v:shape id="_x0000_i1104" type="#_x0000_t75" style="width:80.4pt;height:18pt" o:ole="">
            <v:imagedata r:id="rId150" o:title=""/>
          </v:shape>
          <o:OLEObject Type="Embed" ProgID="Equation.DSMT4" ShapeID="_x0000_i1104" DrawAspect="Content" ObjectID="_1745852846" r:id="rId151"/>
        </w:object>
      </w:r>
    </w:p>
    <w:p w14:paraId="0B670026" w14:textId="77777777" w:rsidR="004F3246" w:rsidRPr="007E7B71" w:rsidRDefault="004F3246" w:rsidP="00F7478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97D5CBE" w14:textId="77777777" w:rsidR="004F3246" w:rsidRPr="007E7B71" w:rsidRDefault="004F3246" w:rsidP="00F74788">
      <w:pPr>
        <w:spacing w:after="0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               </w:t>
      </w:r>
      <w:r w:rsidRPr="007E7B71">
        <w:rPr>
          <w:rFonts w:ascii="TH SarabunPSK" w:hAnsi="TH SarabunPSK" w:cs="TH SarabunPSK"/>
          <w:sz w:val="32"/>
          <w:szCs w:val="32"/>
          <w:cs/>
        </w:rPr>
        <w:tab/>
      </w:r>
      <w:r w:rsidRPr="007E7B71">
        <w:rPr>
          <w:rFonts w:ascii="TH SarabunPSK" w:hAnsi="TH SarabunPSK" w:cs="TH SarabunPSK"/>
          <w:sz w:val="32"/>
          <w:szCs w:val="32"/>
          <w:cs/>
        </w:rPr>
        <w:tab/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โดยที</w:t>
      </w:r>
      <w:r w:rsidR="009C72A3" w:rsidRPr="007E7B71">
        <w:rPr>
          <w:rFonts w:ascii="TH SarabunPSK" w:hAnsi="TH SarabunPSK" w:cs="TH SarabunPSK"/>
          <w:sz w:val="32"/>
          <w:szCs w:val="32"/>
          <w:cs/>
        </w:rPr>
        <w:t>่</w:t>
      </w:r>
    </w:p>
    <w:p w14:paraId="3A6C12DF" w14:textId="2655DA83" w:rsidR="005B6DE7" w:rsidRDefault="007E7B71" w:rsidP="001359E2">
      <w:pPr>
        <w:ind w:left="36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</w:t>
      </w:r>
      <w:r w:rsidR="00971F6B" w:rsidRPr="007E7B71">
        <w:rPr>
          <w:rFonts w:ascii="TH SarabunPSK" w:hAnsi="TH SarabunPSK" w:cs="TH SarabunPSK"/>
          <w:position w:val="-12"/>
          <w:sz w:val="32"/>
          <w:szCs w:val="32"/>
          <w:cs/>
        </w:rPr>
        <w:object w:dxaOrig="1420" w:dyaOrig="380" w14:anchorId="14E7B14C">
          <v:shape id="_x0000_i1105" type="#_x0000_t75" style="width:70.8pt;height:18.6pt" o:ole="">
            <v:imagedata r:id="rId152" o:title=""/>
          </v:shape>
          <o:OLEObject Type="Embed" ProgID="Equation.DSMT4" ShapeID="_x0000_i1105" DrawAspect="Content" ObjectID="_1745852847" r:id="rId153"/>
        </w:object>
      </w:r>
    </w:p>
    <w:p w14:paraId="64DD3C4D" w14:textId="77777777" w:rsidR="001359E2" w:rsidRPr="001359E2" w:rsidRDefault="001359E2" w:rsidP="001359E2">
      <w:pPr>
        <w:ind w:left="3600"/>
        <w:rPr>
          <w:rFonts w:ascii="TH SarabunPSK" w:hAnsi="TH SarabunPSK" w:cs="TH SarabunPSK"/>
          <w:sz w:val="32"/>
          <w:szCs w:val="32"/>
        </w:rPr>
      </w:pPr>
    </w:p>
    <w:p w14:paraId="5F1CBEE4" w14:textId="77777777" w:rsidR="004F3246" w:rsidRPr="007E7B71" w:rsidRDefault="004F3246" w:rsidP="005B6DE7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E7B71">
        <w:rPr>
          <w:rFonts w:ascii="TH SarabunPSK" w:eastAsia="Times New Roman" w:hAnsi="TH SarabunPSK" w:cs="TH SarabunPSK"/>
          <w:sz w:val="32"/>
          <w:szCs w:val="32"/>
        </w:rPr>
        <w:t>2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>.2.</w:t>
      </w:r>
      <w:r w:rsidRPr="007E7B71">
        <w:rPr>
          <w:rFonts w:ascii="TH SarabunPSK" w:eastAsia="Times New Roman" w:hAnsi="TH SarabunPSK" w:cs="TH SarabunPSK"/>
          <w:sz w:val="32"/>
          <w:szCs w:val="32"/>
        </w:rPr>
        <w:t>2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b/>
          <w:bCs/>
          <w:sz w:val="32"/>
          <w:szCs w:val="32"/>
          <w:cs/>
        </w:rPr>
        <w:t>การประมาณค่าพารามิเตอร์ (</w:t>
      </w:r>
      <w:r w:rsidRPr="007E7B71">
        <w:rPr>
          <w:rFonts w:ascii="TH SarabunPSK" w:hAnsi="TH SarabunPSK" w:cs="TH SarabunPSK"/>
          <w:b/>
          <w:bCs/>
          <w:sz w:val="32"/>
          <w:szCs w:val="32"/>
        </w:rPr>
        <w:t>Estimation)</w:t>
      </w:r>
    </w:p>
    <w:p w14:paraId="6CD40E69" w14:textId="77777777" w:rsidR="00424A56" w:rsidRPr="007E7B71" w:rsidRDefault="004F3246" w:rsidP="009A3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7E7B71">
        <w:rPr>
          <w:rFonts w:ascii="TH SarabunPSK" w:hAnsi="TH SarabunPSK" w:cs="TH SarabunPSK"/>
          <w:sz w:val="32"/>
          <w:szCs w:val="32"/>
          <w:cs/>
        </w:rPr>
        <w:tab/>
      </w:r>
      <w:r w:rsidRPr="007E7B71">
        <w:rPr>
          <w:rFonts w:ascii="TH SarabunPSK" w:hAnsi="TH SarabunPSK" w:cs="TH SarabunPSK"/>
          <w:sz w:val="32"/>
          <w:szCs w:val="32"/>
          <w:cs/>
        </w:rPr>
        <w:tab/>
        <w:t>กำลังสอง (</w:t>
      </w:r>
      <w:r w:rsidR="00971F6B" w:rsidRPr="007E7B71">
        <w:rPr>
          <w:rFonts w:ascii="TH SarabunPSK" w:hAnsi="TH SarabunPSK" w:cs="TH SarabunPSK"/>
          <w:position w:val="-28"/>
          <w:sz w:val="32"/>
          <w:szCs w:val="32"/>
        </w:rPr>
        <w:object w:dxaOrig="600" w:dyaOrig="680" w14:anchorId="17896211">
          <v:shape id="_x0000_i1106" type="#_x0000_t75" style="width:30pt;height:33.6pt" o:ole="">
            <v:imagedata r:id="rId154" o:title=""/>
          </v:shape>
          <o:OLEObject Type="Embed" ProgID="Equation.DSMT4" ShapeID="_x0000_i1106" DrawAspect="Content" ObjectID="_1745852848" r:id="rId155"/>
        </w:object>
      </w:r>
      <w:r w:rsidRPr="007E7B71">
        <w:rPr>
          <w:rFonts w:ascii="TH SarabunPSK" w:hAnsi="TH SarabunPSK" w:cs="TH SarabunPSK"/>
          <w:sz w:val="32"/>
          <w:szCs w:val="32"/>
          <w:cs/>
        </w:rPr>
        <w:t>)</w:t>
      </w:r>
      <w:r w:rsidR="00971F6B"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มีค่าน้อยที่สุด โดยที่</w:t>
      </w:r>
      <w:r w:rsidR="00971F6B"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71F6B" w:rsidRPr="007E7B71">
        <w:rPr>
          <w:rFonts w:ascii="TH SarabunPSK" w:hAnsi="TH SarabunPSK" w:cs="TH SarabunPSK"/>
          <w:position w:val="-12"/>
          <w:sz w:val="32"/>
          <w:szCs w:val="32"/>
        </w:rPr>
        <w:object w:dxaOrig="240" w:dyaOrig="360" w14:anchorId="0C83D529">
          <v:shape id="_x0000_i1107" type="#_x0000_t75" style="width:12pt;height:18pt" o:ole="">
            <v:imagedata r:id="rId156" o:title=""/>
          </v:shape>
          <o:OLEObject Type="Embed" ProgID="Equation.DSMT4" ShapeID="_x0000_i1107" DrawAspect="Content" ObjectID="_1745852849" r:id="rId157"/>
        </w:object>
      </w:r>
      <w:r w:rsidR="00971F6B"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คือค่าประมาณความคลาดเคลื่อน </w:t>
      </w:r>
      <w:r w:rsidR="00971F6B" w:rsidRPr="007E7B71">
        <w:rPr>
          <w:rFonts w:ascii="TH SarabunPSK" w:hAnsi="TH SarabunPSK" w:cs="TH SarabunPSK"/>
          <w:position w:val="-12"/>
          <w:sz w:val="32"/>
          <w:szCs w:val="32"/>
          <w:cs/>
        </w:rPr>
        <w:object w:dxaOrig="240" w:dyaOrig="360" w14:anchorId="3895351A">
          <v:shape id="_x0000_i1108" type="#_x0000_t75" style="width:12pt;height:18pt" o:ole="">
            <v:imagedata r:id="rId38" o:title=""/>
          </v:shape>
          <o:OLEObject Type="Embed" ProgID="Equation.DSMT4" ShapeID="_x0000_i1108" DrawAspect="Content" ObjectID="_1745852850" r:id="rId158"/>
        </w:objec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จากนั้นนำแบบจำลองที่ได้ไปตรวจสอบเหมาะสม</w:t>
      </w:r>
    </w:p>
    <w:p w14:paraId="1E39CD54" w14:textId="77777777" w:rsidR="00821FF2" w:rsidRPr="007E7B71" w:rsidRDefault="00821FF2" w:rsidP="005B6DE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86DAAC" w14:textId="77777777" w:rsidR="004F3246" w:rsidRPr="007E7B71" w:rsidRDefault="004F3246" w:rsidP="009A3239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E7B71">
        <w:rPr>
          <w:rFonts w:ascii="TH SarabunPSK" w:eastAsia="Times New Roman" w:hAnsi="TH SarabunPSK" w:cs="TH SarabunPSK"/>
          <w:sz w:val="32"/>
          <w:szCs w:val="32"/>
        </w:rPr>
        <w:t>2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>.2.</w:t>
      </w:r>
      <w:r w:rsidRPr="007E7B71">
        <w:rPr>
          <w:rFonts w:ascii="TH SarabunPSK" w:eastAsia="Times New Roman" w:hAnsi="TH SarabunPSK" w:cs="TH SarabunPSK"/>
          <w:sz w:val="32"/>
          <w:szCs w:val="32"/>
        </w:rPr>
        <w:t>3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bookmarkStart w:id="43" w:name="_Hlk133441286"/>
      <w:r w:rsidRPr="007E7B71">
        <w:rPr>
          <w:rFonts w:ascii="TH SarabunPSK" w:hAnsi="TH SarabunPSK" w:cs="TH SarabunPSK"/>
          <w:b/>
          <w:bCs/>
          <w:sz w:val="32"/>
          <w:szCs w:val="32"/>
          <w:cs/>
        </w:rPr>
        <w:t>การตรวจสอบความเหมาะสมของตัวแบบ (</w:t>
      </w:r>
      <w:r w:rsidRPr="007E7B71">
        <w:rPr>
          <w:rFonts w:ascii="TH SarabunPSK" w:hAnsi="TH SarabunPSK" w:cs="TH SarabunPSK"/>
          <w:b/>
          <w:bCs/>
          <w:sz w:val="32"/>
          <w:szCs w:val="32"/>
        </w:rPr>
        <w:t>Diagnostic Checking)</w:t>
      </w:r>
      <w:r w:rsidRPr="007E7B7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bookmarkEnd w:id="43"/>
    <w:p w14:paraId="127FB315" w14:textId="77777777" w:rsidR="004F3246" w:rsidRPr="007E7B71" w:rsidRDefault="004F3246" w:rsidP="009A3239">
      <w:pPr>
        <w:spacing w:after="0"/>
        <w:ind w:left="720"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ในขั้นตอนการตรวจสอบความเหมาะสมของแบบจำลอง เป็นการตรวจสอบว่าแบบจำลองที่</w:t>
      </w:r>
    </w:p>
    <w:p w14:paraId="07485BBE" w14:textId="4C2EFA19" w:rsidR="001359E2" w:rsidRDefault="004F3246" w:rsidP="009A3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เลือกมีความเหมาะสมกับข้อมูลอนุกรมเวลาที่ทำการวิเคราะห์หรือไม่โดย</w:t>
      </w:r>
    </w:p>
    <w:p w14:paraId="6B83B9AE" w14:textId="77777777" w:rsidR="001359E2" w:rsidRPr="001359E2" w:rsidRDefault="001359E2" w:rsidP="001359E2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E178AAA" w14:textId="06EE83F1" w:rsidR="004F3246" w:rsidRPr="007E7B71" w:rsidRDefault="004F3246" w:rsidP="005B6DE7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7E7B71">
        <w:rPr>
          <w:rFonts w:ascii="TH SarabunPSK" w:eastAsia="Times New Roman" w:hAnsi="TH SarabunPSK" w:cs="TH SarabunPSK"/>
          <w:sz w:val="32"/>
          <w:szCs w:val="32"/>
        </w:rPr>
        <w:t>2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>.2.</w:t>
      </w:r>
      <w:r w:rsidRPr="007E7B71">
        <w:rPr>
          <w:rFonts w:ascii="TH SarabunPSK" w:eastAsia="Times New Roman" w:hAnsi="TH SarabunPSK" w:cs="TH SarabunPSK"/>
          <w:sz w:val="32"/>
          <w:szCs w:val="32"/>
        </w:rPr>
        <w:t>3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7E7B71">
        <w:rPr>
          <w:rFonts w:ascii="TH SarabunPSK" w:eastAsia="Times New Roman" w:hAnsi="TH SarabunPSK" w:cs="TH SarabunPSK"/>
          <w:sz w:val="32"/>
          <w:szCs w:val="32"/>
        </w:rPr>
        <w:t>1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b/>
          <w:bCs/>
          <w:sz w:val="32"/>
          <w:szCs w:val="32"/>
          <w:cs/>
        </w:rPr>
        <w:t>ทดสอบค่าประมาณพารามิเตอร์ในแบบจําลองตามขั้นตอนดังนี้</w:t>
      </w:r>
    </w:p>
    <w:p w14:paraId="182F9897" w14:textId="26A26CD3" w:rsidR="00BB3EFA" w:rsidRPr="007E7B71" w:rsidRDefault="00BB3EFA" w:rsidP="00BB3EFA">
      <w:pPr>
        <w:ind w:left="1470" w:firstLine="690"/>
        <w:contextualSpacing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1. </w:t>
      </w:r>
      <w:r w:rsidRPr="007E7B71">
        <w:rPr>
          <w:rFonts w:ascii="TH SarabunPSK" w:hAnsi="TH SarabunPSK" w:cs="TH SarabunPSK"/>
          <w:sz w:val="32"/>
          <w:szCs w:val="32"/>
          <w:cs/>
        </w:rPr>
        <w:t>สมมติฐานในการทดสอบ</w:t>
      </w:r>
      <w:r w:rsidR="001359E2">
        <w:rPr>
          <w:rFonts w:ascii="TH SarabunPSK" w:hAnsi="TH SarabunPSK" w:cs="TH SarabunPSK"/>
          <w:sz w:val="32"/>
          <w:szCs w:val="32"/>
        </w:rPr>
        <w:t>: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position w:val="-12"/>
          <w:sz w:val="32"/>
          <w:szCs w:val="32"/>
        </w:rPr>
        <w:object w:dxaOrig="460" w:dyaOrig="360" w14:anchorId="4F22EA8E">
          <v:shape id="_x0000_i1109" type="#_x0000_t75" style="width:23.4pt;height:18pt" o:ole="">
            <v:imagedata r:id="rId159" o:title=""/>
          </v:shape>
          <o:OLEObject Type="Embed" ProgID="Equation.DSMT4" ShapeID="_x0000_i1109" DrawAspect="Content" ObjectID="_1745852851" r:id="rId160"/>
        </w:objec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พารามิเตอร์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position w:val="-6"/>
          <w:sz w:val="32"/>
          <w:szCs w:val="32"/>
        </w:rPr>
        <w:object w:dxaOrig="380" w:dyaOrig="279" w14:anchorId="098D27B3">
          <v:shape id="_x0000_i1110" type="#_x0000_t75" style="width:18.6pt;height:13.8pt" o:ole="">
            <v:imagedata r:id="rId161" o:title=""/>
          </v:shape>
          <o:OLEObject Type="Embed" ProgID="Equation.DSMT4" ShapeID="_x0000_i1110" DrawAspect="Content" ObjectID="_1745852852" r:id="rId162"/>
        </w:object>
      </w:r>
    </w:p>
    <w:p w14:paraId="74FDA401" w14:textId="41A02CC0" w:rsidR="00BB3EFA" w:rsidRPr="007E7B71" w:rsidRDefault="00BB3EFA" w:rsidP="00BB3EFA">
      <w:pPr>
        <w:ind w:left="1470"/>
        <w:contextualSpacing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       </w:t>
      </w:r>
      <w:r w:rsidRPr="007E7B71">
        <w:rPr>
          <w:rFonts w:ascii="TH SarabunPSK" w:hAnsi="TH SarabunPSK" w:cs="TH SarabunPSK"/>
          <w:noProof/>
          <w:sz w:val="32"/>
          <w:szCs w:val="32"/>
        </w:rPr>
        <w:t xml:space="preserve">                </w:t>
      </w:r>
      <w:r w:rsidRPr="007E7B71">
        <w:rPr>
          <w:rFonts w:ascii="TH SarabunPSK" w:hAnsi="TH SarabunPSK" w:cs="TH SarabunPSK"/>
          <w:noProof/>
          <w:sz w:val="32"/>
          <w:szCs w:val="32"/>
          <w:cs/>
        </w:rPr>
        <w:t xml:space="preserve">        </w:t>
      </w:r>
      <w:r w:rsidR="001359E2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noProof/>
          <w:sz w:val="32"/>
          <w:szCs w:val="32"/>
          <w:cs/>
        </w:rPr>
        <w:t xml:space="preserve">  </w:t>
      </w:r>
      <w:r w:rsidRPr="007E7B71">
        <w:rPr>
          <w:rFonts w:ascii="TH SarabunPSK" w:hAnsi="TH SarabunPSK" w:cs="TH SarabunPSK"/>
          <w:noProof/>
          <w:sz w:val="32"/>
          <w:szCs w:val="32"/>
        </w:rPr>
        <w:t xml:space="preserve">      </w:t>
      </w:r>
      <w:r w:rsidRPr="007E7B71">
        <w:rPr>
          <w:rFonts w:ascii="TH SarabunPSK" w:hAnsi="TH SarabunPSK" w:cs="TH SarabunPSK"/>
          <w:position w:val="-12"/>
          <w:sz w:val="32"/>
          <w:szCs w:val="32"/>
        </w:rPr>
        <w:object w:dxaOrig="440" w:dyaOrig="360" w14:anchorId="0738B6E7">
          <v:shape id="_x0000_i1111" type="#_x0000_t75" style="width:21.6pt;height:18pt" o:ole="">
            <v:imagedata r:id="rId163" o:title=""/>
          </v:shape>
          <o:OLEObject Type="Embed" ProgID="Equation.DSMT4" ShapeID="_x0000_i1111" DrawAspect="Content" ObjectID="_1745852853" r:id="rId164"/>
        </w:object>
      </w:r>
      <w:r w:rsidRPr="007E7B71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พารามิเตอร์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position w:val="-6"/>
          <w:sz w:val="32"/>
          <w:szCs w:val="32"/>
        </w:rPr>
        <w:object w:dxaOrig="380" w:dyaOrig="279" w14:anchorId="25CD6A3A">
          <v:shape id="_x0000_i1112" type="#_x0000_t75" style="width:18.6pt;height:13.8pt" o:ole="">
            <v:imagedata r:id="rId165" o:title=""/>
          </v:shape>
          <o:OLEObject Type="Embed" ProgID="Equation.DSMT4" ShapeID="_x0000_i1112" DrawAspect="Content" ObjectID="_1745852854" r:id="rId166"/>
        </w:object>
      </w:r>
    </w:p>
    <w:p w14:paraId="4189C1AF" w14:textId="77777777" w:rsidR="004F3246" w:rsidRPr="007E7B71" w:rsidRDefault="004F3246" w:rsidP="00F74788">
      <w:pPr>
        <w:ind w:left="1470"/>
        <w:contextualSpacing/>
        <w:rPr>
          <w:rFonts w:ascii="TH SarabunPSK" w:hAnsi="TH SarabunPSK" w:cs="TH SarabunPSK"/>
          <w:sz w:val="32"/>
          <w:szCs w:val="32"/>
        </w:rPr>
      </w:pPr>
    </w:p>
    <w:p w14:paraId="5CD83236" w14:textId="38E1A2A2" w:rsidR="00821FF2" w:rsidRPr="007E7B71" w:rsidRDefault="00821FF2" w:rsidP="00821FF2">
      <w:pPr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                               2.</w:t>
      </w:r>
      <w:r w:rsidR="001359E2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7E7B71">
        <w:rPr>
          <w:rFonts w:ascii="TH SarabunPSK" w:hAnsi="TH SarabunPSK" w:cs="TH SarabunPSK"/>
          <w:sz w:val="32"/>
          <w:szCs w:val="32"/>
          <w:cs/>
        </w:rPr>
        <w:t>ตัวสถิติ</w:t>
      </w:r>
      <w:r w:rsidR="00DA27D0">
        <w:rPr>
          <w:rFonts w:ascii="TH SarabunPSK" w:hAnsi="TH SarabunPSK" w:cs="TH SarabunPSK" w:hint="cs"/>
          <w:sz w:val="32"/>
          <w:szCs w:val="32"/>
          <w:cs/>
        </w:rPr>
        <w:t>ที่ใช้</w:t>
      </w:r>
      <w:r w:rsidR="004F3246" w:rsidRPr="007E7B71">
        <w:rPr>
          <w:rFonts w:ascii="TH SarabunPSK" w:hAnsi="TH SarabunPSK" w:cs="TH SarabunPSK"/>
          <w:sz w:val="32"/>
          <w:szCs w:val="32"/>
          <w:cs/>
        </w:rPr>
        <w:t>ทดสอบ</w:t>
      </w:r>
      <w:r w:rsidR="00DA27D0">
        <w:rPr>
          <w:rFonts w:ascii="TH SarabunPSK" w:hAnsi="TH SarabunPSK" w:cs="TH SarabunPSK"/>
          <w:sz w:val="32"/>
          <w:szCs w:val="32"/>
        </w:rPr>
        <w:t>:</w:t>
      </w:r>
      <w:r w:rsidR="004F3246"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position w:val="-6"/>
          <w:sz w:val="32"/>
          <w:szCs w:val="32"/>
        </w:rPr>
        <w:object w:dxaOrig="340" w:dyaOrig="240" w14:anchorId="5470F049">
          <v:shape id="_x0000_i1113" type="#_x0000_t75" style="width:16.8pt;height:12pt" o:ole="">
            <v:imagedata r:id="rId167" o:title=""/>
          </v:shape>
          <o:OLEObject Type="Embed" ProgID="Equation.DSMT4" ShapeID="_x0000_i1113" DrawAspect="Content" ObjectID="_1745852855" r:id="rId168"/>
        </w:object>
      </w:r>
      <m:oMath>
        <m:f>
          <m:fPr>
            <m:ctrlPr>
              <w:rPr>
                <w:rFonts w:ascii="Cambria Math" w:hAnsi="Cambria Math" w:cs="TH SarabunPSK"/>
                <w:i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H SarabunPSK"/>
                <w:sz w:val="32"/>
                <w:szCs w:val="32"/>
                <w:cs/>
              </w:rPr>
              <m:t>ตัวประมาณพารามิเตอร์</m:t>
            </m:r>
          </m:num>
          <m:den>
            <m:r>
              <w:rPr>
                <w:rFonts w:ascii="Cambria Math" w:hAnsi="Cambria Math" w:cs="TH SarabunPSK"/>
                <w:sz w:val="32"/>
                <w:szCs w:val="32"/>
                <w:cs/>
              </w:rPr>
              <m:t>ส่วนเบี่ยงเบนมาตราฐาน</m:t>
            </m:r>
          </m:den>
        </m:f>
      </m:oMath>
    </w:p>
    <w:p w14:paraId="6D0B2113" w14:textId="18EC32AE" w:rsidR="004F3246" w:rsidRPr="007E7B71" w:rsidRDefault="004F3246" w:rsidP="00F74788">
      <w:pPr>
        <w:ind w:left="1470" w:firstLine="690"/>
        <w:contextualSpacing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3. </w:t>
      </w:r>
      <w:r w:rsidR="001359E2" w:rsidRPr="00F74788">
        <w:rPr>
          <w:rFonts w:ascii="TH SarabunPSK" w:hAnsi="TH SarabunPSK" w:cs="TH SarabunPSK"/>
          <w:szCs w:val="32"/>
          <w:cs/>
        </w:rPr>
        <w:t>ก</w:t>
      </w:r>
      <w:r w:rsidR="001359E2">
        <w:rPr>
          <w:rFonts w:ascii="TH SarabunPSK" w:hAnsi="TH SarabunPSK" w:cs="TH SarabunPSK" w:hint="cs"/>
          <w:szCs w:val="32"/>
          <w:cs/>
        </w:rPr>
        <w:t>ำหนด</w:t>
      </w:r>
      <w:r w:rsidR="001359E2" w:rsidRPr="001359E2">
        <w:rPr>
          <w:rFonts w:ascii="TH SarabunPSK" w:hAnsi="TH SarabunPSK" w:cs="TH SarabunPSK"/>
          <w:szCs w:val="32"/>
          <w:cs/>
        </w:rPr>
        <w:t>ระดับนัยสำคัญ</w:t>
      </w:r>
      <w:r w:rsidR="001359E2">
        <w:rPr>
          <w:rFonts w:ascii="TH SarabunPSK" w:hAnsi="TH SarabunPSK" w:cs="TH SarabunPSK"/>
          <w:szCs w:val="32"/>
        </w:rPr>
        <w:t>: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33E5" w:rsidRPr="007E7B71">
        <w:rPr>
          <w:rFonts w:ascii="TH SarabunPSK" w:hAnsi="TH SarabunPSK" w:cs="TH SarabunPSK"/>
          <w:position w:val="-6"/>
          <w:sz w:val="32"/>
          <w:szCs w:val="32"/>
        </w:rPr>
        <w:object w:dxaOrig="880" w:dyaOrig="279" w14:anchorId="0BBF09B9">
          <v:shape id="_x0000_i1114" type="#_x0000_t75" style="width:43.8pt;height:13.8pt" o:ole="">
            <v:imagedata r:id="rId86" o:title=""/>
          </v:shape>
          <o:OLEObject Type="Embed" ProgID="Equation.DSMT4" ShapeID="_x0000_i1114" DrawAspect="Content" ObjectID="_1745852856" r:id="rId169"/>
        </w:object>
      </w:r>
    </w:p>
    <w:p w14:paraId="5F00BF7A" w14:textId="59DD4BA3" w:rsidR="004F3246" w:rsidRPr="007E7B71" w:rsidRDefault="004F3246" w:rsidP="00F74788">
      <w:pPr>
        <w:ind w:left="1470" w:firstLine="690"/>
        <w:contextualSpacing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4. </w:t>
      </w:r>
      <w:r w:rsidRPr="007E7B71">
        <w:rPr>
          <w:rFonts w:ascii="TH SarabunPSK" w:hAnsi="TH SarabunPSK" w:cs="TH SarabunPSK"/>
          <w:sz w:val="32"/>
          <w:szCs w:val="32"/>
          <w:cs/>
        </w:rPr>
        <w:t>เขตวิกฤต</w:t>
      </w:r>
      <w:r w:rsidR="00DA27D0">
        <w:rPr>
          <w:rFonts w:ascii="TH SarabunPSK" w:hAnsi="TH SarabunPSK" w:cs="TH SarabunPSK"/>
          <w:sz w:val="32"/>
          <w:szCs w:val="32"/>
        </w:rPr>
        <w:t>: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33E5" w:rsidRPr="007E7B71">
        <w:rPr>
          <w:rFonts w:ascii="TH SarabunPSK" w:hAnsi="TH SarabunPSK" w:cs="TH SarabunPSK"/>
          <w:sz w:val="32"/>
          <w:szCs w:val="32"/>
          <w:cs/>
        </w:rPr>
        <w:t xml:space="preserve">ปฏิเสธ </w:t>
      </w:r>
      <w:r w:rsidR="001359E2" w:rsidRPr="00CE4550">
        <w:rPr>
          <w:position w:val="-12"/>
        </w:rPr>
        <w:object w:dxaOrig="340" w:dyaOrig="360" w14:anchorId="391AF2B1">
          <v:shape id="_x0000_i1115" type="#_x0000_t75" style="width:16.8pt;height:18pt" o:ole="">
            <v:imagedata r:id="rId88" o:title=""/>
          </v:shape>
          <o:OLEObject Type="Embed" ProgID="Equation.DSMT4" ShapeID="_x0000_i1115" DrawAspect="Content" ObjectID="_1745852857" r:id="rId170"/>
        </w:object>
      </w:r>
      <w:r w:rsidR="00AB33E5" w:rsidRPr="007E7B71">
        <w:rPr>
          <w:rFonts w:ascii="TH SarabunPSK" w:hAnsi="TH SarabunPSK" w:cs="TH SarabunPSK"/>
          <w:sz w:val="32"/>
          <w:szCs w:val="32"/>
          <w:cs/>
        </w:rPr>
        <w:t xml:space="preserve"> ถ้า</w:t>
      </w:r>
      <w:r w:rsidR="00AB33E5"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="005B6DE7" w:rsidRPr="007E7B71">
        <w:rPr>
          <w:rFonts w:ascii="TH SarabunPSK" w:hAnsi="TH SarabunPSK" w:cs="TH SarabunPSK"/>
          <w:position w:val="-30"/>
          <w:sz w:val="32"/>
          <w:szCs w:val="32"/>
        </w:rPr>
        <w:object w:dxaOrig="859" w:dyaOrig="540" w14:anchorId="127038F8">
          <v:shape id="_x0000_i1116" type="#_x0000_t75" style="width:43.2pt;height:27pt" o:ole="">
            <v:imagedata r:id="rId171" o:title=""/>
          </v:shape>
          <o:OLEObject Type="Embed" ProgID="Equation.DSMT4" ShapeID="_x0000_i1116" DrawAspect="Content" ObjectID="_1745852858" r:id="rId172"/>
        </w:object>
      </w:r>
    </w:p>
    <w:p w14:paraId="3ABE829D" w14:textId="77777777" w:rsidR="004F3246" w:rsidRPr="007E7B71" w:rsidRDefault="004F3246" w:rsidP="009A3239">
      <w:pPr>
        <w:ind w:left="21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5. </w:t>
      </w:r>
      <w:r w:rsidRPr="007E7B71">
        <w:rPr>
          <w:rFonts w:ascii="TH SarabunPSK" w:hAnsi="TH SarabunPSK" w:cs="TH SarabunPSK"/>
          <w:sz w:val="32"/>
          <w:szCs w:val="32"/>
          <w:cs/>
        </w:rPr>
        <w:t>สรุปผล</w:t>
      </w:r>
      <w:r w:rsidR="00DA27D0">
        <w:rPr>
          <w:rFonts w:ascii="TH SarabunPSK" w:hAnsi="TH SarabunPSK" w:cs="TH SarabunPSK"/>
          <w:sz w:val="32"/>
          <w:szCs w:val="32"/>
        </w:rPr>
        <w:t>: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ถ้าผลการทดสอบนำไปสู่การปฏิเสธสมมติฐานว่าง แสดงว่าพารามิเตอร์</w:t>
      </w:r>
    </w:p>
    <w:p w14:paraId="39A58BF7" w14:textId="77777777" w:rsidR="004F3246" w:rsidRDefault="004F3246" w:rsidP="009A3239">
      <w:pPr>
        <w:ind w:left="21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  ตัวที่ทดสอบนั้นแตกต่างจากศูนย์ ควรรวมพารามิเตอร์ตัวนั้นอยู่ในแบบจำลอง</w:t>
      </w:r>
    </w:p>
    <w:p w14:paraId="3AC8ED22" w14:textId="77777777" w:rsidR="009A3239" w:rsidRPr="007E7B71" w:rsidRDefault="009A3239" w:rsidP="00424A56">
      <w:pPr>
        <w:ind w:left="2160"/>
        <w:contextualSpacing/>
        <w:rPr>
          <w:rFonts w:ascii="TH SarabunPSK" w:hAnsi="TH SarabunPSK" w:cs="TH SarabunPSK"/>
          <w:sz w:val="32"/>
          <w:szCs w:val="32"/>
        </w:rPr>
      </w:pPr>
    </w:p>
    <w:p w14:paraId="5C97C072" w14:textId="77777777" w:rsidR="009A3239" w:rsidRDefault="009A3239" w:rsidP="009A3239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7E7B71">
        <w:rPr>
          <w:rFonts w:ascii="TH SarabunPSK" w:eastAsia="Times New Roman" w:hAnsi="TH SarabunPSK" w:cs="TH SarabunPSK"/>
          <w:sz w:val="32"/>
          <w:szCs w:val="32"/>
        </w:rPr>
        <w:t>2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>.2.</w:t>
      </w:r>
      <w:r w:rsidRPr="007E7B71">
        <w:rPr>
          <w:rFonts w:ascii="TH SarabunPSK" w:eastAsia="Times New Roman" w:hAnsi="TH SarabunPSK" w:cs="TH SarabunPSK"/>
          <w:sz w:val="32"/>
          <w:szCs w:val="32"/>
        </w:rPr>
        <w:t>3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2</w:t>
      </w:r>
      <w:r w:rsidRPr="007E7B7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9A3239">
        <w:rPr>
          <w:rFonts w:ascii="TH SarabunPSK" w:hAnsi="TH SarabunPSK" w:cs="TH SarabunPSK"/>
          <w:b/>
          <w:bCs/>
          <w:sz w:val="32"/>
          <w:szCs w:val="32"/>
          <w:cs/>
        </w:rPr>
        <w:t xml:space="preserve">พิจารณาค่าประมาณความคลาดเคลื่อนที่คำนวณได้จากการสร้างสมการพยากรณ์ </w:t>
      </w:r>
    </w:p>
    <w:p w14:paraId="5A890E38" w14:textId="56F355E8" w:rsidR="009A3239" w:rsidRPr="009A3239" w:rsidRDefault="009A3239" w:rsidP="009A3239">
      <w:pPr>
        <w:spacing w:after="0" w:line="36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</w:t>
      </w:r>
      <w:r w:rsidRPr="009A3239">
        <w:rPr>
          <w:rFonts w:ascii="TH SarabunPSK" w:hAnsi="TH SarabunPSK" w:cs="TH SarabunPSK"/>
          <w:b/>
          <w:bCs/>
          <w:sz w:val="32"/>
          <w:szCs w:val="32"/>
          <w:cs/>
        </w:rPr>
        <w:t>แบบจำลอง</w:t>
      </w:r>
    </w:p>
    <w:p w14:paraId="76D07524" w14:textId="77777777" w:rsidR="004F3246" w:rsidRPr="007E7B71" w:rsidRDefault="004F3246" w:rsidP="009A3239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1. </w:t>
      </w:r>
      <w:r w:rsidRPr="007E7B71">
        <w:rPr>
          <w:rFonts w:ascii="TH SarabunPSK" w:hAnsi="TH SarabunPSK" w:cs="TH SarabunPSK"/>
          <w:sz w:val="32"/>
          <w:szCs w:val="32"/>
          <w:cs/>
        </w:rPr>
        <w:t>สร้างกราฟค่าประมาณความคลาดเคลื่อนเทียบกับเวลา ถ้ากราฟที่ได้แสดงให้</w:t>
      </w:r>
    </w:p>
    <w:p w14:paraId="362AD400" w14:textId="6118AC79" w:rsidR="004F3246" w:rsidRPr="007E7B71" w:rsidRDefault="004F3246" w:rsidP="009A3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เห็นว่าค่าประมาณความคลาดเคลื่อนมีการกระจายไม่คงที่เปลี่ยนแปลงตามเวลา แสดงว่าค่าความคลาดเคลื่อน ถ้ามีแบบจำลองเป็น </w:t>
      </w:r>
      <w:r w:rsidRPr="007E7B71">
        <w:rPr>
          <w:rFonts w:ascii="TH SarabunPSK" w:hAnsi="TH SarabunPSK" w:cs="TH SarabunPSK"/>
          <w:sz w:val="32"/>
          <w:szCs w:val="32"/>
        </w:rPr>
        <w:t xml:space="preserve">White Noise </w:t>
      </w:r>
      <w:r w:rsidRPr="007E7B71">
        <w:rPr>
          <w:rFonts w:ascii="TH SarabunPSK" w:hAnsi="TH SarabunPSK" w:cs="TH SarabunPSK"/>
          <w:sz w:val="32"/>
          <w:szCs w:val="32"/>
          <w:cs/>
        </w:rPr>
        <w:t>แสดงว่าแบบจำลองที่ได้เป็นแบบจำลองที่เหมาะสม</w:t>
      </w:r>
    </w:p>
    <w:p w14:paraId="2413C976" w14:textId="77777777" w:rsidR="004F3246" w:rsidRPr="007E7B71" w:rsidRDefault="004F3246" w:rsidP="00B15BDA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2.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ดูจาก </w:t>
      </w:r>
      <w:r w:rsidRPr="007E7B71">
        <w:rPr>
          <w:rFonts w:ascii="TH SarabunPSK" w:hAnsi="TH SarabunPSK" w:cs="TH SarabunPSK"/>
          <w:sz w:val="32"/>
          <w:szCs w:val="32"/>
        </w:rPr>
        <w:t xml:space="preserve">Theoretical Autocorrelation Function </w:t>
      </w:r>
      <w:r w:rsidRPr="007E7B71">
        <w:rPr>
          <w:rFonts w:ascii="TH SarabunPSK" w:hAnsi="TH SarabunPSK" w:cs="TH SarabunPSK"/>
          <w:sz w:val="32"/>
          <w:szCs w:val="32"/>
          <w:cs/>
        </w:rPr>
        <w:t>(</w:t>
      </w:r>
      <w:r w:rsidRPr="007E7B71">
        <w:rPr>
          <w:rFonts w:ascii="TH SarabunPSK" w:hAnsi="TH SarabunPSK" w:cs="TH SarabunPSK"/>
          <w:sz w:val="32"/>
          <w:szCs w:val="32"/>
        </w:rPr>
        <w:t>ACF</w:t>
      </w:r>
      <w:r w:rsidRPr="007E7B71">
        <w:rPr>
          <w:rFonts w:ascii="TH SarabunPSK" w:hAnsi="TH SarabunPSK" w:cs="TH SarabunPSK"/>
          <w:sz w:val="32"/>
          <w:szCs w:val="32"/>
          <w:cs/>
        </w:rPr>
        <w:t>)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E7B71">
        <w:rPr>
          <w:rFonts w:ascii="TH SarabunPSK" w:hAnsi="TH SarabunPSK" w:cs="TH SarabunPSK"/>
          <w:sz w:val="32"/>
          <w:szCs w:val="32"/>
        </w:rPr>
        <w:t xml:space="preserve">Theoretical Partial </w:t>
      </w:r>
    </w:p>
    <w:p w14:paraId="262475F5" w14:textId="77777777" w:rsidR="004F3246" w:rsidRPr="007E7B71" w:rsidRDefault="004F3246" w:rsidP="009A3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>Autocorrelation Function (PACF)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ของค่าประมาณความคลาดเคลื่อน ถ้ามีแบบจำลองเป็น </w:t>
      </w:r>
      <w:r w:rsidRPr="007E7B71">
        <w:rPr>
          <w:rFonts w:ascii="TH SarabunPSK" w:hAnsi="TH SarabunPSK" w:cs="TH SarabunPSK"/>
          <w:sz w:val="32"/>
          <w:szCs w:val="32"/>
        </w:rPr>
        <w:t>White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</w:rPr>
        <w:t xml:space="preserve">Noise </w:t>
      </w:r>
      <w:r w:rsidRPr="007E7B71">
        <w:rPr>
          <w:rFonts w:ascii="TH SarabunPSK" w:hAnsi="TH SarabunPSK" w:cs="TH SarabunPSK"/>
          <w:sz w:val="32"/>
          <w:szCs w:val="32"/>
          <w:cs/>
        </w:rPr>
        <w:t>แสดงว่าแบบจำลองที่ได้เป็นแบบจำลองที่เหมาะสม</w:t>
      </w:r>
    </w:p>
    <w:p w14:paraId="5FCDF36C" w14:textId="77777777" w:rsidR="004F3246" w:rsidRPr="007E7B71" w:rsidRDefault="004F3246" w:rsidP="00B15BDA">
      <w:pPr>
        <w:spacing w:after="0"/>
        <w:ind w:left="2205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3.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การทดสอบสหสัมพันธ์ในตนเองของค่าประมาณความคลาดเคลื่อน</w:t>
      </w:r>
    </w:p>
    <w:p w14:paraId="564917DB" w14:textId="5AC3C855" w:rsidR="004F3246" w:rsidRDefault="004F3246" w:rsidP="009A3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Box </w:t>
      </w:r>
      <w:r w:rsidRPr="007E7B71">
        <w:rPr>
          <w:rFonts w:ascii="TH SarabunPSK" w:hAnsi="TH SarabunPSK" w:cs="TH SarabunPSK"/>
          <w:sz w:val="32"/>
          <w:szCs w:val="32"/>
          <w:cs/>
        </w:rPr>
        <w:t>และ</w:t>
      </w:r>
      <w:r w:rsidRPr="007E7B71">
        <w:rPr>
          <w:rFonts w:ascii="TH SarabunPSK" w:hAnsi="TH SarabunPSK" w:cs="TH SarabunPSK"/>
          <w:sz w:val="32"/>
          <w:szCs w:val="32"/>
        </w:rPr>
        <w:t xml:space="preserve">Pierce </w:t>
      </w:r>
      <w:r w:rsidRPr="007E7B71">
        <w:rPr>
          <w:rFonts w:ascii="TH SarabunPSK" w:hAnsi="TH SarabunPSK" w:cs="TH SarabunPSK"/>
          <w:sz w:val="32"/>
          <w:szCs w:val="32"/>
          <w:cs/>
        </w:rPr>
        <w:t>ได้เสนอวิธีทดสอบ โดยสร้างตัวสถิติที่มีการแจกแจงแบบไคสแควร์ที่มีค่าองศาแห่งความีอิสระ (</w:t>
      </w:r>
      <w:r w:rsidRPr="007E7B71">
        <w:rPr>
          <w:rFonts w:ascii="TH SarabunPSK" w:hAnsi="TH SarabunPSK" w:cs="TH SarabunPSK"/>
          <w:sz w:val="32"/>
          <w:szCs w:val="32"/>
        </w:rPr>
        <w:t xml:space="preserve">degree of freedom) </w:t>
      </w:r>
      <w:r w:rsidRPr="007E7B71">
        <w:rPr>
          <w:rFonts w:ascii="TH SarabunPSK" w:hAnsi="TH SarabunPSK" w:cs="TH SarabunPSK"/>
          <w:sz w:val="32"/>
          <w:szCs w:val="32"/>
          <w:cs/>
        </w:rPr>
        <w:t>เท่ากับจำนวนสหสัมพันธ์ในตัวเองจากตัวอย่าง</w:t>
      </w:r>
      <w:r w:rsidRPr="007E7B71">
        <w:rPr>
          <w:rFonts w:ascii="TH SarabunPSK" w:hAnsi="TH SarabunPSK" w:cs="TH SarabunPSK"/>
          <w:sz w:val="32"/>
          <w:szCs w:val="32"/>
        </w:rPr>
        <w:t xml:space="preserve"> (sample autocorrelations) </w:t>
      </w:r>
      <w:r w:rsidRPr="007E7B71">
        <w:rPr>
          <w:rFonts w:ascii="TH SarabunPSK" w:hAnsi="TH SarabunPSK" w:cs="TH SarabunPSK"/>
          <w:sz w:val="32"/>
          <w:szCs w:val="32"/>
          <w:cs/>
        </w:rPr>
        <w:t>ของค่าประมาณความคลาดเคลื่อน</w:t>
      </w:r>
      <w:r w:rsidR="009C72A3" w:rsidRPr="007E7B71">
        <w:rPr>
          <w:rFonts w:ascii="TH SarabunPSK" w:hAnsi="TH SarabunPSK" w:cs="TH SarabunPSK"/>
          <w:position w:val="-10"/>
          <w:sz w:val="32"/>
          <w:szCs w:val="32"/>
        </w:rPr>
        <w:object w:dxaOrig="360" w:dyaOrig="320" w14:anchorId="76462E86">
          <v:shape id="_x0000_i1117" type="#_x0000_t75" style="width:18pt;height:16.2pt" o:ole="">
            <v:imagedata r:id="rId173" o:title=""/>
          </v:shape>
          <o:OLEObject Type="Embed" ProgID="Equation.DSMT4" ShapeID="_x0000_i1117" DrawAspect="Content" ObjectID="_1745852859" r:id="rId174"/>
        </w:object>
      </w:r>
      <w:r w:rsidR="009C72A3" w:rsidRPr="007E7B71">
        <w:rPr>
          <w:rFonts w:ascii="TH SarabunPSK" w:hAnsi="TH SarabunPSK" w:cs="TH SarabunPSK"/>
          <w:sz w:val="32"/>
          <w:szCs w:val="32"/>
          <w:cs/>
        </w:rPr>
        <w:t>ตัวที่ใช้ในการทดสอบลบจำนวนพารามิเตอร์</w:t>
      </w:r>
      <w:r w:rsidR="009C72A3" w:rsidRPr="007E7B71">
        <w:rPr>
          <w:rFonts w:ascii="TH SarabunPSK" w:hAnsi="TH SarabunPSK" w:cs="TH SarabunPSK"/>
          <w:position w:val="-10"/>
          <w:sz w:val="32"/>
          <w:szCs w:val="32"/>
        </w:rPr>
        <w:object w:dxaOrig="420" w:dyaOrig="320" w14:anchorId="7D73BFDD">
          <v:shape id="_x0000_i1118" type="#_x0000_t75" style="width:21pt;height:16.2pt" o:ole="">
            <v:imagedata r:id="rId175" o:title=""/>
          </v:shape>
          <o:OLEObject Type="Embed" ProgID="Equation.DSMT4" ShapeID="_x0000_i1118" DrawAspect="Content" ObjectID="_1745852860" r:id="rId176"/>
        </w:object>
      </w:r>
      <w:r w:rsidR="009C72A3"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ที่ประมาณค่าในแบบจำลอง ตัวสถิตินี้เรียกว่า </w:t>
      </w:r>
      <w:r w:rsidRPr="007E7B71">
        <w:rPr>
          <w:rFonts w:ascii="TH SarabunPSK" w:hAnsi="TH SarabunPSK" w:cs="TH SarabunPSK"/>
          <w:sz w:val="32"/>
          <w:szCs w:val="32"/>
        </w:rPr>
        <w:t>Box-Pierce Chi-Square Statistic</w:t>
      </w:r>
    </w:p>
    <w:p w14:paraId="15B3DFA5" w14:textId="77777777" w:rsidR="009A3239" w:rsidRPr="007E7B71" w:rsidRDefault="009A3239" w:rsidP="009A323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D252292" w14:textId="7D429693" w:rsidR="004F3246" w:rsidRDefault="009A3239" w:rsidP="009A3239">
      <w:pPr>
        <w:ind w:left="2205"/>
        <w:contextualSpacing/>
      </w:pPr>
      <w:r>
        <w:rPr>
          <w:rFonts w:hint="cs"/>
          <w:cs/>
        </w:rPr>
        <w:t xml:space="preserve">                              </w:t>
      </w:r>
      <w:r w:rsidR="005B6DE7" w:rsidRPr="00CE4550">
        <w:rPr>
          <w:position w:val="-28"/>
        </w:rPr>
        <w:object w:dxaOrig="1400" w:dyaOrig="680" w14:anchorId="5C9484C8">
          <v:shape id="_x0000_i1119" type="#_x0000_t75" style="width:70.2pt;height:33.6pt" o:ole="">
            <v:imagedata r:id="rId177" o:title=""/>
          </v:shape>
          <o:OLEObject Type="Embed" ProgID="Equation.DSMT4" ShapeID="_x0000_i1119" DrawAspect="Content" ObjectID="_1745852861" r:id="rId178"/>
        </w:object>
      </w:r>
    </w:p>
    <w:p w14:paraId="24AC181A" w14:textId="77777777" w:rsidR="005B6DE7" w:rsidRPr="00F74788" w:rsidRDefault="005B6DE7" w:rsidP="007F74B9">
      <w:pPr>
        <w:ind w:left="2205"/>
        <w:contextualSpacing/>
        <w:jc w:val="center"/>
        <w:rPr>
          <w:rFonts w:ascii="TH SarabunPSK" w:hAnsi="TH SarabunPSK" w:cs="TH SarabunPSK"/>
          <w:noProof/>
        </w:rPr>
      </w:pPr>
    </w:p>
    <w:p w14:paraId="792567D9" w14:textId="4377BEE4" w:rsidR="005B6DE7" w:rsidRPr="007E7B71" w:rsidRDefault="004F3246" w:rsidP="005B6DE7">
      <w:pPr>
        <w:spacing w:after="0"/>
        <w:ind w:left="720" w:firstLine="72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5B6DE7">
        <w:rPr>
          <w:rFonts w:ascii="TH SarabunPSK" w:hAnsi="TH SarabunPSK" w:cs="TH SarabunPSK"/>
          <w:sz w:val="32"/>
          <w:szCs w:val="32"/>
        </w:rPr>
        <w:t xml:space="preserve">           </w:t>
      </w:r>
      <w:r w:rsidRPr="007E7B71">
        <w:rPr>
          <w:rFonts w:ascii="TH SarabunPSK" w:hAnsi="TH SarabunPSK" w:cs="TH SarabunPSK"/>
          <w:sz w:val="32"/>
          <w:szCs w:val="32"/>
          <w:cs/>
        </w:rPr>
        <w:t>โดยที่</w:t>
      </w:r>
      <w:r w:rsidRPr="007E7B71">
        <w:rPr>
          <w:rFonts w:ascii="TH SarabunPSK" w:hAnsi="TH SarabunPSK" w:cs="TH SarabunPSK"/>
          <w:noProof/>
          <w:sz w:val="32"/>
          <w:szCs w:val="32"/>
        </w:rPr>
        <w:t xml:space="preserve">     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="005B6DE7" w:rsidRPr="007E7B71">
        <w:rPr>
          <w:rFonts w:ascii="TH SarabunPSK" w:hAnsi="TH SarabunPSK" w:cs="TH SarabunPSK"/>
          <w:position w:val="-6"/>
          <w:sz w:val="32"/>
          <w:szCs w:val="32"/>
        </w:rPr>
        <w:object w:dxaOrig="200" w:dyaOrig="220" w14:anchorId="48B6E477">
          <v:shape id="_x0000_i1120" type="#_x0000_t75" style="width:10.2pt;height:11.4pt" o:ole="">
            <v:imagedata r:id="rId179" o:title=""/>
          </v:shape>
          <o:OLEObject Type="Embed" ProgID="Equation.DSMT4" ShapeID="_x0000_i1120" DrawAspect="Content" ObjectID="_1745852862" r:id="rId180"/>
        </w:objec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แทนจำนวนข้อมูลของค่าความคลาดเคลื่อนของค่าสังเกตอนุกรมเวลา</w:t>
      </w:r>
    </w:p>
    <w:p w14:paraId="2B0DD7D6" w14:textId="340DB089" w:rsidR="004F3246" w:rsidRPr="007E7B71" w:rsidRDefault="005B6DE7" w:rsidP="005B6DE7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                                 </w:t>
      </w:r>
      <w:r w:rsidR="004F3246" w:rsidRPr="007E7B71">
        <w:rPr>
          <w:rFonts w:ascii="TH SarabunPSK" w:hAnsi="TH SarabunPSK" w:cs="TH SarabunPSK"/>
          <w:sz w:val="32"/>
          <w:szCs w:val="32"/>
          <w:cs/>
        </w:rPr>
        <w:t>หลังจากปรับให้เป็นอนุกรมเวลาคงที่แล้ว</w:t>
      </w:r>
    </w:p>
    <w:p w14:paraId="4D1DE4B7" w14:textId="69D8F68F" w:rsidR="005B6DE7" w:rsidRPr="007E7B71" w:rsidRDefault="004F3246" w:rsidP="00B15BDA">
      <w:pPr>
        <w:spacing w:after="0"/>
        <w:ind w:left="2205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</w:t>
      </w:r>
      <w:r w:rsidR="005B6DE7" w:rsidRPr="007E7B71">
        <w:rPr>
          <w:rFonts w:ascii="TH SarabunPSK" w:hAnsi="TH SarabunPSK" w:cs="TH SarabunPSK"/>
          <w:sz w:val="32"/>
          <w:szCs w:val="32"/>
        </w:rPr>
        <w:t xml:space="preserve">     </w:t>
      </w:r>
      <w:r w:rsidRPr="007E7B71">
        <w:rPr>
          <w:rFonts w:ascii="TH SarabunPSK" w:hAnsi="TH SarabunPSK" w:cs="TH SarabunPSK"/>
          <w:sz w:val="32"/>
          <w:szCs w:val="32"/>
        </w:rPr>
        <w:t xml:space="preserve">  </w:t>
      </w:r>
      <w:r w:rsidR="005B6DE7" w:rsidRPr="007E7B71">
        <w:rPr>
          <w:rFonts w:ascii="TH SarabunPSK" w:hAnsi="TH SarabunPSK" w:cs="TH SarabunPSK"/>
          <w:position w:val="-4"/>
          <w:sz w:val="32"/>
          <w:szCs w:val="32"/>
        </w:rPr>
        <w:object w:dxaOrig="260" w:dyaOrig="260" w14:anchorId="2B679414">
          <v:shape id="_x0000_i1121" type="#_x0000_t75" style="width:13.2pt;height:13.2pt" o:ole="">
            <v:imagedata r:id="rId181" o:title=""/>
          </v:shape>
          <o:OLEObject Type="Embed" ProgID="Equation.DSMT4" ShapeID="_x0000_i1121" DrawAspect="Content" ObjectID="_1745852863" r:id="rId182"/>
        </w:objec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แทนจำนวนสหสัมพันธ์ในตัวเองของค่าประมาณความคลาดเคลื่อนที่ใช้</w:t>
      </w:r>
    </w:p>
    <w:p w14:paraId="0EDC0E42" w14:textId="45E7CA85" w:rsidR="004F3246" w:rsidRPr="007E7B71" w:rsidRDefault="009A3239" w:rsidP="009A3239">
      <w:pPr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</w:t>
      </w:r>
      <w:r w:rsidR="004F3246" w:rsidRPr="007E7B71">
        <w:rPr>
          <w:rFonts w:ascii="TH SarabunPSK" w:hAnsi="TH SarabunPSK" w:cs="TH SarabunPSK"/>
          <w:sz w:val="32"/>
          <w:szCs w:val="32"/>
          <w:cs/>
        </w:rPr>
        <w:t>ในการคำนวณค่า</w:t>
      </w:r>
      <w:r w:rsidR="004F3246"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7E7B71">
        <w:rPr>
          <w:rFonts w:ascii="TH SarabunPSK" w:hAnsi="TH SarabunPSK" w:cs="TH SarabunPSK"/>
          <w:noProof/>
          <w:position w:val="-3"/>
          <w:sz w:val="32"/>
          <w:szCs w:val="32"/>
        </w:rPr>
        <w:drawing>
          <wp:inline distT="0" distB="0" distL="0" distR="0" wp14:anchorId="7CA50A6B" wp14:editId="628DB663">
            <wp:extent cx="109912" cy="110918"/>
            <wp:effectExtent l="0" t="0" r="0" b="0"/>
            <wp:docPr id="92" name="Picture 1" descr="{&quot;mathml&quot;:&quot;&lt;math style=\&quot;font-family:stix;font-size:16px;\&quot; xmlns=\&quot;http://www.w3.org/1998/Math/MathML\&quot;&gt;&lt;mstyle mathsize=\&quot;16px\&quot;&gt;&lt;mi&gt;Q&lt;/mi&gt;&lt;/mstyle&gt;&lt;/math&gt;&quot;}" title="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1" descr="{&quot;mathml&quot;:&quot;&lt;math style=\&quot;font-family:stix;font-size:16px;\&quot; xmlns=\&quot;http://www.w3.org/1998/Math/MathML\&quot;&gt;&lt;mstyle mathsize=\&quot;16px\&quot;&gt;&lt;mi&gt;Q&lt;/mi&gt;&lt;/mstyle&gt;&lt;/math&gt;&quot;}" title="Q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55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C249" w14:textId="17BE3810" w:rsidR="004F3246" w:rsidRPr="007E7B71" w:rsidRDefault="004F3246" w:rsidP="007F74B9">
      <w:pPr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                                 </w:t>
      </w:r>
      <w:r w:rsidR="009A323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7E7B71">
        <w:rPr>
          <w:rFonts w:ascii="TH SarabunPSK" w:hAnsi="TH SarabunPSK" w:cs="TH SarabunPSK"/>
          <w:sz w:val="32"/>
          <w:szCs w:val="32"/>
        </w:rPr>
        <w:t xml:space="preserve"> 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6DE7" w:rsidRPr="007E7B71">
        <w:rPr>
          <w:rFonts w:ascii="TH SarabunPSK" w:hAnsi="TH SarabunPSK" w:cs="TH SarabunPSK"/>
          <w:position w:val="-12"/>
          <w:sz w:val="32"/>
          <w:szCs w:val="32"/>
        </w:rPr>
        <w:object w:dxaOrig="580" w:dyaOrig="380" w14:anchorId="5A19F8FA">
          <v:shape id="_x0000_i1122" type="#_x0000_t75" style="width:28.8pt;height:18.6pt" o:ole="">
            <v:imagedata r:id="rId184" o:title=""/>
          </v:shape>
          <o:OLEObject Type="Embed" ProgID="Equation.DSMT4" ShapeID="_x0000_i1122" DrawAspect="Content" ObjectID="_1745852864" r:id="rId185"/>
        </w:object>
      </w:r>
      <w:r w:rsidR="009A32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>แทนฟังก์ชันสหสัมพันธ์ในตัวเองของค่าประมาณความคลาดเคลื่อน</w:t>
      </w:r>
    </w:p>
    <w:p w14:paraId="62F928DC" w14:textId="77777777" w:rsidR="004F3246" w:rsidRPr="007E7B71" w:rsidRDefault="004F3246" w:rsidP="00B15BDA">
      <w:pPr>
        <w:spacing w:after="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14:paraId="0BA15E8F" w14:textId="77777777" w:rsidR="004F3246" w:rsidRPr="007E7B71" w:rsidRDefault="004F3246" w:rsidP="00B15BDA">
      <w:pPr>
        <w:spacing w:after="0"/>
        <w:ind w:left="216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 xml:space="preserve">ตัวสถิติ </w:t>
      </w:r>
      <w:r w:rsidRPr="007E7B71">
        <w:rPr>
          <w:rFonts w:ascii="TH SarabunPSK" w:hAnsi="TH SarabunPSK" w:cs="TH SarabunPSK"/>
          <w:sz w:val="32"/>
          <w:szCs w:val="32"/>
        </w:rPr>
        <w:t xml:space="preserve">Box-Pierce </w:t>
      </w:r>
      <w:r w:rsidRPr="007E7B71">
        <w:rPr>
          <w:rFonts w:ascii="TH SarabunPSK" w:hAnsi="TH SarabunPSK" w:cs="TH SarabunPSK"/>
          <w:sz w:val="32"/>
          <w:szCs w:val="32"/>
          <w:cs/>
        </w:rPr>
        <w:t>คำนวณจากฟังก์ชันสหสัมพันธ์ในตัวเองของค่าประมาณความ</w:t>
      </w:r>
    </w:p>
    <w:p w14:paraId="48B5573C" w14:textId="77777777" w:rsidR="004F3246" w:rsidRPr="007E7B71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คลาดเคลื่อนในอนุกรมเวลาที่ห่างกันในหน่วยเวลาต่าง ๆ ซึ่งจะทดสอบว่าความคลาดเคลื่อนนี้เป็นอิสระต่อกัน หรือไม่</w:t>
      </w:r>
    </w:p>
    <w:p w14:paraId="6FE076FB" w14:textId="7D51C7E6" w:rsidR="004F3246" w:rsidRPr="007E7B71" w:rsidRDefault="004F3246" w:rsidP="007F74B9">
      <w:pPr>
        <w:ind w:left="1470" w:firstLine="69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1.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สมมติฐานในการทดสอบ </w: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noProof/>
          <w:position w:val="-9"/>
          <w:sz w:val="32"/>
          <w:szCs w:val="32"/>
        </w:rPr>
        <w:t xml:space="preserve">   </w:t>
      </w:r>
      <w:r w:rsidR="00AB33E5" w:rsidRPr="007E7B71">
        <w:rPr>
          <w:rFonts w:ascii="TH SarabunPSK" w:hAnsi="TH SarabunPSK" w:cs="TH SarabunPSK"/>
          <w:position w:val="-12"/>
          <w:sz w:val="32"/>
          <w:szCs w:val="32"/>
        </w:rPr>
        <w:object w:dxaOrig="1160" w:dyaOrig="360" w14:anchorId="31718728">
          <v:shape id="_x0000_i1123" type="#_x0000_t75" style="width:58.2pt;height:18pt" o:ole="">
            <v:imagedata r:id="rId186" o:title=""/>
          </v:shape>
          <o:OLEObject Type="Embed" ProgID="Equation.DSMT4" ShapeID="_x0000_i1123" DrawAspect="Content" ObjectID="_1745852865" r:id="rId187"/>
        </w:object>
      </w:r>
      <w:r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ทุกๆค่าที่ </w:t>
      </w:r>
      <w:r w:rsidR="00AB33E5" w:rsidRPr="007E7B71">
        <w:rPr>
          <w:rFonts w:ascii="TH SarabunPSK" w:hAnsi="TH SarabunPSK" w:cs="TH SarabunPSK"/>
          <w:position w:val="-6"/>
          <w:sz w:val="32"/>
          <w:szCs w:val="32"/>
        </w:rPr>
        <w:object w:dxaOrig="639" w:dyaOrig="279" w14:anchorId="6B5AD86E">
          <v:shape id="_x0000_i1124" type="#_x0000_t75" style="width:31.8pt;height:13.8pt" o:ole="">
            <v:imagedata r:id="rId188" o:title=""/>
          </v:shape>
          <o:OLEObject Type="Embed" ProgID="Equation.DSMT4" ShapeID="_x0000_i1124" DrawAspect="Content" ObjectID="_1745852866" r:id="rId189"/>
        </w:object>
      </w:r>
    </w:p>
    <w:p w14:paraId="11416164" w14:textId="77777777" w:rsidR="004F3246" w:rsidRPr="007E7B71" w:rsidRDefault="004F3246" w:rsidP="00AB33E5">
      <w:pPr>
        <w:ind w:left="147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            </w:t>
      </w:r>
      <w:r w:rsidRPr="007E7B71">
        <w:rPr>
          <w:rFonts w:ascii="TH SarabunPSK" w:hAnsi="TH SarabunPSK" w:cs="TH SarabunPSK"/>
          <w:noProof/>
          <w:sz w:val="32"/>
          <w:szCs w:val="32"/>
        </w:rPr>
        <w:t xml:space="preserve">                             </w:t>
      </w:r>
      <w:r w:rsidRPr="007E7B71">
        <w:rPr>
          <w:rFonts w:ascii="TH SarabunPSK" w:hAnsi="TH SarabunPSK" w:cs="TH SarabunPSK"/>
          <w:noProof/>
          <w:sz w:val="32"/>
          <w:szCs w:val="32"/>
          <w:cs/>
        </w:rPr>
        <w:tab/>
        <w:t xml:space="preserve">    </w:t>
      </w:r>
      <w:r w:rsidRPr="007E7B71">
        <w:rPr>
          <w:rFonts w:ascii="TH SarabunPSK" w:hAnsi="TH SarabunPSK" w:cs="TH SarabunPSK"/>
          <w:noProof/>
          <w:sz w:val="32"/>
          <w:szCs w:val="32"/>
        </w:rPr>
        <w:t xml:space="preserve">   </w:t>
      </w:r>
      <w:r w:rsidR="00AB33E5" w:rsidRPr="007E7B71">
        <w:rPr>
          <w:rFonts w:ascii="TH SarabunPSK" w:hAnsi="TH SarabunPSK" w:cs="TH SarabunPSK"/>
          <w:position w:val="-12"/>
          <w:sz w:val="32"/>
          <w:szCs w:val="32"/>
        </w:rPr>
        <w:object w:dxaOrig="1140" w:dyaOrig="360" w14:anchorId="172DD811">
          <v:shape id="_x0000_i1125" type="#_x0000_t75" style="width:57pt;height:18pt" o:ole="">
            <v:imagedata r:id="rId190" o:title=""/>
          </v:shape>
          <o:OLEObject Type="Embed" ProgID="Equation.DSMT4" ShapeID="_x0000_i1125" DrawAspect="Content" ObjectID="_1745852867" r:id="rId191"/>
        </w:objec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อย่างน้อย 1 ค่าที่ </w:t>
      </w:r>
      <w:r w:rsidR="00AB33E5" w:rsidRPr="007E7B71">
        <w:rPr>
          <w:rFonts w:ascii="TH SarabunPSK" w:hAnsi="TH SarabunPSK" w:cs="TH SarabunPSK"/>
          <w:position w:val="-6"/>
          <w:sz w:val="32"/>
          <w:szCs w:val="32"/>
        </w:rPr>
        <w:object w:dxaOrig="639" w:dyaOrig="279" w14:anchorId="54C6D16D">
          <v:shape id="_x0000_i1126" type="#_x0000_t75" style="width:31.8pt;height:13.8pt" o:ole="">
            <v:imagedata r:id="rId192" o:title=""/>
          </v:shape>
          <o:OLEObject Type="Embed" ProgID="Equation.DSMT4" ShapeID="_x0000_i1126" DrawAspect="Content" ObjectID="_1745852868" r:id="rId193"/>
        </w:object>
      </w:r>
    </w:p>
    <w:p w14:paraId="1441E384" w14:textId="3F37CA43" w:rsidR="004F3246" w:rsidRPr="007E7B71" w:rsidRDefault="004F3246" w:rsidP="00B15BDA">
      <w:pPr>
        <w:ind w:left="1470" w:firstLine="69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2. </w:t>
      </w:r>
      <w:r w:rsidRPr="007E7B71">
        <w:rPr>
          <w:rFonts w:ascii="TH SarabunPSK" w:hAnsi="TH SarabunPSK" w:cs="TH SarabunPSK"/>
          <w:sz w:val="32"/>
          <w:szCs w:val="32"/>
          <w:cs/>
        </w:rPr>
        <w:t>ตัวสถิติ</w:t>
      </w:r>
      <w:r w:rsidR="00DA27D0">
        <w:rPr>
          <w:rFonts w:ascii="TH SarabunPSK" w:hAnsi="TH SarabunPSK" w:cs="TH SarabunPSK" w:hint="cs"/>
          <w:sz w:val="32"/>
          <w:szCs w:val="32"/>
          <w:cs/>
        </w:rPr>
        <w:t>ที่ใช้</w:t>
      </w:r>
      <w:r w:rsidRPr="007E7B71">
        <w:rPr>
          <w:rFonts w:ascii="TH SarabunPSK" w:hAnsi="TH SarabunPSK" w:cs="TH SarabunPSK"/>
          <w:sz w:val="32"/>
          <w:szCs w:val="32"/>
          <w:cs/>
        </w:rPr>
        <w:t>ทดสอบ</w:t>
      </w:r>
      <w:r w:rsidR="00DA27D0">
        <w:rPr>
          <w:rFonts w:ascii="TH SarabunPSK" w:hAnsi="TH SarabunPSK" w:cs="TH SarabunPSK"/>
          <w:sz w:val="32"/>
          <w:szCs w:val="32"/>
        </w:rPr>
        <w:t>:</w:t>
      </w:r>
      <w:r w:rsidR="009A323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B33E5" w:rsidRPr="007E7B71">
        <w:rPr>
          <w:rFonts w:ascii="TH SarabunPSK" w:hAnsi="TH SarabunPSK" w:cs="TH SarabunPSK"/>
          <w:position w:val="-28"/>
          <w:sz w:val="32"/>
          <w:szCs w:val="32"/>
        </w:rPr>
        <w:object w:dxaOrig="1320" w:dyaOrig="680" w14:anchorId="6A5D26D9">
          <v:shape id="_x0000_i1127" type="#_x0000_t75" style="width:66pt;height:33.6pt" o:ole="">
            <v:imagedata r:id="rId194" o:title=""/>
          </v:shape>
          <o:OLEObject Type="Embed" ProgID="Equation.DSMT4" ShapeID="_x0000_i1127" DrawAspect="Content" ObjectID="_1745852869" r:id="rId195"/>
        </w:object>
      </w:r>
    </w:p>
    <w:p w14:paraId="3EC1FC8B" w14:textId="23378988" w:rsidR="004F3246" w:rsidRPr="007E7B71" w:rsidRDefault="004F3246" w:rsidP="007F74B9">
      <w:pPr>
        <w:ind w:left="1470" w:firstLine="6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3</w:t>
      </w:r>
      <w:r w:rsidRPr="007E7B71">
        <w:rPr>
          <w:rFonts w:ascii="TH SarabunPSK" w:hAnsi="TH SarabunPSK" w:cs="TH SarabunPSK"/>
          <w:sz w:val="32"/>
          <w:szCs w:val="32"/>
        </w:rPr>
        <w:t xml:space="preserve">. </w:t>
      </w:r>
      <w:r w:rsidR="009A3239" w:rsidRPr="00F74788">
        <w:rPr>
          <w:rFonts w:ascii="TH SarabunPSK" w:hAnsi="TH SarabunPSK" w:cs="TH SarabunPSK"/>
          <w:szCs w:val="32"/>
          <w:cs/>
        </w:rPr>
        <w:t>ก</w:t>
      </w:r>
      <w:r w:rsidR="009A3239">
        <w:rPr>
          <w:rFonts w:ascii="TH SarabunPSK" w:hAnsi="TH SarabunPSK" w:cs="TH SarabunPSK" w:hint="cs"/>
          <w:szCs w:val="32"/>
          <w:cs/>
        </w:rPr>
        <w:t>ำหนด</w:t>
      </w:r>
      <w:r w:rsidR="009A3239" w:rsidRPr="001359E2">
        <w:rPr>
          <w:rFonts w:ascii="TH SarabunPSK" w:hAnsi="TH SarabunPSK" w:cs="TH SarabunPSK"/>
          <w:szCs w:val="32"/>
          <w:cs/>
        </w:rPr>
        <w:t>ระดับนัยสำคัญ</w:t>
      </w:r>
      <w:r w:rsidR="009A3239">
        <w:rPr>
          <w:rFonts w:ascii="TH SarabunPSK" w:hAnsi="TH SarabunPSK" w:cs="TH SarabunPSK"/>
          <w:szCs w:val="32"/>
        </w:rPr>
        <w:t>:</w:t>
      </w:r>
      <w:r w:rsidR="009A3239">
        <w:rPr>
          <w:rFonts w:ascii="TH SarabunPSK" w:hAnsi="TH SarabunPSK" w:cs="TH SarabunPSK" w:hint="cs"/>
          <w:szCs w:val="32"/>
          <w:cs/>
        </w:rPr>
        <w:t xml:space="preserve"> </w:t>
      </w:r>
      <w:r w:rsidR="00AB33E5" w:rsidRPr="007E7B71">
        <w:rPr>
          <w:rFonts w:ascii="TH SarabunPSK" w:hAnsi="TH SarabunPSK" w:cs="TH SarabunPSK"/>
          <w:position w:val="-6"/>
          <w:sz w:val="32"/>
          <w:szCs w:val="32"/>
        </w:rPr>
        <w:object w:dxaOrig="880" w:dyaOrig="279" w14:anchorId="12A85463">
          <v:shape id="_x0000_i1128" type="#_x0000_t75" style="width:43.8pt;height:13.8pt" o:ole="">
            <v:imagedata r:id="rId196" o:title=""/>
          </v:shape>
          <o:OLEObject Type="Embed" ProgID="Equation.DSMT4" ShapeID="_x0000_i1128" DrawAspect="Content" ObjectID="_1745852870" r:id="rId197"/>
        </w:object>
      </w:r>
    </w:p>
    <w:p w14:paraId="3302462D" w14:textId="1E1799A0" w:rsidR="004F3246" w:rsidRPr="007E7B71" w:rsidRDefault="004F3246" w:rsidP="007F74B9">
      <w:pPr>
        <w:ind w:left="1470" w:firstLine="69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4</w:t>
      </w:r>
      <w:r w:rsidRPr="007E7B71">
        <w:rPr>
          <w:rFonts w:ascii="TH SarabunPSK" w:hAnsi="TH SarabunPSK" w:cs="TH SarabunPSK"/>
          <w:sz w:val="32"/>
          <w:szCs w:val="32"/>
        </w:rPr>
        <w:t xml:space="preserve">. </w:t>
      </w:r>
      <w:r w:rsidRPr="007E7B71">
        <w:rPr>
          <w:rFonts w:ascii="TH SarabunPSK" w:hAnsi="TH SarabunPSK" w:cs="TH SarabunPSK"/>
          <w:sz w:val="32"/>
          <w:szCs w:val="32"/>
          <w:cs/>
        </w:rPr>
        <w:t>เขตวิกฤต</w:t>
      </w:r>
      <w:r w:rsidR="00DA27D0">
        <w:rPr>
          <w:rFonts w:ascii="TH SarabunPSK" w:hAnsi="TH SarabunPSK" w:cs="TH SarabunPSK"/>
          <w:sz w:val="32"/>
          <w:szCs w:val="32"/>
        </w:rPr>
        <w:t>: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B33E5" w:rsidRPr="007E7B71">
        <w:rPr>
          <w:rFonts w:ascii="TH SarabunPSK" w:hAnsi="TH SarabunPSK" w:cs="TH SarabunPSK"/>
          <w:sz w:val="32"/>
          <w:szCs w:val="32"/>
          <w:cs/>
        </w:rPr>
        <w:t>ปฏิเสธ</w:t>
      </w:r>
      <w:r w:rsidR="009A3239" w:rsidRPr="009A3239">
        <w:rPr>
          <w:cs/>
        </w:rPr>
        <w:t xml:space="preserve"> </w:t>
      </w:r>
      <w:r w:rsidR="009A3239" w:rsidRPr="00CE4550">
        <w:rPr>
          <w:position w:val="-12"/>
          <w:cs/>
        </w:rPr>
        <w:object w:dxaOrig="340" w:dyaOrig="360" w14:anchorId="3AFA29FF">
          <v:shape id="_x0000_i1129" type="#_x0000_t75" style="width:16.8pt;height:18pt" o:ole="">
            <v:imagedata r:id="rId198" o:title=""/>
          </v:shape>
          <o:OLEObject Type="Embed" ProgID="Equation.DSMT4" ShapeID="_x0000_i1129" DrawAspect="Content" ObjectID="_1745852871" r:id="rId199"/>
        </w:object>
      </w:r>
      <w:r w:rsidR="009A3239">
        <w:rPr>
          <w:rFonts w:hint="cs"/>
          <w:cs/>
        </w:rPr>
        <w:t xml:space="preserve"> </w:t>
      </w:r>
      <w:r w:rsidR="00AB33E5" w:rsidRPr="007E7B71">
        <w:rPr>
          <w:rFonts w:ascii="TH SarabunPSK" w:hAnsi="TH SarabunPSK" w:cs="TH SarabunPSK"/>
          <w:sz w:val="32"/>
          <w:szCs w:val="32"/>
          <w:cs/>
        </w:rPr>
        <w:t>ถ้า</w:t>
      </w:r>
      <w:r w:rsidR="00AB33E5" w:rsidRPr="007E7B71">
        <w:rPr>
          <w:rFonts w:ascii="TH SarabunPSK" w:hAnsi="TH SarabunPSK" w:cs="TH SarabunPSK"/>
          <w:sz w:val="32"/>
          <w:szCs w:val="32"/>
        </w:rPr>
        <w:t xml:space="preserve"> </w:t>
      </w:r>
      <w:r w:rsidR="009C72A3" w:rsidRPr="007E7B71">
        <w:rPr>
          <w:rFonts w:ascii="TH SarabunPSK" w:hAnsi="TH SarabunPSK" w:cs="TH SarabunPSK"/>
          <w:position w:val="-14"/>
          <w:sz w:val="32"/>
          <w:szCs w:val="32"/>
        </w:rPr>
        <w:object w:dxaOrig="1080" w:dyaOrig="380" w14:anchorId="4C1E866D">
          <v:shape id="_x0000_i1130" type="#_x0000_t75" style="width:54pt;height:18.6pt" o:ole="">
            <v:imagedata r:id="rId200" o:title=""/>
          </v:shape>
          <o:OLEObject Type="Embed" ProgID="Equation.DSMT4" ShapeID="_x0000_i1130" DrawAspect="Content" ObjectID="_1745852872" r:id="rId201"/>
        </w:object>
      </w:r>
    </w:p>
    <w:p w14:paraId="794AF27A" w14:textId="77777777" w:rsidR="004F3246" w:rsidRPr="007E7B71" w:rsidRDefault="004F3246" w:rsidP="00B15BDA">
      <w:pPr>
        <w:ind w:left="1470" w:firstLine="690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</w:rPr>
        <w:t xml:space="preserve">5. </w:t>
      </w:r>
      <w:r w:rsidRPr="007E7B71">
        <w:rPr>
          <w:rFonts w:ascii="TH SarabunPSK" w:hAnsi="TH SarabunPSK" w:cs="TH SarabunPSK"/>
          <w:sz w:val="32"/>
          <w:szCs w:val="32"/>
          <w:cs/>
        </w:rPr>
        <w:t>สรุปผล</w:t>
      </w:r>
      <w:r w:rsidR="00DA27D0">
        <w:rPr>
          <w:rFonts w:ascii="TH SarabunPSK" w:hAnsi="TH SarabunPSK" w:cs="TH SarabunPSK"/>
          <w:sz w:val="32"/>
          <w:szCs w:val="32"/>
        </w:rPr>
        <w:t>:</w:t>
      </w:r>
      <w:r w:rsidRPr="007E7B71">
        <w:rPr>
          <w:rFonts w:ascii="TH SarabunPSK" w:hAnsi="TH SarabunPSK" w:cs="TH SarabunPSK"/>
          <w:sz w:val="32"/>
          <w:szCs w:val="32"/>
          <w:cs/>
        </w:rPr>
        <w:t xml:space="preserve"> ถ้าผลการทดสอบนำไปสู่การปฏิเสธสมมตฐานว่าง แสดงว่าความ</w:t>
      </w:r>
    </w:p>
    <w:p w14:paraId="4B45331F" w14:textId="77777777" w:rsidR="004F3246" w:rsidRPr="007E7B71" w:rsidRDefault="004F3246" w:rsidP="00B15BDA">
      <w:pPr>
        <w:ind w:left="2370"/>
        <w:contextualSpacing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คลาดเคลื่อนยังมีสหสัมพันธ์กันอยู่ จึงต้องปรับปรุงแบบจำลองใหม่แต่ถ้าผลการทดสอบยอมรับสมมิตฐาน แสดงว่าแบบจำลองที่ได้เป็นแบบจำลองที่เหมาะสม</w:t>
      </w:r>
    </w:p>
    <w:p w14:paraId="32D1AC65" w14:textId="4BC1D839" w:rsidR="009A3239" w:rsidRPr="00E91B55" w:rsidRDefault="004F3246" w:rsidP="00CD0D8C">
      <w:pPr>
        <w:ind w:left="2370"/>
        <w:jc w:val="thaiDistribute"/>
        <w:rPr>
          <w:rFonts w:ascii="TH SarabunPSK" w:hAnsi="TH SarabunPSK" w:cs="TH SarabunPSK"/>
          <w:sz w:val="32"/>
          <w:szCs w:val="32"/>
        </w:rPr>
      </w:pPr>
      <w:r w:rsidRPr="007E7B71">
        <w:rPr>
          <w:rFonts w:ascii="TH SarabunPSK" w:hAnsi="TH SarabunPSK" w:cs="TH SarabunPSK"/>
          <w:sz w:val="32"/>
          <w:szCs w:val="32"/>
          <w:cs/>
        </w:rPr>
        <w:t>ถ้าพบว่าแบบจำลองที่ได้ไม่เหมาะสมจะต้องพิจารณาเลือกแบบจำลองใหม่คือกลับไป</w:t>
      </w:r>
      <w:r w:rsidRPr="007E7B71">
        <w:rPr>
          <w:rFonts w:ascii="TH SarabunPSK" w:hAnsi="TH SarabunPSK" w:cs="TH SarabunPSK"/>
          <w:sz w:val="32"/>
          <w:szCs w:val="32"/>
        </w:rPr>
        <w:t xml:space="preserve">      </w:t>
      </w:r>
      <w:r w:rsidRPr="007E7B71">
        <w:rPr>
          <w:rFonts w:ascii="TH SarabunPSK" w:hAnsi="TH SarabunPSK" w:cs="TH SarabunPSK"/>
          <w:sz w:val="32"/>
          <w:szCs w:val="32"/>
          <w:cs/>
        </w:rPr>
        <w:t>ที่ขั้นตอนกำหนดแบบจำลองใหม่จนกว่าจะได้แบบจำลองที่เหมาะสม</w:t>
      </w:r>
    </w:p>
    <w:p w14:paraId="6DC6D3EF" w14:textId="77777777" w:rsidR="00DC0FDA" w:rsidRPr="004523DC" w:rsidRDefault="004F3246" w:rsidP="004523DC">
      <w:pPr>
        <w:pStyle w:val="Heading2"/>
        <w:jc w:val="thaiDistribute"/>
        <w:rPr>
          <w:rFonts w:ascii="TH SarabunPSK" w:hAnsi="TH SarabunPSK" w:cs="TH SarabunPSK"/>
        </w:rPr>
      </w:pPr>
      <w:r w:rsidRPr="00E91B55">
        <w:rPr>
          <w:rFonts w:ascii="TH SarabunPSK" w:hAnsi="TH SarabunPSK" w:cs="TH SarabunPSK"/>
          <w:cs/>
        </w:rPr>
        <w:t xml:space="preserve">2.3 ตัวแบบ </w:t>
      </w:r>
      <w:r w:rsidR="00E91B55" w:rsidRPr="00E91B55">
        <w:rPr>
          <w:rFonts w:ascii="TH SarabunPSK" w:hAnsi="TH SarabunPSK" w:cs="TH SarabunPSK"/>
        </w:rPr>
        <w:t xml:space="preserve">Autoregressive </w:t>
      </w:r>
      <w:r w:rsidR="004523DC" w:rsidRPr="004523DC">
        <w:rPr>
          <w:rFonts w:ascii="TH SarabunPSK" w:hAnsi="TH SarabunPSK" w:cs="TH SarabunPSK"/>
        </w:rPr>
        <w:t xml:space="preserve">Integrated </w:t>
      </w:r>
      <w:r w:rsidR="00E91B55" w:rsidRPr="00E91B55">
        <w:rPr>
          <w:rFonts w:ascii="TH SarabunPSK" w:hAnsi="TH SarabunPSK" w:cs="TH SarabunPSK"/>
        </w:rPr>
        <w:t xml:space="preserve">Moving Average with Exogenous Variable </w:t>
      </w:r>
      <w:r w:rsidRPr="00E91B55">
        <w:rPr>
          <w:rFonts w:ascii="TH SarabunPSK" w:hAnsi="TH SarabunPSK" w:cs="TH SarabunPSK"/>
        </w:rPr>
        <w:t>(ARIMA</w:t>
      </w:r>
      <w:r w:rsidR="00E91B55" w:rsidRPr="00E91B55">
        <w:rPr>
          <w:rFonts w:ascii="TH SarabunPSK" w:hAnsi="TH SarabunPSK" w:cs="TH SarabunPSK"/>
        </w:rPr>
        <w:t>X</w:t>
      </w:r>
      <w:r w:rsidRPr="00E91B55">
        <w:rPr>
          <w:rFonts w:ascii="TH SarabunPSK" w:hAnsi="TH SarabunPSK" w:cs="TH SarabunPSK"/>
        </w:rPr>
        <w:t>)</w:t>
      </w:r>
    </w:p>
    <w:p w14:paraId="7FBD7600" w14:textId="65C9FA3E" w:rsidR="004523DC" w:rsidRDefault="00C86F9D" w:rsidP="00C86F9D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C86F9D">
        <w:rPr>
          <w:rFonts w:ascii="TH SarabunPSK" w:hAnsi="TH SarabunPSK" w:cs="TH SarabunPSK"/>
          <w:sz w:val="32"/>
          <w:szCs w:val="32"/>
        </w:rPr>
        <w:t>Wiwik</w:t>
      </w:r>
      <w:proofErr w:type="spellEnd"/>
      <w:r w:rsidRPr="00C86F9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C86F9D">
        <w:rPr>
          <w:rFonts w:ascii="TH SarabunPSK" w:hAnsi="TH SarabunPSK" w:cs="TH SarabunPSK"/>
          <w:sz w:val="32"/>
          <w:szCs w:val="32"/>
        </w:rPr>
        <w:t>Anggraeni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,</w:t>
      </w:r>
      <w:r w:rsidR="003B7997">
        <w:rPr>
          <w:rFonts w:ascii="TH SarabunPSK" w:hAnsi="TH SarabunPSK" w:cs="TH SarabunPSK" w:hint="cs"/>
          <w:sz w:val="32"/>
          <w:szCs w:val="32"/>
          <w:cs/>
        </w:rPr>
        <w:t>2017</w:t>
      </w:r>
      <w:r>
        <w:rPr>
          <w:rFonts w:ascii="TH SarabunPSK" w:hAnsi="TH SarabunPSK" w:cs="TH SarabunPSK"/>
          <w:sz w:val="32"/>
          <w:szCs w:val="32"/>
        </w:rPr>
        <w:t>)</w:t>
      </w:r>
      <w:r w:rsidRPr="00C86F9D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DC0FDA">
        <w:rPr>
          <w:rFonts w:ascii="TH SarabunPSK" w:hAnsi="TH SarabunPSK" w:cs="TH SarabunPSK"/>
          <w:sz w:val="32"/>
          <w:szCs w:val="32"/>
          <w:cs/>
        </w:rPr>
        <w:t>เป็น</w:t>
      </w:r>
      <w:r w:rsidR="004523DC">
        <w:rPr>
          <w:rFonts w:ascii="TH SarabunPSK" w:hAnsi="TH SarabunPSK" w:cs="TH SarabunPSK" w:hint="cs"/>
          <w:sz w:val="32"/>
          <w:szCs w:val="32"/>
          <w:cs/>
        </w:rPr>
        <w:t>ตัวแบบ</w:t>
      </w:r>
      <w:r w:rsidR="004F3246" w:rsidRPr="00DC0FDA">
        <w:rPr>
          <w:rFonts w:ascii="TH SarabunPSK" w:hAnsi="TH SarabunPSK" w:cs="TH SarabunPSK"/>
          <w:sz w:val="32"/>
          <w:szCs w:val="32"/>
          <w:cs/>
        </w:rPr>
        <w:t>อธิบายร่วมกันของแบบจำลองอารีมากับตัวแปรภายนอกหรือปัจจัยอื่น</w:t>
      </w:r>
      <w:r w:rsidR="00E91B55" w:rsidRPr="00DC0FDA">
        <w:rPr>
          <w:rFonts w:ascii="TH SarabunPSK" w:hAnsi="TH SarabunPSK" w:cs="TH SarabunPSK"/>
          <w:position w:val="-10"/>
          <w:sz w:val="32"/>
          <w:szCs w:val="32"/>
        </w:rPr>
        <w:object w:dxaOrig="360" w:dyaOrig="320" w14:anchorId="4A17DCB0">
          <v:shape id="_x0000_i1131" type="#_x0000_t75" style="width:18pt;height:16.2pt" o:ole="">
            <v:imagedata r:id="rId202" o:title=""/>
          </v:shape>
          <o:OLEObject Type="Embed" ProgID="Equation.DSMT4" ShapeID="_x0000_i1131" DrawAspect="Content" ObjectID="_1745852873" r:id="rId203"/>
        </w:object>
      </w:r>
      <w:r w:rsidR="004F3246" w:rsidRPr="00DC0FDA">
        <w:rPr>
          <w:rFonts w:ascii="TH SarabunPSK" w:hAnsi="TH SarabunPSK" w:cs="TH SarabunPSK"/>
          <w:sz w:val="32"/>
          <w:szCs w:val="32"/>
          <w:cs/>
        </w:rPr>
        <w:t>ที่น่าจะมีอิทธิพลต่อ</w:t>
      </w:r>
      <w:r w:rsidR="00E91B55" w:rsidRPr="00DC0FDA">
        <w:rPr>
          <w:rFonts w:ascii="TH SarabunPSK" w:hAnsi="TH SarabunPSK" w:cs="TH SarabunPSK"/>
          <w:position w:val="-12"/>
          <w:sz w:val="32"/>
          <w:szCs w:val="32"/>
        </w:rPr>
        <w:object w:dxaOrig="260" w:dyaOrig="360" w14:anchorId="107A24A8">
          <v:shape id="_x0000_i1132" type="#_x0000_t75" style="width:13.2pt;height:18pt" o:ole="">
            <v:imagedata r:id="rId204" o:title=""/>
          </v:shape>
          <o:OLEObject Type="Embed" ProgID="Equation.DSMT4" ShapeID="_x0000_i1132" DrawAspect="Content" ObjectID="_1745852874" r:id="rId205"/>
        </w:object>
      </w:r>
      <w:r w:rsidR="004523DC">
        <w:rPr>
          <w:rFonts w:ascii="TH SarabunPSK" w:hAnsi="TH SarabunPSK" w:cs="TH SarabunPSK" w:hint="cs"/>
          <w:sz w:val="32"/>
          <w:szCs w:val="32"/>
          <w:cs/>
        </w:rPr>
        <w:t xml:space="preserve"> โดย ตัวแบบ</w:t>
      </w:r>
      <w:r w:rsidR="00DC0FDA" w:rsidRPr="00DC0FDA">
        <w:rPr>
          <w:rFonts w:ascii="TH SarabunPSK" w:hAnsi="TH SarabunPSK" w:cs="TH SarabunPSK"/>
          <w:sz w:val="32"/>
          <w:szCs w:val="32"/>
        </w:rPr>
        <w:t>ARIMAX</w:t>
      </w:r>
      <w:r w:rsidR="004523DC">
        <w:rPr>
          <w:rFonts w:ascii="TH SarabunPSK" w:hAnsi="TH SarabunPSK" w:cs="TH SarabunPSK"/>
          <w:sz w:val="32"/>
          <w:szCs w:val="32"/>
        </w:rPr>
        <w:t xml:space="preserve"> </w:t>
      </w:r>
      <w:r w:rsidR="004523DC">
        <w:rPr>
          <w:rFonts w:ascii="TH SarabunPSK" w:hAnsi="TH SarabunPSK" w:cs="TH SarabunPSK" w:hint="cs"/>
          <w:sz w:val="32"/>
          <w:szCs w:val="32"/>
          <w:cs/>
        </w:rPr>
        <w:t>ถูกมองเชิงตัวแบบ</w:t>
      </w:r>
      <w:r w:rsidR="00DC0FDA" w:rsidRPr="00DC0FDA">
        <w:rPr>
          <w:rFonts w:ascii="TH SarabunPSK" w:hAnsi="TH SarabunPSK" w:cs="TH SarabunPSK"/>
          <w:sz w:val="32"/>
          <w:szCs w:val="32"/>
          <w:cs/>
        </w:rPr>
        <w:t>การถดถอยพหุคูณ</w:t>
      </w:r>
      <w:r w:rsidR="00DC0FDA" w:rsidRPr="00DC0FDA">
        <w:rPr>
          <w:rFonts w:ascii="TH SarabunPSK" w:hAnsi="TH SarabunPSK" w:cs="TH SarabunPSK"/>
          <w:sz w:val="32"/>
          <w:szCs w:val="32"/>
        </w:rPr>
        <w:t xml:space="preserve"> </w:t>
      </w:r>
      <w:r w:rsidR="004523DC">
        <w:rPr>
          <w:rFonts w:ascii="TH SarabunPSK" w:hAnsi="TH SarabunPSK" w:cs="TH SarabunPSK" w:hint="cs"/>
          <w:sz w:val="32"/>
          <w:szCs w:val="32"/>
          <w:cs/>
        </w:rPr>
        <w:t>ตัวแบบมี</w:t>
      </w:r>
      <w:r w:rsidR="00DC0FDA" w:rsidRPr="00DC0FD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0735">
        <w:rPr>
          <w:rFonts w:ascii="TH SarabunPSK" w:hAnsi="TH SarabunPSK" w:cs="TH SarabunPSK"/>
          <w:sz w:val="32"/>
          <w:szCs w:val="32"/>
        </w:rPr>
        <w:t>A</w:t>
      </w:r>
      <w:r w:rsidR="00BF0735" w:rsidRPr="00DC0FDA">
        <w:rPr>
          <w:rFonts w:ascii="TH SarabunPSK" w:hAnsi="TH SarabunPSK" w:cs="TH SarabunPSK"/>
          <w:sz w:val="32"/>
          <w:szCs w:val="32"/>
        </w:rPr>
        <w:t>uto</w:t>
      </w:r>
      <w:r w:rsidR="00BF0735">
        <w:rPr>
          <w:rFonts w:ascii="TH SarabunPSK" w:hAnsi="TH SarabunPSK" w:cs="TH SarabunPSK"/>
          <w:sz w:val="32"/>
          <w:szCs w:val="32"/>
        </w:rPr>
        <w:t>re</w:t>
      </w:r>
      <w:r w:rsidR="00BF0735" w:rsidRPr="00DC0FDA">
        <w:rPr>
          <w:rFonts w:ascii="TH SarabunPSK" w:hAnsi="TH SarabunPSK" w:cs="TH SarabunPSK"/>
          <w:sz w:val="32"/>
          <w:szCs w:val="32"/>
        </w:rPr>
        <w:t>gressive</w:t>
      </w:r>
      <w:r w:rsidR="00DC0FDA" w:rsidRPr="00DC0FDA">
        <w:rPr>
          <w:rFonts w:ascii="TH SarabunPSK" w:hAnsi="TH SarabunPSK" w:cs="TH SarabunPSK"/>
          <w:sz w:val="32"/>
          <w:szCs w:val="32"/>
        </w:rPr>
        <w:t xml:space="preserve"> (AR) </w:t>
      </w:r>
      <w:r w:rsidR="00DC0FDA" w:rsidRPr="00DC0FDA">
        <w:rPr>
          <w:rFonts w:ascii="TH SarabunPSK" w:hAnsi="TH SarabunPSK" w:cs="TH SarabunPSK"/>
          <w:sz w:val="32"/>
          <w:szCs w:val="32"/>
          <w:cs/>
        </w:rPr>
        <w:t>อย่างน้อยหนึ่ง</w:t>
      </w:r>
      <w:r w:rsidR="004523DC">
        <w:rPr>
          <w:rFonts w:ascii="TH SarabunPSK" w:hAnsi="TH SarabunPSK" w:cs="TH SarabunPSK" w:hint="cs"/>
          <w:sz w:val="32"/>
          <w:szCs w:val="32"/>
          <w:cs/>
        </w:rPr>
        <w:t>เทอมและ</w:t>
      </w:r>
      <w:r w:rsidR="00DC0FDA" w:rsidRPr="00DC0FDA">
        <w:rPr>
          <w:rFonts w:ascii="TH SarabunPSK" w:hAnsi="TH SarabunPSK" w:cs="TH SarabunPSK"/>
          <w:sz w:val="32"/>
          <w:szCs w:val="32"/>
        </w:rPr>
        <w:t xml:space="preserve"> </w:t>
      </w:r>
      <w:r w:rsidR="009A3239">
        <w:rPr>
          <w:rFonts w:ascii="TH SarabunPSK" w:hAnsi="TH SarabunPSK" w:cs="TH SarabunPSK"/>
          <w:sz w:val="32"/>
          <w:szCs w:val="32"/>
        </w:rPr>
        <w:t>M</w:t>
      </w:r>
      <w:r w:rsidR="004523DC" w:rsidRPr="004523DC">
        <w:rPr>
          <w:rFonts w:ascii="TH SarabunPSK" w:hAnsi="TH SarabunPSK" w:cs="TH SarabunPSK"/>
          <w:sz w:val="32"/>
          <w:szCs w:val="32"/>
        </w:rPr>
        <w:t xml:space="preserve">oving </w:t>
      </w:r>
      <w:r w:rsidR="009A3239">
        <w:rPr>
          <w:rFonts w:ascii="TH SarabunPSK" w:hAnsi="TH SarabunPSK" w:cs="TH SarabunPSK"/>
          <w:sz w:val="32"/>
          <w:szCs w:val="32"/>
        </w:rPr>
        <w:t>A</w:t>
      </w:r>
      <w:r w:rsidR="004523DC" w:rsidRPr="004523DC">
        <w:rPr>
          <w:rFonts w:ascii="TH SarabunPSK" w:hAnsi="TH SarabunPSK" w:cs="TH SarabunPSK"/>
          <w:sz w:val="32"/>
          <w:szCs w:val="32"/>
        </w:rPr>
        <w:t xml:space="preserve">verage </w:t>
      </w:r>
      <w:r w:rsidR="00DC0FDA" w:rsidRPr="00DC0FDA">
        <w:rPr>
          <w:rFonts w:ascii="TH SarabunPSK" w:hAnsi="TH SarabunPSK" w:cs="TH SarabunPSK"/>
          <w:sz w:val="32"/>
          <w:szCs w:val="32"/>
          <w:cs/>
        </w:rPr>
        <w:t>(</w:t>
      </w:r>
      <w:r w:rsidR="00DC0FDA" w:rsidRPr="00DC0FDA">
        <w:rPr>
          <w:rFonts w:ascii="TH SarabunPSK" w:hAnsi="TH SarabunPSK" w:cs="TH SarabunPSK"/>
          <w:sz w:val="32"/>
          <w:szCs w:val="32"/>
        </w:rPr>
        <w:t xml:space="preserve">MA) </w:t>
      </w:r>
      <w:r w:rsidR="004523DC">
        <w:rPr>
          <w:rFonts w:ascii="TH SarabunPSK" w:hAnsi="TH SarabunPSK" w:cs="TH SarabunPSK" w:hint="cs"/>
          <w:sz w:val="32"/>
          <w:szCs w:val="32"/>
          <w:cs/>
        </w:rPr>
        <w:t>อย่างน้อยหนึ่งเทอม</w:t>
      </w:r>
      <w:r w:rsidR="00DC0FDA" w:rsidRPr="00DC0FDA">
        <w:rPr>
          <w:rFonts w:ascii="TH SarabunPSK" w:hAnsi="TH SarabunPSK" w:cs="TH SarabunPSK"/>
          <w:sz w:val="32"/>
          <w:szCs w:val="32"/>
        </w:rPr>
        <w:t xml:space="preserve"> </w:t>
      </w:r>
      <w:r w:rsidR="004523DC">
        <w:rPr>
          <w:rFonts w:ascii="TH SarabunPSK" w:hAnsi="TH SarabunPSK" w:cs="TH SarabunPSK" w:hint="cs"/>
          <w:sz w:val="32"/>
          <w:szCs w:val="32"/>
          <w:cs/>
        </w:rPr>
        <w:t>โดยทั่วไปตัวแบบ</w:t>
      </w:r>
      <w:r w:rsidR="00DC0FDA" w:rsidRPr="00DC0FD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C0FDA" w:rsidRPr="00DC0FDA">
        <w:rPr>
          <w:rFonts w:ascii="TH SarabunPSK" w:hAnsi="TH SarabunPSK" w:cs="TH SarabunPSK"/>
          <w:sz w:val="32"/>
          <w:szCs w:val="32"/>
        </w:rPr>
        <w:t xml:space="preserve">ARIMAX </w:t>
      </w:r>
      <w:r w:rsidR="004523DC">
        <w:rPr>
          <w:rFonts w:ascii="TH SarabunPSK" w:hAnsi="TH SarabunPSK" w:cs="TH SarabunPSK" w:hint="cs"/>
          <w:sz w:val="32"/>
          <w:szCs w:val="32"/>
          <w:cs/>
        </w:rPr>
        <w:t>มีรูปแบบดังนี้</w:t>
      </w:r>
    </w:p>
    <w:p w14:paraId="22ABC6F1" w14:textId="32FBD428" w:rsidR="009A3239" w:rsidRDefault="00DC0FDA" w:rsidP="004523D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C0FDA">
        <w:rPr>
          <w:rFonts w:ascii="TH SarabunPSK" w:hAnsi="TH SarabunPSK" w:cs="TH SarabunPSK"/>
          <w:sz w:val="32"/>
          <w:szCs w:val="32"/>
        </w:rPr>
        <w:t>Auto</w:t>
      </w:r>
      <w:r w:rsidR="004523DC">
        <w:rPr>
          <w:rFonts w:ascii="TH SarabunPSK" w:hAnsi="TH SarabunPSK" w:cs="TH SarabunPSK"/>
          <w:sz w:val="32"/>
          <w:szCs w:val="32"/>
        </w:rPr>
        <w:t>re</w:t>
      </w:r>
      <w:r w:rsidRPr="00DC0FDA">
        <w:rPr>
          <w:rFonts w:ascii="TH SarabunPSK" w:hAnsi="TH SarabunPSK" w:cs="TH SarabunPSK"/>
          <w:sz w:val="32"/>
          <w:szCs w:val="32"/>
        </w:rPr>
        <w:t>gressive model with exogenous variables (ARX):</w:t>
      </w:r>
    </w:p>
    <w:p w14:paraId="5C4F5989" w14:textId="77777777" w:rsidR="009A3239" w:rsidRDefault="009A3239" w:rsidP="004523D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8123036" w14:textId="6690F199" w:rsidR="009A3239" w:rsidRDefault="00DC0FDA" w:rsidP="00CD0D8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C0FDA">
        <w:rPr>
          <w:rFonts w:ascii="TH SarabunPSK" w:hAnsi="TH SarabunPSK" w:cs="TH SarabunPSK"/>
          <w:position w:val="-12"/>
          <w:sz w:val="32"/>
          <w:szCs w:val="32"/>
          <w:cs/>
        </w:rPr>
        <w:object w:dxaOrig="2180" w:dyaOrig="360" w14:anchorId="38DCF6E8">
          <v:shape id="_x0000_i1133" type="#_x0000_t75" style="width:109.2pt;height:18pt" o:ole="">
            <v:imagedata r:id="rId206" o:title=""/>
          </v:shape>
          <o:OLEObject Type="Embed" ProgID="Equation.DSMT4" ShapeID="_x0000_i1133" DrawAspect="Content" ObjectID="_1745852875" r:id="rId207"/>
        </w:object>
      </w:r>
    </w:p>
    <w:p w14:paraId="522BEC2F" w14:textId="77777777" w:rsidR="009A3239" w:rsidRDefault="009A3239" w:rsidP="004523D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C45CE4" w14:textId="7A109B71" w:rsidR="009A3239" w:rsidRDefault="00DC0FDA" w:rsidP="004523D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C0FDA">
        <w:rPr>
          <w:rFonts w:ascii="TH SarabunPSK" w:hAnsi="TH SarabunPSK" w:cs="TH SarabunPSK"/>
          <w:sz w:val="32"/>
          <w:szCs w:val="32"/>
        </w:rPr>
        <w:t xml:space="preserve">Moving average model with exogenous </w:t>
      </w:r>
      <w:r w:rsidR="004523DC" w:rsidRPr="00DC0FDA">
        <w:rPr>
          <w:rFonts w:ascii="TH SarabunPSK" w:hAnsi="TH SarabunPSK" w:cs="TH SarabunPSK"/>
          <w:sz w:val="32"/>
          <w:szCs w:val="32"/>
        </w:rPr>
        <w:t>variables</w:t>
      </w:r>
      <w:r w:rsidR="004523DC" w:rsidRPr="00DC0F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523DC" w:rsidRPr="00DC0FDA">
        <w:rPr>
          <w:rFonts w:ascii="TH SarabunPSK" w:hAnsi="TH SarabunPSK" w:cs="TH SarabunPSK"/>
          <w:sz w:val="32"/>
          <w:szCs w:val="32"/>
          <w:cs/>
        </w:rPr>
        <w:t>(</w:t>
      </w:r>
      <w:r w:rsidRPr="00DC0FDA">
        <w:rPr>
          <w:rFonts w:ascii="TH SarabunPSK" w:hAnsi="TH SarabunPSK" w:cs="TH SarabunPSK"/>
          <w:sz w:val="32"/>
          <w:szCs w:val="32"/>
        </w:rPr>
        <w:t xml:space="preserve">MAX): </w:t>
      </w:r>
    </w:p>
    <w:p w14:paraId="223174A9" w14:textId="77777777" w:rsidR="009A3239" w:rsidRDefault="009A3239" w:rsidP="004523D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02E7938" w14:textId="77777777" w:rsidR="00DC0FDA" w:rsidRDefault="00DC0FDA" w:rsidP="004523D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C0FDA">
        <w:rPr>
          <w:rFonts w:ascii="TH SarabunPSK" w:hAnsi="TH SarabunPSK" w:cs="TH SarabunPSK"/>
          <w:position w:val="-12"/>
          <w:sz w:val="32"/>
          <w:szCs w:val="32"/>
        </w:rPr>
        <w:object w:dxaOrig="1780" w:dyaOrig="360" w14:anchorId="0FF8ECC3">
          <v:shape id="_x0000_i1134" type="#_x0000_t75" style="width:88.8pt;height:18pt" o:ole="">
            <v:imagedata r:id="rId208" o:title=""/>
          </v:shape>
          <o:OLEObject Type="Embed" ProgID="Equation.DSMT4" ShapeID="_x0000_i1134" DrawAspect="Content" ObjectID="_1745852876" r:id="rId209"/>
        </w:object>
      </w:r>
    </w:p>
    <w:p w14:paraId="054ED3B2" w14:textId="77777777" w:rsidR="009A3239" w:rsidRDefault="009A3239" w:rsidP="004523D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1ED0422" w14:textId="77777777" w:rsidR="004523DC" w:rsidRDefault="004523DC" w:rsidP="004523DC">
      <w:pPr>
        <w:spacing w:after="0"/>
        <w:rPr>
          <w:rFonts w:ascii="TH SarabunPSK" w:hAnsi="TH SarabunPSK" w:cs="TH SarabunPSK"/>
          <w:sz w:val="32"/>
          <w:szCs w:val="32"/>
        </w:rPr>
      </w:pPr>
      <w:r w:rsidRPr="004523DC">
        <w:rPr>
          <w:rFonts w:ascii="TH SarabunPSK" w:hAnsi="TH SarabunPSK" w:cs="TH SarabunPSK"/>
          <w:sz w:val="32"/>
          <w:szCs w:val="32"/>
        </w:rPr>
        <w:t>Auto</w:t>
      </w:r>
      <w:r w:rsidR="00C86F9D">
        <w:rPr>
          <w:rFonts w:ascii="TH SarabunPSK" w:hAnsi="TH SarabunPSK" w:cs="TH SarabunPSK"/>
          <w:sz w:val="32"/>
          <w:szCs w:val="32"/>
        </w:rPr>
        <w:t>re</w:t>
      </w:r>
      <w:r w:rsidRPr="004523DC">
        <w:rPr>
          <w:rFonts w:ascii="TH SarabunPSK" w:hAnsi="TH SarabunPSK" w:cs="TH SarabunPSK"/>
          <w:sz w:val="32"/>
          <w:szCs w:val="32"/>
        </w:rPr>
        <w:t xml:space="preserve">gressive </w:t>
      </w:r>
      <w:r w:rsidR="00C86F9D" w:rsidRPr="00C86F9D">
        <w:rPr>
          <w:rFonts w:ascii="TH SarabunPSK" w:hAnsi="TH SarabunPSK" w:cs="TH SarabunPSK"/>
          <w:sz w:val="32"/>
          <w:szCs w:val="32"/>
        </w:rPr>
        <w:t xml:space="preserve">Integrated </w:t>
      </w:r>
      <w:r w:rsidR="00C86F9D">
        <w:rPr>
          <w:rFonts w:ascii="TH SarabunPSK" w:hAnsi="TH SarabunPSK" w:cs="TH SarabunPSK"/>
          <w:sz w:val="32"/>
          <w:szCs w:val="32"/>
        </w:rPr>
        <w:t>Moving</w:t>
      </w:r>
      <w:r w:rsidRPr="004523DC">
        <w:rPr>
          <w:rFonts w:ascii="TH SarabunPSK" w:hAnsi="TH SarabunPSK" w:cs="TH SarabunPSK"/>
          <w:sz w:val="32"/>
          <w:szCs w:val="32"/>
        </w:rPr>
        <w:t xml:space="preserve"> Average with exogenous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523DC">
        <w:rPr>
          <w:rFonts w:ascii="TH SarabunPSK" w:hAnsi="TH SarabunPSK" w:cs="TH SarabunPSK"/>
          <w:sz w:val="32"/>
          <w:szCs w:val="32"/>
        </w:rPr>
        <w:t>variables model (AR</w:t>
      </w:r>
      <w:r w:rsidR="00C86F9D">
        <w:rPr>
          <w:rFonts w:ascii="TH SarabunPSK" w:hAnsi="TH SarabunPSK" w:cs="TH SarabunPSK"/>
          <w:sz w:val="32"/>
          <w:szCs w:val="32"/>
        </w:rPr>
        <w:t>I</w:t>
      </w:r>
      <w:r w:rsidRPr="004523DC">
        <w:rPr>
          <w:rFonts w:ascii="TH SarabunPSK" w:hAnsi="TH SarabunPSK" w:cs="TH SarabunPSK"/>
          <w:sz w:val="32"/>
          <w:szCs w:val="32"/>
        </w:rPr>
        <w:t>MAX):</w:t>
      </w:r>
    </w:p>
    <w:p w14:paraId="4CC434F7" w14:textId="77777777" w:rsidR="00C86F9D" w:rsidRPr="00DC0FDA" w:rsidRDefault="00C86F9D" w:rsidP="004523D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30BACF" w14:textId="4C94C67C" w:rsidR="004F3246" w:rsidRPr="00DC0FDA" w:rsidRDefault="001F5320" w:rsidP="001F5320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</w:t>
      </w:r>
      <w:r w:rsidR="00DC0FDA" w:rsidRPr="00DC0FDA">
        <w:rPr>
          <w:rFonts w:ascii="TH SarabunPSK" w:hAnsi="TH SarabunPSK" w:cs="TH SarabunPSK"/>
          <w:position w:val="-12"/>
          <w:sz w:val="32"/>
          <w:szCs w:val="32"/>
          <w:cs/>
        </w:rPr>
        <w:object w:dxaOrig="2480" w:dyaOrig="380" w14:anchorId="5B9FBD72">
          <v:shape id="_x0000_i1135" type="#_x0000_t75" style="width:124.2pt;height:18.6pt" o:ole="">
            <v:imagedata r:id="rId210" o:title=""/>
          </v:shape>
          <o:OLEObject Type="Embed" ProgID="Equation.DSMT4" ShapeID="_x0000_i1135" DrawAspect="Content" ObjectID="_1745852877" r:id="rId211"/>
        </w:object>
      </w:r>
    </w:p>
    <w:p w14:paraId="4E7B6367" w14:textId="77777777" w:rsidR="004F3246" w:rsidRPr="00E91B55" w:rsidRDefault="004F3246" w:rsidP="007F74B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EA135D7" w14:textId="0DC3373B" w:rsidR="00D07DCC" w:rsidRPr="00E91B55" w:rsidRDefault="004F3246" w:rsidP="00D07DC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sz w:val="32"/>
          <w:szCs w:val="32"/>
          <w:cs/>
        </w:rPr>
        <w:t xml:space="preserve">โดย </w:t>
      </w:r>
      <w:r w:rsidRPr="00E91B55">
        <w:rPr>
          <w:rFonts w:ascii="TH SarabunPSK" w:hAnsi="TH SarabunPSK" w:cs="TH SarabunPSK"/>
          <w:noProof/>
          <w:position w:val="-9"/>
          <w:sz w:val="32"/>
          <w:szCs w:val="32"/>
          <w:cs/>
        </w:rPr>
        <w:t xml:space="preserve">  </w:t>
      </w:r>
      <w:r w:rsidRPr="00E91B55">
        <w:rPr>
          <w:rFonts w:ascii="TH SarabunPSK" w:hAnsi="TH SarabunPSK" w:cs="TH SarabunPSK"/>
          <w:noProof/>
          <w:position w:val="-9"/>
          <w:sz w:val="32"/>
          <w:szCs w:val="32"/>
        </w:rPr>
        <w:t xml:space="preserve"> </w:t>
      </w:r>
      <w:r w:rsidR="007E7B71" w:rsidRPr="00E91B55">
        <w:rPr>
          <w:rFonts w:ascii="TH SarabunPSK" w:hAnsi="TH SarabunPSK" w:cs="TH SarabunPSK"/>
          <w:sz w:val="32"/>
          <w:szCs w:val="32"/>
        </w:rPr>
        <w:t xml:space="preserve">  </w:t>
      </w:r>
      <w:bookmarkStart w:id="44" w:name="_Hlk134768015"/>
      <w:r w:rsidR="00D07DCC" w:rsidRPr="00E91B55">
        <w:rPr>
          <w:rFonts w:ascii="TH SarabunPSK" w:hAnsi="TH SarabunPSK" w:cs="TH SarabunPSK"/>
          <w:position w:val="-6"/>
          <w:sz w:val="32"/>
          <w:szCs w:val="32"/>
        </w:rPr>
        <w:object w:dxaOrig="220" w:dyaOrig="279" w14:anchorId="1A3398A1">
          <v:shape id="_x0000_i1136" type="#_x0000_t75" style="width:11.4pt;height:13.8pt" o:ole="">
            <v:imagedata r:id="rId212" o:title=""/>
          </v:shape>
          <o:OLEObject Type="Embed" ProgID="Equation.DSMT4" ShapeID="_x0000_i1136" DrawAspect="Content" ObjectID="_1745852878" r:id="rId213"/>
        </w:object>
      </w:r>
      <w:r w:rsidR="00D07DCC"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BF0735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D07DCC" w:rsidRPr="00E91B55">
        <w:rPr>
          <w:rFonts w:ascii="TH SarabunPSK" w:hAnsi="TH SarabunPSK" w:cs="TH SarabunPSK"/>
          <w:sz w:val="32"/>
          <w:szCs w:val="32"/>
          <w:cs/>
        </w:rPr>
        <w:t>จำนวนครั้งของการหาผลต่างเพื่อให้อนุกรมเวลามีคุณสมบัติคงที่ (</w:t>
      </w:r>
      <w:r w:rsidR="00D07DCC" w:rsidRPr="00E91B55">
        <w:rPr>
          <w:rFonts w:ascii="TH SarabunPSK" w:hAnsi="TH SarabunPSK" w:cs="TH SarabunPSK"/>
          <w:sz w:val="32"/>
          <w:szCs w:val="32"/>
        </w:rPr>
        <w:t>Stationary)</w:t>
      </w:r>
    </w:p>
    <w:p w14:paraId="399B67A0" w14:textId="05A12536" w:rsidR="00D07DCC" w:rsidRPr="00E91B55" w:rsidRDefault="00D07DCC" w:rsidP="00D07DCC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40" w:dyaOrig="260" w14:anchorId="487326A3">
          <v:shape id="_x0000_i1137" type="#_x0000_t75" style="width:12pt;height:13.2pt" o:ole="">
            <v:imagedata r:id="rId26" o:title=""/>
          </v:shape>
          <o:OLEObject Type="Embed" ProgID="Equation.DSMT4" ShapeID="_x0000_i1137" DrawAspect="Content" ObjectID="_1745852879" r:id="rId214"/>
        </w:object>
      </w:r>
      <w:r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BF0735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อันดับของ </w:t>
      </w:r>
      <w:r w:rsidRPr="00E91B55">
        <w:rPr>
          <w:rFonts w:ascii="TH SarabunPSK" w:hAnsi="TH SarabunPSK" w:cs="TH SarabunPSK"/>
          <w:sz w:val="32"/>
          <w:szCs w:val="32"/>
        </w:rPr>
        <w:t>Autoregressive</w:t>
      </w:r>
    </w:p>
    <w:p w14:paraId="19E33BF8" w14:textId="4B0887EA" w:rsidR="00D07DCC" w:rsidRDefault="00BF0735" w:rsidP="00D07DCC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7DCC" w:rsidRPr="00E91B55">
        <w:rPr>
          <w:rFonts w:ascii="TH SarabunPSK" w:hAnsi="TH SarabunPSK" w:cs="TH SarabunPSK"/>
          <w:position w:val="-10"/>
          <w:sz w:val="32"/>
          <w:szCs w:val="32"/>
        </w:rPr>
        <w:object w:dxaOrig="200" w:dyaOrig="260" w14:anchorId="049E265E">
          <v:shape id="_x0000_i1138" type="#_x0000_t75" style="width:10.2pt;height:13.2pt" o:ole="">
            <v:imagedata r:id="rId28" o:title=""/>
          </v:shape>
          <o:OLEObject Type="Embed" ProgID="Equation.DSMT4" ShapeID="_x0000_i1138" DrawAspect="Content" ObjectID="_1745852880" r:id="rId215"/>
        </w:object>
      </w:r>
      <w:r w:rsidR="00D07DCC" w:rsidRPr="00E91B55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D07DCC" w:rsidRPr="00E91B55">
        <w:rPr>
          <w:rFonts w:ascii="TH SarabunPSK" w:hAnsi="TH SarabunPSK" w:cs="TH SarabunPSK"/>
          <w:sz w:val="32"/>
          <w:szCs w:val="32"/>
          <w:cs/>
        </w:rPr>
        <w:t xml:space="preserve">อันดับของ </w:t>
      </w:r>
      <w:r w:rsidR="00D07DCC" w:rsidRPr="00E91B55">
        <w:rPr>
          <w:rFonts w:ascii="TH SarabunPSK" w:hAnsi="TH SarabunPSK" w:cs="TH SarabunPSK"/>
          <w:sz w:val="32"/>
          <w:szCs w:val="32"/>
        </w:rPr>
        <w:t>Moving Average</w:t>
      </w:r>
    </w:p>
    <w:p w14:paraId="3D806093" w14:textId="740F900A" w:rsidR="00D07DCC" w:rsidRDefault="00D07DCC" w:rsidP="00D07D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     </w:t>
      </w:r>
      <w:r w:rsidRPr="00E91B55">
        <w:rPr>
          <w:rFonts w:ascii="TH SarabunPSK" w:hAnsi="TH SarabunPSK" w:cs="TH SarabunPSK"/>
          <w:position w:val="-12"/>
          <w:sz w:val="32"/>
          <w:szCs w:val="32"/>
        </w:rPr>
        <w:object w:dxaOrig="260" w:dyaOrig="360" w14:anchorId="42328DE2">
          <v:shape id="_x0000_i1139" type="#_x0000_t75" style="width:13.2pt;height:18pt" o:ole="">
            <v:imagedata r:id="rId216" o:title=""/>
          </v:shape>
          <o:OLEObject Type="Embed" ProgID="Equation.DSMT4" ShapeID="_x0000_i1139" DrawAspect="Content" ObjectID="_1745852881" r:id="rId217"/>
        </w:object>
      </w:r>
      <w:r w:rsidRPr="00E91B55">
        <w:rPr>
          <w:rFonts w:ascii="TH SarabunPSK" w:hAnsi="TH SarabunPSK" w:cs="TH SarabunPSK"/>
          <w:noProof/>
          <w:position w:val="-9"/>
          <w:sz w:val="32"/>
          <w:szCs w:val="32"/>
          <w:cs/>
        </w:rPr>
        <w:t xml:space="preserve"> </w:t>
      </w:r>
      <w:r w:rsidR="00BF0735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ค่าสังเกตของอนุกรมเวลาที่เวลา </w:t>
      </w:r>
      <w:r w:rsidR="00DC0FDA" w:rsidRPr="00CE4550">
        <w:rPr>
          <w:position w:val="-6"/>
          <w:cs/>
        </w:rPr>
        <w:object w:dxaOrig="139" w:dyaOrig="240" w14:anchorId="2879F79C">
          <v:shape id="_x0000_i1140" type="#_x0000_t75" style="width:7.2pt;height:12pt" o:ole="">
            <v:imagedata r:id="rId218" o:title=""/>
          </v:shape>
          <o:OLEObject Type="Embed" ProgID="Equation.DSMT4" ShapeID="_x0000_i1140" DrawAspect="Content" ObjectID="_1745852882" r:id="rId219"/>
        </w:object>
      </w:r>
    </w:p>
    <w:p w14:paraId="0105CC2F" w14:textId="66A06057" w:rsidR="00D07DCC" w:rsidRDefault="00D07DCC" w:rsidP="00D07DCC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</w:t>
      </w:r>
      <w:r>
        <w:tab/>
      </w:r>
      <w:r>
        <w:rPr>
          <w:rFonts w:hint="cs"/>
          <w:cs/>
        </w:rPr>
        <w:t xml:space="preserve">              </w:t>
      </w:r>
      <w:r w:rsidRPr="00CE4550">
        <w:rPr>
          <w:position w:val="-4"/>
        </w:rPr>
        <w:object w:dxaOrig="320" w:dyaOrig="300" w14:anchorId="6A1CF3B6">
          <v:shape id="_x0000_i1141" type="#_x0000_t75" style="width:16.2pt;height:15pt" o:ole="">
            <v:imagedata r:id="rId220" o:title=""/>
          </v:shape>
          <o:OLEObject Type="Embed" ProgID="Equation.DSMT4" ShapeID="_x0000_i1141" DrawAspect="Content" ObjectID="_1745852883" r:id="rId221"/>
        </w:object>
      </w:r>
      <w:r w:rsidR="00BF0735">
        <w:rPr>
          <w:rFonts w:hint="cs"/>
          <w:cs/>
        </w:rPr>
        <w:t xml:space="preserve"> </w:t>
      </w:r>
      <w:r w:rsidR="00BF0735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D445F2">
        <w:rPr>
          <w:rFonts w:ascii="TH SarabunPSK" w:hAnsi="TH SarabunPSK" w:cs="TH SarabunPSK"/>
          <w:sz w:val="32"/>
          <w:szCs w:val="32"/>
          <w:cs/>
        </w:rPr>
        <w:t>ผลต่างระดับที่</w:t>
      </w:r>
      <w:r w:rsidRPr="00CE4550">
        <w:rPr>
          <w:position w:val="-6"/>
        </w:rPr>
        <w:object w:dxaOrig="220" w:dyaOrig="279" w14:anchorId="73BE775D">
          <v:shape id="_x0000_i1142" type="#_x0000_t75" style="width:11.4pt;height:13.8pt" o:ole="">
            <v:imagedata r:id="rId212" o:title=""/>
          </v:shape>
          <o:OLEObject Type="Embed" ProgID="Equation.DSMT4" ShapeID="_x0000_i1142" DrawAspect="Content" ObjectID="_1745852884" r:id="rId222"/>
        </w:object>
      </w:r>
      <w:r>
        <w:t xml:space="preserve"> </w:t>
      </w:r>
      <w:r w:rsidRPr="00CE4550">
        <w:rPr>
          <w:position w:val="-10"/>
        </w:rPr>
        <w:object w:dxaOrig="2820" w:dyaOrig="320" w14:anchorId="6CF61A5A">
          <v:shape id="_x0000_i1143" type="#_x0000_t75" style="width:141pt;height:16.2pt" o:ole="">
            <v:imagedata r:id="rId223" o:title=""/>
          </v:shape>
          <o:OLEObject Type="Embed" ProgID="Equation.DSMT4" ShapeID="_x0000_i1143" DrawAspect="Content" ObjectID="_1745852885" r:id="rId224"/>
        </w:object>
      </w:r>
    </w:p>
    <w:p w14:paraId="2A6E7098" w14:textId="1214C275" w:rsidR="00D445F2" w:rsidRPr="00BF0735" w:rsidRDefault="00BF0735" w:rsidP="00BF0735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t xml:space="preserve"> </w:t>
      </w:r>
      <w:r w:rsidR="004523DC" w:rsidRPr="00CE4550">
        <w:rPr>
          <w:position w:val="-10"/>
        </w:rPr>
        <w:object w:dxaOrig="520" w:dyaOrig="320" w14:anchorId="385DDA5E">
          <v:shape id="_x0000_i1144" type="#_x0000_t75" style="width:26.4pt;height:16.2pt" o:ole="">
            <v:imagedata r:id="rId225" o:title=""/>
          </v:shape>
          <o:OLEObject Type="Embed" ProgID="Equation.DSMT4" ShapeID="_x0000_i1144" DrawAspect="Content" ObjectID="_1745852886" r:id="rId226"/>
        </w:object>
      </w:r>
      <w:r w:rsidR="00D445F2" w:rsidRPr="00D4089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D445F2" w:rsidRPr="00D4089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445F2" w:rsidRPr="00D445F2">
        <w:rPr>
          <w:rFonts w:ascii="TH SarabunPSK" w:hAnsi="TH SarabunPSK" w:cs="TH SarabunPSK"/>
          <w:sz w:val="32"/>
          <w:szCs w:val="32"/>
        </w:rPr>
        <w:t xml:space="preserve">Autoregressive </w:t>
      </w:r>
      <w:r w:rsidR="00D445F2" w:rsidRPr="00D40897">
        <w:rPr>
          <w:rFonts w:ascii="TH SarabunPSK" w:hAnsi="TH SarabunPSK" w:cs="TH SarabunPSK"/>
          <w:sz w:val="32"/>
          <w:szCs w:val="32"/>
        </w:rPr>
        <w:t xml:space="preserve">Polynomial </w:t>
      </w:r>
      <w:r w:rsidR="00D445F2" w:rsidRPr="00D40897">
        <w:rPr>
          <w:rFonts w:ascii="TH SarabunPSK" w:hAnsi="TH SarabunPSK" w:cs="TH SarabunPSK"/>
          <w:sz w:val="32"/>
          <w:szCs w:val="32"/>
          <w:cs/>
        </w:rPr>
        <w:t>ซึ่ง</w:t>
      </w:r>
      <w:r w:rsidR="00D445F2">
        <w:t xml:space="preserve">  </w:t>
      </w:r>
      <w:r w:rsidR="004523DC" w:rsidRPr="00CE4550">
        <w:rPr>
          <w:position w:val="-14"/>
        </w:rPr>
        <w:object w:dxaOrig="3200" w:dyaOrig="400" w14:anchorId="038F22BE">
          <v:shape id="_x0000_i1145" type="#_x0000_t75" style="width:160.2pt;height:19.8pt" o:ole="">
            <v:imagedata r:id="rId227" o:title=""/>
          </v:shape>
          <o:OLEObject Type="Embed" ProgID="Equation.DSMT4" ShapeID="_x0000_i1145" DrawAspect="Content" ObjectID="_1745852887" r:id="rId228"/>
        </w:object>
      </w:r>
    </w:p>
    <w:bookmarkEnd w:id="44"/>
    <w:p w14:paraId="26F9A467" w14:textId="4562F6E1" w:rsidR="00D445F2" w:rsidRPr="001F5320" w:rsidRDefault="00D445F2" w:rsidP="00BF0735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</w:t>
      </w:r>
      <w:r w:rsidRPr="001F5320">
        <w:rPr>
          <w:rFonts w:ascii="TH SarabunPSK" w:hAnsi="TH SarabunPSK" w:cs="TH SarabunPSK"/>
          <w:position w:val="-10"/>
          <w:sz w:val="32"/>
          <w:szCs w:val="32"/>
          <w:cs/>
        </w:rPr>
        <w:object w:dxaOrig="520" w:dyaOrig="320" w14:anchorId="2534774A">
          <v:shape id="_x0000_i1146" type="#_x0000_t75" style="width:26.4pt;height:16.2pt" o:ole="">
            <v:imagedata r:id="rId229" o:title=""/>
          </v:shape>
          <o:OLEObject Type="Embed" ProgID="Equation.DSMT4" ShapeID="_x0000_i1146" DrawAspect="Content" ObjectID="_1745852888" r:id="rId230"/>
        </w:object>
      </w:r>
      <w:r w:rsidRPr="001F53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F0735" w:rsidRPr="001F5320">
        <w:rPr>
          <w:rFonts w:ascii="TH SarabunPSK" w:hAnsi="TH SarabunPSK" w:cs="TH SarabunPSK"/>
          <w:sz w:val="32"/>
          <w:szCs w:val="32"/>
          <w:cs/>
        </w:rPr>
        <w:t xml:space="preserve">แทน </w:t>
      </w:r>
      <w:r w:rsidRPr="001F5320">
        <w:rPr>
          <w:rFonts w:ascii="TH SarabunPSK" w:hAnsi="TH SarabunPSK" w:cs="TH SarabunPSK"/>
          <w:sz w:val="32"/>
          <w:szCs w:val="32"/>
        </w:rPr>
        <w:t xml:space="preserve">Moving Average Polynomial </w:t>
      </w:r>
      <w:r w:rsidRPr="001F5320">
        <w:rPr>
          <w:rFonts w:ascii="TH SarabunPSK" w:hAnsi="TH SarabunPSK" w:cs="TH SarabunPSK"/>
          <w:sz w:val="32"/>
          <w:szCs w:val="32"/>
          <w:cs/>
        </w:rPr>
        <w:t>ซึ่ง</w:t>
      </w:r>
      <w:r w:rsidR="00BF0735" w:rsidRPr="001F53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07DCC" w:rsidRPr="001F5320">
        <w:rPr>
          <w:rFonts w:ascii="TH SarabunPSK" w:hAnsi="TH SarabunPSK" w:cs="TH SarabunPSK"/>
          <w:position w:val="-14"/>
          <w:sz w:val="32"/>
          <w:szCs w:val="32"/>
        </w:rPr>
        <w:object w:dxaOrig="3200" w:dyaOrig="400" w14:anchorId="68D1286C">
          <v:shape id="_x0000_i1147" type="#_x0000_t75" style="width:160.2pt;height:19.8pt" o:ole="">
            <v:imagedata r:id="rId231" o:title=""/>
          </v:shape>
          <o:OLEObject Type="Embed" ProgID="Equation.DSMT4" ShapeID="_x0000_i1147" DrawAspect="Content" ObjectID="_1745852889" r:id="rId232"/>
        </w:object>
      </w:r>
    </w:p>
    <w:p w14:paraId="1AE840B3" w14:textId="1BAD4F85" w:rsidR="00BF0735" w:rsidRPr="001F5320" w:rsidRDefault="004F3246" w:rsidP="00BF0735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1F5320">
        <w:rPr>
          <w:rFonts w:ascii="TH SarabunPSK" w:hAnsi="TH SarabunPSK" w:cs="TH SarabunPSK"/>
          <w:sz w:val="32"/>
          <w:szCs w:val="32"/>
          <w:cs/>
        </w:rPr>
        <w:t xml:space="preserve">           </w:t>
      </w:r>
      <w:r w:rsidR="00D07DCC" w:rsidRPr="001F5320">
        <w:rPr>
          <w:rFonts w:ascii="TH SarabunPSK" w:hAnsi="TH SarabunPSK" w:cs="TH SarabunPSK"/>
          <w:sz w:val="32"/>
          <w:szCs w:val="32"/>
        </w:rPr>
        <w:t xml:space="preserve">           </w:t>
      </w:r>
      <w:r w:rsidR="00E91B55" w:rsidRPr="001F5320">
        <w:rPr>
          <w:rFonts w:ascii="TH SarabunPSK" w:hAnsi="TH SarabunPSK" w:cs="TH SarabunPSK"/>
          <w:position w:val="-12"/>
          <w:sz w:val="32"/>
          <w:szCs w:val="32"/>
        </w:rPr>
        <w:object w:dxaOrig="240" w:dyaOrig="360" w14:anchorId="3B08AF92">
          <v:shape id="_x0000_i1148" type="#_x0000_t75" style="width:12pt;height:18pt" o:ole="">
            <v:imagedata r:id="rId233" o:title=""/>
          </v:shape>
          <o:OLEObject Type="Embed" ProgID="Equation.DSMT4" ShapeID="_x0000_i1148" DrawAspect="Content" ObjectID="_1745852890" r:id="rId234"/>
        </w:object>
      </w:r>
      <w:r w:rsidR="00D07DCC"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BF0735" w:rsidRPr="001F5320">
        <w:rPr>
          <w:rFonts w:ascii="TH SarabunPSK" w:hAnsi="TH SarabunPSK" w:cs="TH SarabunPSK"/>
          <w:sz w:val="32"/>
          <w:szCs w:val="32"/>
          <w:cs/>
        </w:rPr>
        <w:t>แทน</w:t>
      </w:r>
      <w:r w:rsidR="00F57571">
        <w:rPr>
          <w:rFonts w:ascii="TH SarabunPSK" w:hAnsi="TH SarabunPSK" w:cs="TH SarabunPSK" w:hint="cs"/>
          <w:sz w:val="32"/>
          <w:szCs w:val="32"/>
          <w:cs/>
        </w:rPr>
        <w:t>ค่าส่วนเหลือ</w:t>
      </w:r>
      <w:r w:rsidR="00D445F2" w:rsidRPr="001F5320">
        <w:rPr>
          <w:rFonts w:ascii="TH SarabunPSK" w:hAnsi="TH SarabunPSK" w:cs="TH SarabunPSK"/>
          <w:sz w:val="32"/>
          <w:szCs w:val="32"/>
          <w:cs/>
        </w:rPr>
        <w:t xml:space="preserve">เวลา </w:t>
      </w:r>
      <w:r w:rsidR="00D445F2" w:rsidRPr="001F5320">
        <w:rPr>
          <w:rFonts w:ascii="TH SarabunPSK" w:hAnsi="TH SarabunPSK" w:cs="TH SarabunPSK"/>
          <w:position w:val="-6"/>
          <w:sz w:val="32"/>
          <w:szCs w:val="32"/>
        </w:rPr>
        <w:object w:dxaOrig="139" w:dyaOrig="240" w14:anchorId="574442F0">
          <v:shape id="_x0000_i1149" type="#_x0000_t75" style="width:7.2pt;height:12pt" o:ole="">
            <v:imagedata r:id="rId218" o:title=""/>
          </v:shape>
          <o:OLEObject Type="Embed" ProgID="Equation.DSMT4" ShapeID="_x0000_i1149" DrawAspect="Content" ObjectID="_1745852891" r:id="rId235"/>
        </w:object>
      </w:r>
      <w:r w:rsidR="00D445F2"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D445F2" w:rsidRPr="001F5320">
        <w:rPr>
          <w:rFonts w:ascii="TH SarabunPSK" w:hAnsi="TH SarabunPSK" w:cs="TH SarabunPSK"/>
          <w:sz w:val="32"/>
          <w:szCs w:val="32"/>
          <w:cs/>
        </w:rPr>
        <w:t xml:space="preserve">กำหนดให้มีคุณสมบัติ </w:t>
      </w:r>
      <w:r w:rsidR="00D445F2" w:rsidRPr="001F5320">
        <w:rPr>
          <w:rFonts w:ascii="TH SarabunPSK" w:hAnsi="TH SarabunPSK" w:cs="TH SarabunPSK"/>
          <w:sz w:val="32"/>
          <w:szCs w:val="32"/>
        </w:rPr>
        <w:t xml:space="preserve">White Noise Process </w:t>
      </w:r>
      <w:r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BF0735" w:rsidRPr="001F5320">
        <w:rPr>
          <w:rFonts w:ascii="TH SarabunPSK" w:hAnsi="TH SarabunPSK" w:cs="TH SarabunPSK"/>
          <w:sz w:val="32"/>
          <w:szCs w:val="32"/>
          <w:cs/>
        </w:rPr>
        <w:t xml:space="preserve">            </w:t>
      </w:r>
    </w:p>
    <w:p w14:paraId="6A0CCCDF" w14:textId="3B798B33" w:rsidR="00D07DCC" w:rsidRPr="001F5320" w:rsidRDefault="00BF0735" w:rsidP="00BF0735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1F5320">
        <w:rPr>
          <w:rFonts w:ascii="TH SarabunPSK" w:hAnsi="TH SarabunPSK" w:cs="TH SarabunPSK"/>
          <w:sz w:val="32"/>
          <w:szCs w:val="32"/>
          <w:cs/>
        </w:rPr>
        <w:t xml:space="preserve">                           </w: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 xml:space="preserve">ซึ่งมีข้อสมมตว่า </w:t>
      </w:r>
      <w:r w:rsidR="00E91B55" w:rsidRPr="001F5320">
        <w:rPr>
          <w:rFonts w:ascii="TH SarabunPSK" w:hAnsi="TH SarabunPSK" w:cs="TH SarabunPSK"/>
          <w:position w:val="-12"/>
          <w:sz w:val="32"/>
          <w:szCs w:val="32"/>
        </w:rPr>
        <w:object w:dxaOrig="240" w:dyaOrig="360" w14:anchorId="70C8D54A">
          <v:shape id="_x0000_i1150" type="#_x0000_t75" style="width:12pt;height:18pt" o:ole="">
            <v:imagedata r:id="rId233" o:title=""/>
          </v:shape>
          <o:OLEObject Type="Embed" ProgID="Equation.DSMT4" ShapeID="_x0000_i1150" DrawAspect="Content" ObjectID="_1745852892" r:id="rId236"/>
        </w:object>
      </w:r>
      <w:r w:rsidR="004F3246"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>เป็นตัวแปรสุ่มที่เป็นอิสระกั</w:t>
      </w:r>
      <w:r w:rsidR="00D07DCC" w:rsidRPr="001F5320">
        <w:rPr>
          <w:rFonts w:ascii="TH SarabunPSK" w:hAnsi="TH SarabunPSK" w:cs="TH SarabunPSK"/>
          <w:sz w:val="32"/>
          <w:szCs w:val="32"/>
          <w:cs/>
        </w:rPr>
        <w:t>น</w: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>ค่าเฉลี่ยเท่ากับ</w:t>
      </w:r>
      <w:r w:rsidR="00E91B55" w:rsidRPr="001F5320">
        <w:rPr>
          <w:rFonts w:ascii="TH SarabunPSK" w:hAnsi="TH SarabunPSK" w:cs="TH SarabunPSK"/>
          <w:position w:val="-6"/>
          <w:sz w:val="32"/>
          <w:szCs w:val="32"/>
          <w:cs/>
        </w:rPr>
        <w:object w:dxaOrig="200" w:dyaOrig="279" w14:anchorId="63AB6B7F">
          <v:shape id="_x0000_i1151" type="#_x0000_t75" style="width:10.2pt;height:13.8pt" o:ole="">
            <v:imagedata r:id="rId237" o:title=""/>
          </v:shape>
          <o:OLEObject Type="Embed" ProgID="Equation.DSMT4" ShapeID="_x0000_i1151" DrawAspect="Content" ObjectID="_1745852893" r:id="rId238"/>
        </w:objec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>และ</w:t>
      </w:r>
      <w:r w:rsidR="004F3246"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>ค่าความ</w:t>
      </w:r>
      <w:r w:rsidR="00D07DCC" w:rsidRPr="001F5320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081C7FBA" w14:textId="77777777" w:rsidR="00DC0FDA" w:rsidRPr="001F5320" w:rsidRDefault="00D07DCC" w:rsidP="00DC0FDA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1F5320">
        <w:rPr>
          <w:rFonts w:ascii="TH SarabunPSK" w:hAnsi="TH SarabunPSK" w:cs="TH SarabunPSK"/>
          <w:sz w:val="32"/>
          <w:szCs w:val="32"/>
          <w:cs/>
        </w:rPr>
        <w:t xml:space="preserve">                           </w: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>แปรปรวนคงที่</w:t>
      </w:r>
    </w:p>
    <w:p w14:paraId="485CA796" w14:textId="7FAA1878" w:rsidR="006817EF" w:rsidRPr="001F5320" w:rsidRDefault="00DC0FDA" w:rsidP="00DC0FDA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1F532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817EF" w:rsidRPr="001F5320">
        <w:rPr>
          <w:rFonts w:ascii="TH SarabunPSK" w:hAnsi="TH SarabunPSK" w:cs="TH SarabunPSK"/>
          <w:position w:val="-10"/>
          <w:sz w:val="32"/>
          <w:szCs w:val="32"/>
        </w:rPr>
        <w:object w:dxaOrig="240" w:dyaOrig="320" w14:anchorId="4247CB77">
          <v:shape id="_x0000_i1152" type="#_x0000_t75" style="width:12pt;height:16.2pt" o:ole="">
            <v:imagedata r:id="rId239" o:title=""/>
          </v:shape>
          <o:OLEObject Type="Embed" ProgID="Equation.DSMT4" ShapeID="_x0000_i1152" DrawAspect="Content" ObjectID="_1745852894" r:id="rId240"/>
        </w:object>
      </w:r>
      <w:r w:rsidRPr="001F5320">
        <w:rPr>
          <w:rFonts w:ascii="TH SarabunPSK" w:hAnsi="TH SarabunPSK" w:cs="TH SarabunPSK"/>
          <w:sz w:val="32"/>
          <w:szCs w:val="32"/>
        </w:rPr>
        <w:t xml:space="preserve"> </w:t>
      </w:r>
      <w:r w:rsidR="001F5320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1F5320">
        <w:rPr>
          <w:rFonts w:ascii="TH SarabunPSK" w:hAnsi="TH SarabunPSK" w:cs="TH SarabunPSK"/>
          <w:sz w:val="32"/>
          <w:szCs w:val="32"/>
          <w:cs/>
        </w:rPr>
        <w:t xml:space="preserve">ค่าสัมประสิทธิ์ของตัวแปรภายนอกที่เวลา </w:t>
      </w:r>
      <w:r w:rsidRPr="001F5320">
        <w:rPr>
          <w:rFonts w:ascii="TH SarabunPSK" w:hAnsi="TH SarabunPSK" w:cs="TH SarabunPSK"/>
          <w:position w:val="-6"/>
          <w:sz w:val="32"/>
          <w:szCs w:val="32"/>
          <w:cs/>
        </w:rPr>
        <w:object w:dxaOrig="139" w:dyaOrig="240" w14:anchorId="57557663">
          <v:shape id="_x0000_i1153" type="#_x0000_t75" style="width:7.2pt;height:12pt" o:ole="">
            <v:imagedata r:id="rId218" o:title=""/>
          </v:shape>
          <o:OLEObject Type="Embed" ProgID="Equation.DSMT4" ShapeID="_x0000_i1153" DrawAspect="Content" ObjectID="_1745852895" r:id="rId241"/>
        </w:object>
      </w:r>
    </w:p>
    <w:p w14:paraId="2595F4FE" w14:textId="0A777CF9" w:rsidR="00D445F2" w:rsidRDefault="00DC0FDA" w:rsidP="00C86F9D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1F5320">
        <w:rPr>
          <w:rFonts w:ascii="TH SarabunPSK" w:hAnsi="TH SarabunPSK" w:cs="TH SarabunPSK"/>
          <w:sz w:val="32"/>
          <w:szCs w:val="32"/>
          <w:cs/>
        </w:rPr>
        <w:t xml:space="preserve">                       </w:t>
      </w:r>
      <w:r w:rsidRPr="001F5320">
        <w:rPr>
          <w:rFonts w:ascii="TH SarabunPSK" w:hAnsi="TH SarabunPSK" w:cs="TH SarabunPSK"/>
          <w:position w:val="-12"/>
          <w:sz w:val="32"/>
          <w:szCs w:val="32"/>
        </w:rPr>
        <w:object w:dxaOrig="320" w:dyaOrig="360" w14:anchorId="04AB8BDC">
          <v:shape id="_x0000_i1154" type="#_x0000_t75" style="width:16.2pt;height:18pt" o:ole="">
            <v:imagedata r:id="rId242" o:title=""/>
          </v:shape>
          <o:OLEObject Type="Embed" ProgID="Equation.DSMT4" ShapeID="_x0000_i1154" DrawAspect="Content" ObjectID="_1745852896" r:id="rId243"/>
        </w:object>
      </w:r>
      <w:r w:rsidR="001F5320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1F5320">
        <w:rPr>
          <w:rFonts w:ascii="TH SarabunPSK" w:hAnsi="TH SarabunPSK" w:cs="TH SarabunPSK"/>
          <w:sz w:val="32"/>
          <w:szCs w:val="32"/>
          <w:cs/>
        </w:rPr>
        <w:t xml:space="preserve">ตัวแปรภายนอกที่เวลา </w:t>
      </w:r>
      <w:r w:rsidRPr="001F5320">
        <w:rPr>
          <w:rFonts w:ascii="TH SarabunPSK" w:hAnsi="TH SarabunPSK" w:cs="TH SarabunPSK"/>
          <w:sz w:val="32"/>
          <w:szCs w:val="32"/>
        </w:rPr>
        <w:t>t</w:t>
      </w:r>
      <w:r w:rsidR="004F3246" w:rsidRPr="001F5320">
        <w:rPr>
          <w:rFonts w:ascii="TH SarabunPSK" w:hAnsi="TH SarabunPSK" w:cs="TH SarabunPSK"/>
          <w:sz w:val="32"/>
          <w:szCs w:val="32"/>
          <w:cs/>
        </w:rPr>
        <w:t xml:space="preserve">         </w:t>
      </w:r>
      <w:bookmarkStart w:id="45" w:name="_Hlk122065427"/>
      <w:bookmarkStart w:id="46" w:name="_Hlk119012648"/>
    </w:p>
    <w:p w14:paraId="5C8305FA" w14:textId="77777777" w:rsidR="001F5320" w:rsidRPr="001F5320" w:rsidRDefault="001F5320" w:rsidP="00C86F9D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4E48367" w14:textId="77777777" w:rsidR="004F3246" w:rsidRPr="00E91B55" w:rsidRDefault="004F3246" w:rsidP="00FB5AA7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E91B55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E91B55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.4 โครงข่ายประสาทเทียม (</w:t>
      </w:r>
      <w:r w:rsidRPr="00E91B55">
        <w:rPr>
          <w:rFonts w:ascii="TH SarabunPSK" w:eastAsia="Times New Roman" w:hAnsi="TH SarabunPSK" w:cs="TH SarabunPSK"/>
          <w:b/>
          <w:bCs/>
          <w:sz w:val="32"/>
          <w:szCs w:val="32"/>
        </w:rPr>
        <w:t>Artificial Neural Network: ANN)</w:t>
      </w:r>
    </w:p>
    <w:p w14:paraId="4D91B2B3" w14:textId="77777777" w:rsidR="004F3246" w:rsidRPr="00E91B55" w:rsidRDefault="004F3246" w:rsidP="00B15BDA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bookmarkStart w:id="47" w:name="_Hlk122066884"/>
      <w:bookmarkEnd w:id="45"/>
      <w:r w:rsidRPr="00E91B55">
        <w:rPr>
          <w:rFonts w:ascii="TH SarabunPSK" w:hAnsi="TH SarabunPSK" w:cs="TH SarabunPSK"/>
          <w:sz w:val="32"/>
          <w:szCs w:val="32"/>
          <w:cs/>
        </w:rPr>
        <w:t>โครงข่ายประสาทเทียม (</w:t>
      </w:r>
      <w:r w:rsidRPr="00E91B55">
        <w:rPr>
          <w:rFonts w:ascii="TH SarabunPSK" w:hAnsi="TH SarabunPSK" w:cs="TH SarabunPSK"/>
          <w:sz w:val="32"/>
          <w:szCs w:val="32"/>
        </w:rPr>
        <w:t xml:space="preserve">Artificial Neural Network: ANN) </w:t>
      </w:r>
      <w:r w:rsidRPr="00E91B55">
        <w:rPr>
          <w:rFonts w:ascii="TH SarabunPSK" w:hAnsi="TH SarabunPSK" w:cs="TH SarabunPSK"/>
          <w:sz w:val="32"/>
          <w:szCs w:val="32"/>
          <w:cs/>
        </w:rPr>
        <w:t>เป็นวิธีที่ถูกพัฒนามาจากการทำงานของเซลล์ประสาททางชีววิทยา (</w:t>
      </w:r>
      <w:r w:rsidRPr="00E91B55">
        <w:rPr>
          <w:rFonts w:ascii="TH SarabunPSK" w:hAnsi="TH SarabunPSK" w:cs="TH SarabunPSK"/>
          <w:sz w:val="32"/>
          <w:szCs w:val="32"/>
        </w:rPr>
        <w:t>Biological Neuron)</w: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 ซึ่งมีความสามารถในการปรับตัวเมื่อข้อมูลไม่เป็นเชิง</w:t>
      </w:r>
      <w:bookmarkEnd w:id="47"/>
      <w:r w:rsidRPr="00E91B55">
        <w:rPr>
          <w:rFonts w:ascii="TH SarabunPSK" w:hAnsi="TH SarabunPSK" w:cs="TH SarabunPSK"/>
          <w:sz w:val="32"/>
          <w:szCs w:val="32"/>
          <w:cs/>
        </w:rPr>
        <w:t>เส้น มีความสามารถในการเรียนรู้จากตัวอย่างและการทำให้เป็นทั่วไป (</w:t>
      </w:r>
      <w:r w:rsidRPr="00E91B55">
        <w:rPr>
          <w:rFonts w:ascii="TH SarabunPSK" w:hAnsi="TH SarabunPSK" w:cs="TH SarabunPSK"/>
          <w:sz w:val="32"/>
          <w:szCs w:val="32"/>
        </w:rPr>
        <w:t>Generalize)</w: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 โครงข่ายจะถูกฝึกการเรียนรู้โดยการ</w:t>
      </w:r>
      <w:r w:rsidRPr="00E91B55">
        <w:rPr>
          <w:rFonts w:ascii="TH SarabunPSK" w:hAnsi="TH SarabunPSK" w:cs="TH SarabunPSK"/>
          <w:sz w:val="32"/>
          <w:szCs w:val="32"/>
          <w:cs/>
        </w:rPr>
        <w:lastRenderedPageBreak/>
        <w:t>แสดงรูปแบบ (</w:t>
      </w:r>
      <w:r w:rsidRPr="00E91B55">
        <w:rPr>
          <w:rFonts w:ascii="TH SarabunPSK" w:hAnsi="TH SarabunPSK" w:cs="TH SarabunPSK"/>
          <w:sz w:val="32"/>
          <w:szCs w:val="32"/>
        </w:rPr>
        <w:t xml:space="preserve">Pattern) </w:t>
      </w:r>
      <w:r w:rsidRPr="00E91B55">
        <w:rPr>
          <w:rFonts w:ascii="TH SarabunPSK" w:hAnsi="TH SarabunPSK" w:cs="TH SarabunPSK"/>
          <w:sz w:val="32"/>
          <w:szCs w:val="32"/>
          <w:cs/>
        </w:rPr>
        <w:t>ต่างๆ ที่ต้องการให้โครงข่ายเรียนรู้ด้วยกฎการเรียนรู้ (</w:t>
      </w:r>
      <w:r w:rsidRPr="00E91B55">
        <w:rPr>
          <w:rFonts w:ascii="TH SarabunPSK" w:hAnsi="TH SarabunPSK" w:cs="TH SarabunPSK"/>
          <w:sz w:val="32"/>
          <w:szCs w:val="32"/>
        </w:rPr>
        <w:t xml:space="preserve">Learning Rule) </w:t>
      </w:r>
      <w:r w:rsidRPr="00E91B55">
        <w:rPr>
          <w:rFonts w:ascii="TH SarabunPSK" w:hAnsi="TH SarabunPSK" w:cs="TH SarabunPSK"/>
          <w:sz w:val="32"/>
          <w:szCs w:val="32"/>
          <w:cs/>
        </w:rPr>
        <w:t>การที่โครงข่ายถูกทำให้เป็นกรณีทั่วไปจะทำให้ตัวโครงข่ายสามารถที่จะจำแนกรูปแบบของข้อมูลนำเข้าแบบใหม่ๆที่ตัวโครงข่ายไม่รู้ จักมาก่อนในระดับที่เป็นที่ยอมรับได้ ตัวโครงข่ายจะทำการเก็บข้อมูลความรู้ (</w:t>
      </w:r>
      <w:r w:rsidRPr="00E91B55">
        <w:rPr>
          <w:rFonts w:ascii="TH SarabunPSK" w:hAnsi="TH SarabunPSK" w:cs="TH SarabunPSK"/>
          <w:sz w:val="32"/>
          <w:szCs w:val="32"/>
        </w:rPr>
        <w:t xml:space="preserve">Knowledge) </w:t>
      </w:r>
      <w:r w:rsidRPr="00E91B55">
        <w:rPr>
          <w:rFonts w:ascii="TH SarabunPSK" w:hAnsi="TH SarabunPSK" w:cs="TH SarabunPSK"/>
          <w:sz w:val="32"/>
          <w:szCs w:val="32"/>
          <w:cs/>
        </w:rPr>
        <w:t>ในระหว่างขั้นตอนของการเรียนรู้ โดยเก็บไว้ที่น้ำหนักประสาท (</w:t>
      </w:r>
      <w:r w:rsidRPr="00E91B55">
        <w:rPr>
          <w:rFonts w:ascii="TH SarabunPSK" w:hAnsi="TH SarabunPSK" w:cs="TH SarabunPSK"/>
          <w:sz w:val="32"/>
          <w:szCs w:val="32"/>
        </w:rPr>
        <w:t>Synaptic Weights)</w:t>
      </w:r>
    </w:p>
    <w:p w14:paraId="69816447" w14:textId="77777777" w:rsidR="004F3246" w:rsidRPr="00E91B55" w:rsidRDefault="004F3246" w:rsidP="00AD247A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sz w:val="32"/>
          <w:szCs w:val="32"/>
          <w:cs/>
        </w:rPr>
        <w:t>ในการประยุกต์ใช้ โครงข่ายประสาทเทียมในการทำนาย โดยการกำหนดเซตของค่าเป้าหมาย (</w:t>
      </w:r>
      <w:r w:rsidRPr="00E91B55">
        <w:rPr>
          <w:rFonts w:ascii="TH SarabunPSK" w:hAnsi="TH SarabunPSK" w:cs="TH SarabunPSK"/>
          <w:sz w:val="32"/>
          <w:szCs w:val="32"/>
        </w:rPr>
        <w:t>Target)</w:t>
      </w:r>
      <w:r w:rsidR="00343014"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343014" w:rsidRPr="00E91B55">
        <w:rPr>
          <w:rFonts w:ascii="TH SarabunPSK" w:hAnsi="TH SarabunPSK" w:cs="TH SarabunPSK"/>
          <w:position w:val="-6"/>
          <w:sz w:val="32"/>
          <w:szCs w:val="32"/>
        </w:rPr>
        <w:object w:dxaOrig="279" w:dyaOrig="279" w14:anchorId="44212CDF">
          <v:shape id="_x0000_i1155" type="#_x0000_t75" style="width:13.8pt;height:13.8pt" o:ole="">
            <v:imagedata r:id="rId244" o:title=""/>
          </v:shape>
          <o:OLEObject Type="Embed" ProgID="Equation.DSMT4" ShapeID="_x0000_i1155" DrawAspect="Content" ObjectID="_1745852897" r:id="rId245"/>
        </w:objec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 ค่า คือ </w:t>
      </w:r>
      <w:r w:rsidR="00343014" w:rsidRPr="00E91B55">
        <w:rPr>
          <w:rFonts w:ascii="TH SarabunPSK" w:hAnsi="TH SarabunPSK" w:cs="TH SarabunPSK"/>
          <w:position w:val="-12"/>
          <w:sz w:val="32"/>
          <w:szCs w:val="32"/>
        </w:rPr>
        <w:object w:dxaOrig="2659" w:dyaOrig="360" w14:anchorId="47C33875">
          <v:shape id="_x0000_i1156" type="#_x0000_t75" style="width:132.6pt;height:18pt" o:ole="">
            <v:imagedata r:id="rId246" o:title=""/>
          </v:shape>
          <o:OLEObject Type="Embed" ProgID="Equation.DSMT4" ShapeID="_x0000_i1156" DrawAspect="Content" ObjectID="_1745852898" r:id="rId247"/>
        </w:object>
      </w:r>
      <w:r w:rsidR="00343014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ณ เวลา </w:t>
      </w:r>
      <w:r w:rsidR="00343014" w:rsidRPr="00E91B55">
        <w:rPr>
          <w:rFonts w:ascii="TH SarabunPSK" w:hAnsi="TH SarabunPSK" w:cs="TH SarabunPSK"/>
          <w:position w:val="-12"/>
          <w:sz w:val="32"/>
          <w:szCs w:val="32"/>
        </w:rPr>
        <w:object w:dxaOrig="980" w:dyaOrig="360" w14:anchorId="2759CB5A">
          <v:shape id="_x0000_i1157" type="#_x0000_t75" style="width:48.6pt;height:18pt" o:ole="">
            <v:imagedata r:id="rId248" o:title=""/>
          </v:shape>
          <o:OLEObject Type="Embed" ProgID="Equation.DSMT4" ShapeID="_x0000_i1157" DrawAspect="Content" ObjectID="_1745852899" r:id="rId249"/>
        </w:object>
      </w:r>
      <w:r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Pr="00E91B55">
        <w:rPr>
          <w:rFonts w:ascii="TH SarabunPSK" w:hAnsi="TH SarabunPSK" w:cs="TH SarabunPSK"/>
          <w:sz w:val="32"/>
          <w:szCs w:val="32"/>
          <w:cs/>
        </w:rPr>
        <w:t>ตามลำดับ ในการพยากรณ์ผลล่วงหน้า คือ</w:t>
      </w:r>
    </w:p>
    <w:p w14:paraId="23F0DD2C" w14:textId="77777777" w:rsidR="004F3246" w:rsidRPr="00E91B55" w:rsidRDefault="00343014" w:rsidP="00242E63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2"/>
          <w:sz w:val="32"/>
          <w:szCs w:val="32"/>
        </w:rPr>
        <w:object w:dxaOrig="720" w:dyaOrig="360" w14:anchorId="3ADB1649">
          <v:shape id="_x0000_i1158" type="#_x0000_t75" style="width:36pt;height:18pt" o:ole="">
            <v:imagedata r:id="rId250" o:title=""/>
          </v:shape>
          <o:OLEObject Type="Embed" ProgID="Equation.DSMT4" ShapeID="_x0000_i1158" DrawAspect="Content" ObjectID="_1745852900" r:id="rId251"/>
        </w:objec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ซึ่งเป็นค่า ณ เวลา</w: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Pr="00E91B55">
        <w:rPr>
          <w:rFonts w:ascii="TH SarabunPSK" w:hAnsi="TH SarabunPSK" w:cs="TH SarabunPSK"/>
          <w:position w:val="-12"/>
          <w:sz w:val="32"/>
          <w:szCs w:val="32"/>
        </w:rPr>
        <w:object w:dxaOrig="400" w:dyaOrig="360" w14:anchorId="01F2B927">
          <v:shape id="_x0000_i1159" type="#_x0000_t75" style="width:19.8pt;height:18pt" o:ole="">
            <v:imagedata r:id="rId252" o:title=""/>
          </v:shape>
          <o:OLEObject Type="Embed" ProgID="Equation.DSMT4" ShapeID="_x0000_i1159" DrawAspect="Content" ObjectID="_1745852901" r:id="rId253"/>
        </w:object>
      </w:r>
      <w:r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ในอนาคต การใช้ฟังก์ชันประมาณค่าจึงจำเป็นต้องทำการกำหนด ชนิดของฟังก์ชันถ่ายโอน (</w: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Activation Function)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โดยปกติแล้วโครงข่ายจะประกอบไปด้วยนิวรอนหลายๆ ตัว และเชื่อมต่อแบบขนานกันหลายๆ ชั้นเรียกว่า </w: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Layer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แต่ละชั้นมีน้ำหนักประสาท (</w: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Weight)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ค่าเอนเอียง (</w:t>
      </w:r>
      <w:r w:rsidR="004F3246" w:rsidRPr="00E91B55">
        <w:rPr>
          <w:rFonts w:ascii="TH SarabunPSK" w:hAnsi="TH SarabunPSK" w:cs="TH SarabunPSK"/>
          <w:sz w:val="32"/>
          <w:szCs w:val="32"/>
        </w:rPr>
        <w:t>Biased)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ของชั้นนั้นๆ ชั้นแรกเรียกว่าชั้นนำเข้ามี</w:t>
      </w:r>
      <w:r w:rsidRPr="00E91B55">
        <w:rPr>
          <w:rFonts w:ascii="TH SarabunPSK" w:hAnsi="TH SarabunPSK" w:cs="TH SarabunPSK"/>
          <w:position w:val="-4"/>
          <w:sz w:val="32"/>
          <w:szCs w:val="32"/>
        </w:rPr>
        <w:object w:dxaOrig="240" w:dyaOrig="260" w14:anchorId="57B5BD59">
          <v:shape id="_x0000_i1160" type="#_x0000_t75" style="width:12pt;height:13.2pt" o:ole="">
            <v:imagedata r:id="rId254" o:title=""/>
          </v:shape>
          <o:OLEObject Type="Embed" ProgID="Equation.DSMT4" ShapeID="_x0000_i1160" DrawAspect="Content" ObjectID="_1745852902" r:id="rId255"/>
        </w:objec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อินพุต ชั้นที่หนึ่งมี </w:t>
      </w:r>
      <w:r w:rsidRPr="00E91B55">
        <w:rPr>
          <w:rFonts w:ascii="TH SarabunPSK" w:hAnsi="TH SarabunPSK" w:cs="TH SarabunPSK"/>
          <w:position w:val="-6"/>
          <w:sz w:val="32"/>
          <w:szCs w:val="32"/>
        </w:rPr>
        <w:object w:dxaOrig="240" w:dyaOrig="320" w14:anchorId="722DD14E">
          <v:shape id="_x0000_i1161" type="#_x0000_t75" style="width:12pt;height:16.2pt" o:ole="">
            <v:imagedata r:id="rId256" o:title=""/>
          </v:shape>
          <o:OLEObject Type="Embed" ProgID="Equation.DSMT4" ShapeID="_x0000_i1161" DrawAspect="Content" ObjectID="_1745852903" r:id="rId257"/>
        </w:objec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นิวรอนไป</w:t>
      </w:r>
      <w:proofErr w:type="spellStart"/>
      <w:r w:rsidR="004F3246" w:rsidRPr="00E91B55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จนถึงชั้นสุดท้ายคือชั้นผลลัพธ์ซึ่งมี</w:t>
      </w:r>
      <w:r w:rsidRPr="00E91B55">
        <w:rPr>
          <w:rFonts w:ascii="TH SarabunPSK" w:hAnsi="TH SarabunPSK" w:cs="TH SarabunPSK"/>
          <w:position w:val="-6"/>
          <w:sz w:val="32"/>
          <w:szCs w:val="32"/>
        </w:rPr>
        <w:object w:dxaOrig="300" w:dyaOrig="320" w14:anchorId="62C3833D">
          <v:shape id="_x0000_i1162" type="#_x0000_t75" style="width:15pt;height:16.2pt" o:ole="">
            <v:imagedata r:id="rId258" o:title=""/>
          </v:shape>
          <o:OLEObject Type="Embed" ProgID="Equation.DSMT4" ShapeID="_x0000_i1162" DrawAspect="Content" ObjectID="_1745852904" r:id="rId259"/>
        </w:objec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นิวรอน โครงข่ายที่ไม่ใช่ชั้นนำเข้าและชั้นผลลัพธ์ เรียกว่าชั้นซ่อน (</w:t>
      </w:r>
      <w:r w:rsidR="004F3246" w:rsidRPr="00E91B55">
        <w:rPr>
          <w:rFonts w:ascii="TH SarabunPSK" w:hAnsi="TH SarabunPSK" w:cs="TH SarabunPSK"/>
          <w:sz w:val="32"/>
          <w:szCs w:val="32"/>
        </w:rPr>
        <w:t>Hidden Layer)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ซึ่งในชั้นซ่อนนั้น ช่วยแปลงข้อมูลจากไม่เชิงเส้นให้กลายเป็นเชิงเส้น (</w:t>
      </w:r>
      <w:proofErr w:type="spellStart"/>
      <w:r w:rsidR="004F3246" w:rsidRPr="00E91B55">
        <w:rPr>
          <w:rFonts w:ascii="TH SarabunPSK" w:hAnsi="TH SarabunPSK" w:cs="TH SarabunPSK"/>
          <w:sz w:val="32"/>
          <w:szCs w:val="32"/>
        </w:rPr>
        <w:t>Srikaew</w:t>
      </w:r>
      <w:proofErr w:type="spellEnd"/>
      <w:r w:rsidR="004F3246" w:rsidRPr="00E91B55">
        <w:rPr>
          <w:rFonts w:ascii="TH SarabunPSK" w:hAnsi="TH SarabunPSK" w:cs="TH SarabunPSK"/>
          <w:sz w:val="32"/>
          <w:szCs w:val="32"/>
        </w:rPr>
        <w:t xml:space="preserve">,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2009) ค่าผลลัพธ์ในรูปทั่วไปในชั้นซ่อนของโครงข่าย แสดงดังสมการ</w: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6A61B19B" w14:textId="77777777" w:rsidR="004F3246" w:rsidRPr="00E91B55" w:rsidRDefault="004F3246" w:rsidP="00181867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bookmarkEnd w:id="46"/>
    <w:p w14:paraId="40E7723B" w14:textId="77777777" w:rsidR="004F3246" w:rsidRDefault="00343014" w:rsidP="0018186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28"/>
          <w:sz w:val="32"/>
          <w:szCs w:val="32"/>
        </w:rPr>
        <w:object w:dxaOrig="1780" w:dyaOrig="680" w14:anchorId="018E9634">
          <v:shape id="_x0000_i1163" type="#_x0000_t75" style="width:88.8pt;height:33.6pt" o:ole="">
            <v:imagedata r:id="rId260" o:title=""/>
          </v:shape>
          <o:OLEObject Type="Embed" ProgID="Equation.DSMT4" ShapeID="_x0000_i1163" DrawAspect="Content" ObjectID="_1745852905" r:id="rId261"/>
        </w:object>
      </w:r>
    </w:p>
    <w:p w14:paraId="0D6CDB9A" w14:textId="77777777" w:rsidR="001F5320" w:rsidRPr="00E91B55" w:rsidRDefault="001F5320" w:rsidP="00181867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A1622FE" w14:textId="77777777" w:rsidR="00343014" w:rsidRPr="00E91B55" w:rsidRDefault="004F3246" w:rsidP="00181867">
      <w:pPr>
        <w:spacing w:after="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sz w:val="32"/>
          <w:szCs w:val="32"/>
          <w:cs/>
        </w:rPr>
        <w:t>เมื่อพิจารณาจากผลลัพธ์ (</w:t>
      </w:r>
      <w:r w:rsidRPr="00E91B55">
        <w:rPr>
          <w:rFonts w:ascii="TH SarabunPSK" w:hAnsi="TH SarabunPSK" w:cs="TH SarabunPSK"/>
          <w:sz w:val="32"/>
          <w:szCs w:val="32"/>
        </w:rPr>
        <w:t xml:space="preserve">Output) </w:t>
      </w:r>
      <w:r w:rsidRPr="00E91B55">
        <w:rPr>
          <w:rFonts w:ascii="TH SarabunPSK" w:hAnsi="TH SarabunPSK" w:cs="TH SarabunPSK"/>
          <w:sz w:val="32"/>
          <w:szCs w:val="32"/>
          <w:cs/>
        </w:rPr>
        <w:t>ของโครงข่ายประสาทเทียมในรูปทั่วไป</w:t>
      </w:r>
    </w:p>
    <w:p w14:paraId="0E4930C9" w14:textId="77777777" w:rsidR="00343014" w:rsidRPr="00E91B55" w:rsidRDefault="00343014" w:rsidP="0034301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8E13F93" w14:textId="77777777" w:rsidR="00343014" w:rsidRPr="00E91B55" w:rsidRDefault="0065467D" w:rsidP="0034301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30"/>
          <w:sz w:val="32"/>
          <w:szCs w:val="32"/>
        </w:rPr>
        <w:object w:dxaOrig="3040" w:dyaOrig="700" w14:anchorId="5624F09A">
          <v:shape id="_x0000_i1164" type="#_x0000_t75" style="width:152.4pt;height:34.8pt" o:ole="">
            <v:imagedata r:id="rId262" o:title=""/>
          </v:shape>
          <o:OLEObject Type="Embed" ProgID="Equation.DSMT4" ShapeID="_x0000_i1164" DrawAspect="Content" ObjectID="_1745852906" r:id="rId263"/>
        </w:object>
      </w:r>
    </w:p>
    <w:p w14:paraId="6450B8DA" w14:textId="77777777" w:rsidR="00E91B55" w:rsidRPr="00E91B55" w:rsidRDefault="00E91B55" w:rsidP="0034301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7D063DB" w14:textId="24316E1A" w:rsidR="004F3246" w:rsidRPr="00E91B55" w:rsidRDefault="004F3246" w:rsidP="00E91B55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sz w:val="32"/>
          <w:szCs w:val="32"/>
          <w:cs/>
        </w:rPr>
        <w:t>โดยกำหนดให้</w:t>
      </w:r>
      <w:r w:rsidRPr="00E91B55">
        <w:rPr>
          <w:rFonts w:ascii="TH SarabunPSK" w:hAnsi="TH SarabunPSK" w:cs="TH SarabunPSK"/>
          <w:sz w:val="32"/>
          <w:szCs w:val="32"/>
        </w:rPr>
        <w:t xml:space="preserve">  </w: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65467D" w:rsidRPr="00E91B55">
        <w:rPr>
          <w:rFonts w:ascii="TH SarabunPSK" w:hAnsi="TH SarabunPSK" w:cs="TH SarabunPSK"/>
          <w:position w:val="-6"/>
          <w:sz w:val="32"/>
          <w:szCs w:val="32"/>
        </w:rPr>
        <w:object w:dxaOrig="139" w:dyaOrig="260" w14:anchorId="622F2820">
          <v:shape id="_x0000_i1165" type="#_x0000_t75" style="width:3.6pt;height:12.6pt" o:ole="">
            <v:imagedata r:id="rId264" o:title=""/>
          </v:shape>
          <o:OLEObject Type="Embed" ProgID="Equation.DSMT4" ShapeID="_x0000_i1165" DrawAspect="Content" ObjectID="_1745852907" r:id="rId265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E91B55">
        <w:rPr>
          <w:rFonts w:ascii="TH SarabunPSK" w:hAnsi="TH SarabunPSK" w:cs="TH SarabunPSK"/>
          <w:sz w:val="32"/>
          <w:szCs w:val="32"/>
          <w:cs/>
        </w:rPr>
        <w:t>แทนจำนวนนิวรอนในชั้นนำเข้าที่</w:t>
      </w:r>
      <w:r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65467D" w:rsidRPr="00E91B55">
        <w:rPr>
          <w:rFonts w:ascii="TH SarabunPSK" w:hAnsi="TH SarabunPSK" w:cs="TH SarabunPSK"/>
          <w:position w:val="-10"/>
          <w:sz w:val="32"/>
          <w:szCs w:val="32"/>
        </w:rPr>
        <w:object w:dxaOrig="1160" w:dyaOrig="320" w14:anchorId="4623334F">
          <v:shape id="_x0000_i1166" type="#_x0000_t75" style="width:58.2pt;height:16.2pt" o:ole="">
            <v:imagedata r:id="rId266" o:title=""/>
          </v:shape>
          <o:OLEObject Type="Embed" ProgID="Equation.DSMT4" ShapeID="_x0000_i1166" DrawAspect="Content" ObjectID="_1745852908" r:id="rId267"/>
        </w:object>
      </w:r>
    </w:p>
    <w:p w14:paraId="6093882C" w14:textId="1759960B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00" w:dyaOrig="300" w14:anchorId="4F7435D0">
          <v:shape id="_x0000_i1167" type="#_x0000_t75" style="width:10.2pt;height:15pt" o:ole="">
            <v:imagedata r:id="rId268" o:title=""/>
          </v:shape>
          <o:OLEObject Type="Embed" ProgID="Equation.DSMT4" ShapeID="_x0000_i1167" DrawAspect="Content" ObjectID="_1745852909" r:id="rId269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แทนจำนวนนิวรอนในชั้นซ่อนที่ </w:t>
      </w: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1240" w:dyaOrig="320" w14:anchorId="38415DC8">
          <v:shape id="_x0000_i1168" type="#_x0000_t75" style="width:61.8pt;height:16.2pt" o:ole="">
            <v:imagedata r:id="rId270" o:title=""/>
          </v:shape>
          <o:OLEObject Type="Embed" ProgID="Equation.DSMT4" ShapeID="_x0000_i1168" DrawAspect="Content" ObjectID="_1745852910" r:id="rId271"/>
        </w:object>
      </w:r>
    </w:p>
    <w:p w14:paraId="16DBE1FE" w14:textId="62DDD91E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4"/>
          <w:sz w:val="32"/>
          <w:szCs w:val="32"/>
        </w:rPr>
        <w:object w:dxaOrig="340" w:dyaOrig="380" w14:anchorId="3EB786BE">
          <v:shape id="_x0000_i1169" type="#_x0000_t75" style="width:16.8pt;height:18.6pt" o:ole="">
            <v:imagedata r:id="rId272" o:title=""/>
          </v:shape>
          <o:OLEObject Type="Embed" ProgID="Equation.DSMT4" ShapeID="_x0000_i1169" DrawAspect="Content" ObjectID="_1745852911" r:id="rId273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แทนค่าน้ำหนัก ของเส้นเชื่อมจากชั้นนำเข้าของนิวรอนที่ </w:t>
      </w:r>
      <w:r w:rsidRPr="00E91B55">
        <w:rPr>
          <w:rFonts w:ascii="TH SarabunPSK" w:hAnsi="TH SarabunPSK" w:cs="TH SarabunPSK"/>
          <w:position w:val="-6"/>
          <w:sz w:val="32"/>
          <w:szCs w:val="32"/>
        </w:rPr>
        <w:object w:dxaOrig="139" w:dyaOrig="260" w14:anchorId="21B8ECA2">
          <v:shape id="_x0000_i1170" type="#_x0000_t75" style="width:7.2pt;height:13.2pt" o:ole="">
            <v:imagedata r:id="rId264" o:title=""/>
          </v:shape>
          <o:OLEObject Type="Embed" ProgID="Equation.DSMT4" ShapeID="_x0000_i1170" DrawAspect="Content" ObjectID="_1745852912" r:id="rId274"/>
        </w:object>
      </w:r>
    </w:p>
    <w:p w14:paraId="0C79973B" w14:textId="73DF4BC8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4"/>
          <w:sz w:val="32"/>
          <w:szCs w:val="32"/>
        </w:rPr>
        <w:object w:dxaOrig="340" w:dyaOrig="380" w14:anchorId="4E5AD2E0">
          <v:shape id="_x0000_i1171" type="#_x0000_t75" style="width:16.8pt;height:18.6pt" o:ole="">
            <v:imagedata r:id="rId275" o:title=""/>
          </v:shape>
          <o:OLEObject Type="Embed" ProgID="Equation.DSMT4" ShapeID="_x0000_i1171" DrawAspect="Content" ObjectID="_1745852913" r:id="rId276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แทนค่าน้ำหนัก ของเส้นเชื่อมจาก</w:t>
      </w:r>
      <w:bookmarkStart w:id="48" w:name="_Hlk119010859"/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ชั้นซ่อนของนิวรอนที่ </w:t>
      </w: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00" w:dyaOrig="300" w14:anchorId="0D58B4EB">
          <v:shape id="_x0000_i1172" type="#_x0000_t75" style="width:10.2pt;height:15pt" o:ole="">
            <v:imagedata r:id="rId277" o:title=""/>
          </v:shape>
          <o:OLEObject Type="Embed" ProgID="Equation.DSMT4" ShapeID="_x0000_i1172" DrawAspect="Content" ObjectID="_1745852914" r:id="rId278"/>
        </w:object>
      </w:r>
    </w:p>
    <w:bookmarkEnd w:id="48"/>
    <w:p w14:paraId="2FAB70A0" w14:textId="586B2979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2"/>
          <w:sz w:val="32"/>
          <w:szCs w:val="32"/>
        </w:rPr>
        <w:object w:dxaOrig="220" w:dyaOrig="360" w14:anchorId="1F21512C">
          <v:shape id="_x0000_i1173" type="#_x0000_t75" style="width:11.4pt;height:18pt" o:ole="">
            <v:imagedata r:id="rId279" o:title=""/>
          </v:shape>
          <o:OLEObject Type="Embed" ProgID="Equation.DSMT4" ShapeID="_x0000_i1173" DrawAspect="Content" ObjectID="_1745852915" r:id="rId280"/>
        </w:objec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แทนค่าเอนเอียงของเส้นเชื่อมจากชั้นนำเข้าของนิวรอนที่ </w:t>
      </w:r>
      <w:r w:rsidRPr="00E91B55">
        <w:rPr>
          <w:rFonts w:ascii="TH SarabunPSK" w:hAnsi="TH SarabunPSK" w:cs="TH SarabunPSK"/>
          <w:position w:val="-6"/>
          <w:sz w:val="32"/>
          <w:szCs w:val="32"/>
        </w:rPr>
        <w:object w:dxaOrig="139" w:dyaOrig="260" w14:anchorId="5C33C87E">
          <v:shape id="_x0000_i1174" type="#_x0000_t75" style="width:7.2pt;height:13.2pt" o:ole="">
            <v:imagedata r:id="rId264" o:title=""/>
          </v:shape>
          <o:OLEObject Type="Embed" ProgID="Equation.DSMT4" ShapeID="_x0000_i1174" DrawAspect="Content" ObjectID="_1745852916" r:id="rId281"/>
        </w:object>
      </w:r>
    </w:p>
    <w:p w14:paraId="5F0C7AD2" w14:textId="2222DD80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4"/>
          <w:sz w:val="32"/>
          <w:szCs w:val="32"/>
        </w:rPr>
        <w:object w:dxaOrig="260" w:dyaOrig="380" w14:anchorId="499F7CDD">
          <v:shape id="_x0000_i1175" type="#_x0000_t75" style="width:13.2pt;height:18.6pt" o:ole="">
            <v:imagedata r:id="rId282" o:title=""/>
          </v:shape>
          <o:OLEObject Type="Embed" ProgID="Equation.DSMT4" ShapeID="_x0000_i1175" DrawAspect="Content" ObjectID="_1745852917" r:id="rId283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แทนค่าเอนเอียงของเส้นเชื่อมจากชั้นซ่อนของนิวรอนที่ </w:t>
      </w: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00" w:dyaOrig="300" w14:anchorId="06860421">
          <v:shape id="_x0000_i1176" type="#_x0000_t75" style="width:10.2pt;height:15pt" o:ole="">
            <v:imagedata r:id="rId268" o:title=""/>
          </v:shape>
          <o:OLEObject Type="Embed" ProgID="Equation.DSMT4" ShapeID="_x0000_i1176" DrawAspect="Content" ObjectID="_1745852918" r:id="rId284"/>
        </w:object>
      </w:r>
    </w:p>
    <w:p w14:paraId="7CD0BC2D" w14:textId="2E984979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20" w:dyaOrig="260" w14:anchorId="5E59114C">
          <v:shape id="_x0000_i1177" type="#_x0000_t75" style="width:11.4pt;height:13.2pt" o:ole="">
            <v:imagedata r:id="rId285" o:title=""/>
          </v:shape>
          <o:OLEObject Type="Embed" ProgID="Equation.DSMT4" ShapeID="_x0000_i1177" DrawAspect="Content" ObjectID="_1745852919" r:id="rId286"/>
        </w:object>
      </w:r>
      <w:r w:rsidR="004F3246" w:rsidRPr="00E91B55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แทนฟังก์ชันถ่านโอนในชั้นซ่อน </w:t>
      </w:r>
    </w:p>
    <w:p w14:paraId="6ED00E25" w14:textId="031AE503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40" w:dyaOrig="320" w14:anchorId="19F96A00">
          <v:shape id="_x0000_i1178" type="#_x0000_t75" style="width:12pt;height:16.2pt" o:ole="">
            <v:imagedata r:id="rId287" o:title=""/>
          </v:shape>
          <o:OLEObject Type="Embed" ProgID="Equation.DSMT4" ShapeID="_x0000_i1178" DrawAspect="Content" ObjectID="_1745852920" r:id="rId288"/>
        </w:objec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 xml:space="preserve"> แท</w:t>
      </w:r>
      <w:r w:rsidR="001F5320">
        <w:rPr>
          <w:rFonts w:ascii="TH SarabunPSK" w:hAnsi="TH SarabunPSK" w:cs="TH SarabunPSK" w:hint="cs"/>
          <w:sz w:val="32"/>
          <w:szCs w:val="32"/>
          <w:cs/>
        </w:rPr>
        <w:t>น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ฟังก์ชันถ่านโอนในชั้นนผลลัพธ์</w:t>
      </w:r>
    </w:p>
    <w:p w14:paraId="3EBB8EC3" w14:textId="39D061FB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noProof/>
          <w:position w:val="-4"/>
          <w:sz w:val="32"/>
          <w:szCs w:val="32"/>
        </w:rPr>
      </w:pPr>
      <w:r w:rsidRPr="00E91B55">
        <w:rPr>
          <w:rFonts w:ascii="TH SarabunPSK" w:hAnsi="TH SarabunPSK" w:cs="TH SarabunPSK"/>
          <w:position w:val="-14"/>
          <w:sz w:val="32"/>
          <w:szCs w:val="32"/>
        </w:rPr>
        <w:object w:dxaOrig="260" w:dyaOrig="380" w14:anchorId="1064503A">
          <v:shape id="_x0000_i1179" type="#_x0000_t75" style="width:13.2pt;height:18.6pt" o:ole="">
            <v:imagedata r:id="rId289" o:title=""/>
          </v:shape>
          <o:OLEObject Type="Embed" ProgID="Equation.DSMT4" ShapeID="_x0000_i1179" DrawAspect="Content" ObjectID="_1745852921" r:id="rId290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แทนผลลัพธ์ในชั้นซ่อนที่</w:t>
      </w:r>
      <w:r w:rsidR="004F3246" w:rsidRPr="00E91B55">
        <w:rPr>
          <w:rFonts w:ascii="TH SarabunPSK" w:hAnsi="TH SarabunPSK" w:cs="TH SarabunPSK"/>
          <w:noProof/>
          <w:position w:val="-4"/>
          <w:sz w:val="32"/>
          <w:szCs w:val="32"/>
          <w:cs/>
        </w:rPr>
        <w:t xml:space="preserve"> </w:t>
      </w:r>
      <w:r w:rsidRPr="00E91B55">
        <w:rPr>
          <w:rFonts w:ascii="TH SarabunPSK" w:hAnsi="TH SarabunPSK" w:cs="TH SarabunPSK"/>
          <w:position w:val="-10"/>
          <w:sz w:val="32"/>
          <w:szCs w:val="32"/>
        </w:rPr>
        <w:object w:dxaOrig="200" w:dyaOrig="300" w14:anchorId="73668CD2">
          <v:shape id="_x0000_i1180" type="#_x0000_t75" style="width:10.2pt;height:15pt" o:ole="">
            <v:imagedata r:id="rId268" o:title=""/>
          </v:shape>
          <o:OLEObject Type="Embed" ProgID="Equation.DSMT4" ShapeID="_x0000_i1180" DrawAspect="Content" ObjectID="_1745852922" r:id="rId291"/>
        </w:object>
      </w:r>
    </w:p>
    <w:p w14:paraId="3C60A947" w14:textId="0A4BB561" w:rsidR="004F3246" w:rsidRPr="00E91B55" w:rsidRDefault="0065467D" w:rsidP="00E91B55">
      <w:pPr>
        <w:spacing w:after="0"/>
        <w:ind w:left="1440" w:firstLine="720"/>
        <w:rPr>
          <w:rFonts w:ascii="TH SarabunPSK" w:hAnsi="TH SarabunPSK" w:cs="TH SarabunPSK"/>
          <w:noProof/>
          <w:position w:val="-4"/>
          <w:sz w:val="32"/>
          <w:szCs w:val="32"/>
        </w:rPr>
      </w:pPr>
      <w:r w:rsidRPr="00E91B55">
        <w:rPr>
          <w:rFonts w:ascii="TH SarabunPSK" w:hAnsi="TH SarabunPSK" w:cs="TH SarabunPSK"/>
          <w:position w:val="-12"/>
          <w:sz w:val="32"/>
          <w:szCs w:val="32"/>
        </w:rPr>
        <w:object w:dxaOrig="220" w:dyaOrig="360" w14:anchorId="403546A1">
          <v:shape id="_x0000_i1181" type="#_x0000_t75" style="width:11.4pt;height:18pt" o:ole="">
            <v:imagedata r:id="rId292" o:title=""/>
          </v:shape>
          <o:OLEObject Type="Embed" ProgID="Equation.DSMT4" ShapeID="_x0000_i1181" DrawAspect="Content" ObjectID="_1745852923" r:id="rId293"/>
        </w:object>
      </w:r>
      <w:r w:rsidR="00E91B55" w:rsidRPr="00E91B5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sz w:val="32"/>
          <w:szCs w:val="32"/>
          <w:cs/>
        </w:rPr>
        <w:t>แทนผลลัพธ์ที่</w:t>
      </w:r>
      <w:r w:rsidR="004F3246" w:rsidRPr="00E91B55">
        <w:rPr>
          <w:rFonts w:ascii="TH SarabunPSK" w:hAnsi="TH SarabunPSK" w:cs="TH SarabunPSK"/>
          <w:noProof/>
          <w:position w:val="-4"/>
          <w:sz w:val="32"/>
          <w:szCs w:val="32"/>
          <w:cs/>
        </w:rPr>
        <w:t xml:space="preserve"> </w:t>
      </w:r>
      <w:r w:rsidR="004F3246" w:rsidRPr="00E91B5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E804D15" wp14:editId="5B19FC10">
            <wp:extent cx="45909" cy="87674"/>
            <wp:effectExtent l="0" t="0" r="0" b="0"/>
            <wp:docPr id="150" name="Picture 1" descr="{&quot;mathml&quot;:&quot;&lt;math style=\&quot;font-family:stix;font-size:16px;\&quot; xmlns=\&quot;http://www.w3.org/1998/Math/MathML\&quot;&gt;&lt;mstyle mathsize=\&quot;16px\&quot;&gt;&lt;mi&gt;i&lt;/mi&gt;&lt;/mstyle&gt;&lt;/math&gt;&quot;}" title="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" descr="{&quot;mathml&quot;:&quot;&lt;math style=\&quot;font-family:stix;font-size:16px;\&quot; xmlns=\&quot;http://www.w3.org/1998/Math/MathML\&quot;&gt;&lt;mstyle mathsize=\&quot;16px\&quot;&gt;&lt;mi&gt;i&lt;/mi&gt;&lt;/mstyle&gt;&lt;/math&gt;&quot;}" title="i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BD9" w14:textId="77777777" w:rsidR="004F3246" w:rsidRPr="00F74788" w:rsidRDefault="004F3246" w:rsidP="00181867">
      <w:pPr>
        <w:spacing w:after="0"/>
        <w:rPr>
          <w:rFonts w:ascii="TH SarabunPSK" w:hAnsi="TH SarabunPSK" w:cs="TH SarabunPSK"/>
          <w:color w:val="FF0000"/>
          <w:sz w:val="32"/>
          <w:szCs w:val="32"/>
        </w:rPr>
      </w:pPr>
    </w:p>
    <w:p w14:paraId="4C46C29E" w14:textId="77777777" w:rsidR="004F3246" w:rsidRPr="00F74788" w:rsidRDefault="004F3246" w:rsidP="00181867">
      <w:pPr>
        <w:spacing w:after="0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F74788">
        <w:rPr>
          <w:rFonts w:ascii="TH SarabunPSK" w:hAnsi="TH SarabunPSK" w:cs="TH SarabunPSK"/>
          <w:noProof/>
          <w:color w:val="FF0000"/>
          <w:cs/>
        </w:rPr>
        <w:t xml:space="preserve">                    </w:t>
      </w:r>
      <w:r w:rsidRPr="00357481">
        <w:rPr>
          <w:rFonts w:ascii="TH SarabunPSK" w:hAnsi="TH SarabunPSK" w:cs="TH SarabunPSK"/>
          <w:noProof/>
          <w:color w:val="FF0000"/>
        </w:rPr>
        <w:drawing>
          <wp:inline distT="0" distB="0" distL="0" distR="0" wp14:anchorId="477B3055" wp14:editId="5BF9F8C8">
            <wp:extent cx="3188335" cy="1521460"/>
            <wp:effectExtent l="0" t="0" r="0" b="0"/>
            <wp:docPr id="151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8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4F89F" w14:textId="77777777" w:rsidR="004F3246" w:rsidRDefault="004F3246" w:rsidP="00B15BDA">
      <w:pPr>
        <w:pStyle w:val="ListParagraph"/>
        <w:ind w:left="375"/>
        <w:jc w:val="center"/>
        <w:rPr>
          <w:rFonts w:ascii="TH SarabunPSK" w:hAnsi="TH SarabunPSK" w:cs="TH SarabunPSK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Cs w:val="32"/>
          <w:cs/>
        </w:rPr>
        <w:t>รูปที่ 2.8</w:t>
      </w:r>
      <w:r w:rsidRPr="00357481">
        <w:rPr>
          <w:rFonts w:ascii="TH SarabunPSK" w:eastAsia="Times New Roman" w:hAnsi="TH SarabunPSK" w:cs="TH SarabunPSK"/>
          <w:szCs w:val="32"/>
          <w:cs/>
        </w:rPr>
        <w:t xml:space="preserve">  </w:t>
      </w:r>
      <w:r w:rsidRPr="00F74788">
        <w:rPr>
          <w:rFonts w:ascii="TH SarabunPSK" w:hAnsi="TH SarabunPSK" w:cs="TH SarabunPSK"/>
          <w:szCs w:val="32"/>
          <w:cs/>
        </w:rPr>
        <w:t xml:space="preserve">หลักการทำงานของตัวแบบ </w:t>
      </w:r>
      <w:r w:rsidRPr="00F74788">
        <w:rPr>
          <w:rFonts w:ascii="TH SarabunPSK" w:hAnsi="TH SarabunPSK" w:cs="TH SarabunPSK"/>
          <w:szCs w:val="32"/>
        </w:rPr>
        <w:t>ANN (Beale et al., 2013)</w:t>
      </w:r>
    </w:p>
    <w:p w14:paraId="40E2C1B4" w14:textId="77777777" w:rsidR="004F3246" w:rsidRPr="00B15BDA" w:rsidRDefault="004F3246" w:rsidP="00B15BDA">
      <w:pPr>
        <w:pStyle w:val="ListParagraph"/>
        <w:ind w:left="375"/>
        <w:jc w:val="center"/>
        <w:rPr>
          <w:rFonts w:ascii="TH SarabunPSK" w:hAnsi="TH SarabunPSK" w:cs="TH SarabunPSK"/>
          <w:color w:val="FF0000"/>
          <w:szCs w:val="32"/>
        </w:rPr>
      </w:pPr>
    </w:p>
    <w:p w14:paraId="562DFD57" w14:textId="77777777" w:rsidR="004F3246" w:rsidRPr="00357481" w:rsidRDefault="004F3246" w:rsidP="00B15BDA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.1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การประยุกต์ใช้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Neural network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ในงานต่างๆ ได้แก่</w:t>
      </w:r>
    </w:p>
    <w:p w14:paraId="3D5CE279" w14:textId="77777777" w:rsidR="004F3246" w:rsidRDefault="004F3246" w:rsidP="00B15BDA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ปัจจุบันมีการนำตัวแบบ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>นำมาใช้ในงานต่างๆ หลายประเภท เช่น สถาบันการเงินหลาย</w:t>
      </w:r>
    </w:p>
    <w:p w14:paraId="2F691D11" w14:textId="77777777" w:rsidR="004F3246" w:rsidRPr="00F74788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แห่งใช้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>ทำนายราคาหุ้นในอนาคต ซึ่งก็สามารถทำได้เนื่องจากข้อมูลราคาหุ้นในอดีตนั้นมีแนวโน้ม (</w:t>
      </w:r>
      <w:r w:rsidRPr="00F74788">
        <w:rPr>
          <w:rFonts w:ascii="TH SarabunPSK" w:hAnsi="TH SarabunPSK" w:cs="TH SarabunPSK"/>
          <w:sz w:val="32"/>
          <w:szCs w:val="32"/>
        </w:rPr>
        <w:t xml:space="preserve">Trend) </w:t>
      </w:r>
      <w:r w:rsidRPr="00F74788">
        <w:rPr>
          <w:rFonts w:ascii="TH SarabunPSK" w:hAnsi="TH SarabunPSK" w:cs="TH SarabunPSK"/>
          <w:sz w:val="32"/>
          <w:szCs w:val="32"/>
          <w:cs/>
        </w:rPr>
        <w:t>หรือมีปัจจัยที่พอจะบ่งบอกลักษณะ (</w:t>
      </w:r>
      <w:r w:rsidRPr="00F74788">
        <w:rPr>
          <w:rFonts w:ascii="TH SarabunPSK" w:hAnsi="TH SarabunPSK" w:cs="TH SarabunPSK"/>
          <w:sz w:val="32"/>
          <w:szCs w:val="32"/>
        </w:rPr>
        <w:t xml:space="preserve">Pattern) </w:t>
      </w:r>
      <w:r w:rsidRPr="00F74788">
        <w:rPr>
          <w:rFonts w:ascii="TH SarabunPSK" w:hAnsi="TH SarabunPSK" w:cs="TH SarabunPSK"/>
          <w:sz w:val="32"/>
          <w:szCs w:val="32"/>
          <w:cs/>
        </w:rPr>
        <w:t>ของข้อมูล สิ่งเหล่านี้จะช่วยให้การ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สร้างตัวแบบมีความแม่นยำมากขึ้น </w:t>
      </w:r>
    </w:p>
    <w:p w14:paraId="6E8CD83C" w14:textId="77777777" w:rsidR="004F3246" w:rsidRPr="00F74788" w:rsidRDefault="004F3246" w:rsidP="00B15BDA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ดังนั้นสิ่งที่สำคัญและจำเป็นต้องเข้าใจ คือต้องทราบว่าตัวแปรอิสระที่จะนำไปพยากรณ์ตัวแปร</w:t>
      </w:r>
    </w:p>
    <w:p w14:paraId="2C506571" w14:textId="77777777" w:rsidR="004F3246" w:rsidRPr="00F74788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ตามนั้นต้องมีความสัมพันธ์กันเกี่ยวเนื่องกัน หรือต้องสงสัยว่าเกี่ยวข้องกันทางใดทางหนึ่ง (สัมพันธ์ไปในทางเดียวกัน หรือตรงกันข้าม) ซึ่งความสัมพันธ์ที่ว่ามานี้คงจะไม่ใช้ 100% เป็นลักษณะที่กำกวมบ้าง ไม่ชัดเจนไปเสียที่เดียว (</w:t>
      </w:r>
      <w:r w:rsidRPr="00F74788">
        <w:rPr>
          <w:rFonts w:ascii="TH SarabunPSK" w:hAnsi="TH SarabunPSK" w:cs="TH SarabunPSK"/>
          <w:sz w:val="32"/>
          <w:szCs w:val="32"/>
        </w:rPr>
        <w:t xml:space="preserve">Noisy) </w:t>
      </w:r>
      <w:r w:rsidRPr="00F74788">
        <w:rPr>
          <w:rFonts w:ascii="TH SarabunPSK" w:hAnsi="TH SarabunPSK" w:cs="TH SarabunPSK"/>
          <w:sz w:val="32"/>
          <w:szCs w:val="32"/>
          <w:cs/>
        </w:rPr>
        <w:t>ก็ถือเป็นขอบเขตที่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>ที่จะทำงานต่อไปโดยการปล่อยให้ตัวแบบเรียนรู้ความสัมพันธ์ระหว่าง ข้อมูลนำเข้า (</w:t>
      </w:r>
      <w:r w:rsidRPr="00F74788">
        <w:rPr>
          <w:rFonts w:ascii="TH SarabunPSK" w:hAnsi="TH SarabunPSK" w:cs="TH SarabunPSK"/>
          <w:sz w:val="32"/>
          <w:szCs w:val="32"/>
        </w:rPr>
        <w:t xml:space="preserve">Input) </w:t>
      </w:r>
      <w:r w:rsidRPr="00F74788">
        <w:rPr>
          <w:rFonts w:ascii="TH SarabunPSK" w:hAnsi="TH SarabunPSK" w:cs="TH SarabunPSK"/>
          <w:sz w:val="32"/>
          <w:szCs w:val="32"/>
          <w:cs/>
        </w:rPr>
        <w:t>และข้อมูลที่ออกมา (</w:t>
      </w:r>
      <w:r w:rsidRPr="00F74788">
        <w:rPr>
          <w:rFonts w:ascii="TH SarabunPSK" w:hAnsi="TH SarabunPSK" w:cs="TH SarabunPSK"/>
          <w:sz w:val="32"/>
          <w:szCs w:val="32"/>
        </w:rPr>
        <w:t xml:space="preserve">Output)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r w:rsidRPr="00F74788">
        <w:rPr>
          <w:rFonts w:ascii="TH SarabunPSK" w:hAnsi="TH SarabunPSK" w:cs="TH SarabunPSK"/>
          <w:sz w:val="32"/>
          <w:szCs w:val="32"/>
        </w:rPr>
        <w:t xml:space="preserve">Training </w:t>
      </w:r>
      <w:r w:rsidRPr="00F74788">
        <w:rPr>
          <w:rFonts w:ascii="TH SarabunPSK" w:hAnsi="TH SarabunPSK" w:cs="TH SarabunPSK"/>
          <w:sz w:val="32"/>
          <w:szCs w:val="32"/>
          <w:cs/>
        </w:rPr>
        <w:t>สามารถแบ่งออกได้เป็น 2 ประเภท คือ</w:t>
      </w:r>
    </w:p>
    <w:p w14:paraId="23506C68" w14:textId="77777777" w:rsidR="004F3246" w:rsidRPr="00F74788" w:rsidRDefault="004F3246" w:rsidP="00F74788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1. </w:t>
      </w:r>
      <w:r w:rsidRPr="0018258F">
        <w:rPr>
          <w:rFonts w:ascii="TH SarabunPSK" w:hAnsi="TH SarabunPSK" w:cs="TH SarabunPSK"/>
          <w:b/>
          <w:bCs/>
          <w:sz w:val="32"/>
          <w:szCs w:val="32"/>
        </w:rPr>
        <w:t>Supervised training</w:t>
      </w:r>
      <w:r w:rsidRPr="00F74788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คือตัวแบบที่มีการเทรน โดยตัวแบบจะ </w:t>
      </w:r>
      <w:r w:rsidRPr="00F74788">
        <w:rPr>
          <w:rFonts w:ascii="TH SarabunPSK" w:hAnsi="TH SarabunPSK" w:cs="TH SarabunPSK"/>
          <w:sz w:val="32"/>
          <w:szCs w:val="32"/>
        </w:rPr>
        <w:t xml:space="preserve">fit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กับข้อมูลชุดเรียนรู้ </w:t>
      </w:r>
    </w:p>
    <w:p w14:paraId="5F5B88C7" w14:textId="636117AE" w:rsidR="004F3246" w:rsidRDefault="004F3246" w:rsidP="00F747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(</w:t>
      </w:r>
      <w:r w:rsidRPr="00F74788">
        <w:rPr>
          <w:rFonts w:ascii="TH SarabunPSK" w:hAnsi="TH SarabunPSK" w:cs="TH SarabunPSK"/>
          <w:sz w:val="32"/>
          <w:szCs w:val="32"/>
        </w:rPr>
        <w:t xml:space="preserve">Training set) </w:t>
      </w:r>
      <w:r w:rsidRPr="00F74788">
        <w:rPr>
          <w:rFonts w:ascii="TH SarabunPSK" w:hAnsi="TH SarabunPSK" w:cs="TH SarabunPSK"/>
          <w:sz w:val="32"/>
          <w:szCs w:val="32"/>
          <w:cs/>
        </w:rPr>
        <w:t>โดยจะนำเข้าข้อมูลเป็นแถว ๆ (</w:t>
      </w:r>
      <w:r w:rsidRPr="00F74788">
        <w:rPr>
          <w:rFonts w:ascii="TH SarabunPSK" w:hAnsi="TH SarabunPSK" w:cs="TH SarabunPSK"/>
          <w:sz w:val="32"/>
          <w:szCs w:val="32"/>
        </w:rPr>
        <w:t xml:space="preserve">Record)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ที่มีข้อมูลทั้ง </w:t>
      </w:r>
      <w:r w:rsidRPr="00F74788">
        <w:rPr>
          <w:rFonts w:ascii="TH SarabunPSK" w:hAnsi="TH SarabunPSK" w:cs="TH SarabunPSK"/>
          <w:sz w:val="32"/>
          <w:szCs w:val="32"/>
        </w:rPr>
        <w:t xml:space="preserve">Input </w:t>
      </w:r>
      <w:r w:rsidRPr="00F74788">
        <w:rPr>
          <w:rFonts w:ascii="TH SarabunPSK" w:hAnsi="TH SarabunPSK" w:cs="TH SarabunPSK"/>
          <w:sz w:val="32"/>
          <w:szCs w:val="32"/>
          <w:cs/>
        </w:rPr>
        <w:t>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Output </w:t>
      </w:r>
      <w:r w:rsidRPr="00F74788">
        <w:rPr>
          <w:rFonts w:ascii="TH SarabunPSK" w:hAnsi="TH SarabunPSK" w:cs="TH SarabunPSK"/>
          <w:sz w:val="32"/>
          <w:szCs w:val="32"/>
          <w:cs/>
        </w:rPr>
        <w:t>ครบถ้วนมักเป็นข้อมูลเก่า เช่น ข้อมูลราคาหุ้นในอดีต ข้อมูลส่วนตัวของลูกค้าบัตรเครดิต ข้อมูลปฏิกิริยาที่หุ่นยนต์ตอบสนองเมื่อเจอกับสิ่งเร้าที่มากระทบ เป็นต้น จากนั้นทำการเทรนแล้วนำตัวแบบที่ได้ ไปทดสอบประสิทธิภาพกับข้อมูลชุดอื่นที่ตัวแบบไม่เคยเจอมาก่อนเรียกว่า ข้อมูลชุดทดสอบ (</w:t>
      </w:r>
      <w:r w:rsidRPr="00F74788">
        <w:rPr>
          <w:rFonts w:ascii="TH SarabunPSK" w:hAnsi="TH SarabunPSK" w:cs="TH SarabunPSK"/>
          <w:sz w:val="32"/>
          <w:szCs w:val="32"/>
        </w:rPr>
        <w:t>Test set)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ส่วนมากจัดอยู่ในหมวดนี้ ได้แก่ </w:t>
      </w:r>
      <w:r w:rsidRPr="00F74788">
        <w:rPr>
          <w:rFonts w:ascii="TH SarabunPSK" w:hAnsi="TH SarabunPSK" w:cs="TH SarabunPSK"/>
          <w:sz w:val="32"/>
          <w:szCs w:val="32"/>
        </w:rPr>
        <w:t>Feedforward network ,Multilayer perceptron</w:t>
      </w:r>
      <w:r w:rsidRPr="00F74788">
        <w:rPr>
          <w:rFonts w:ascii="TH SarabunPSK" w:hAnsi="TH SarabunPSK" w:cs="TH SarabunPSK"/>
          <w:sz w:val="32"/>
          <w:szCs w:val="32"/>
          <w:cs/>
        </w:rPr>
        <w:t>(</w:t>
      </w:r>
      <w:r w:rsidRPr="00F74788">
        <w:rPr>
          <w:rFonts w:ascii="TH SarabunPSK" w:hAnsi="TH SarabunPSK" w:cs="TH SarabunPSK"/>
          <w:sz w:val="32"/>
          <w:szCs w:val="32"/>
        </w:rPr>
        <w:t xml:space="preserve">MLP), Nonlinear autoregressive (NAR) network , </w:t>
      </w:r>
      <w:r w:rsidRPr="00F74788">
        <w:rPr>
          <w:rFonts w:ascii="TH SarabunPSK" w:hAnsi="TH SarabunPSK" w:cs="TH SarabunPSK"/>
          <w:sz w:val="32"/>
          <w:szCs w:val="32"/>
        </w:rPr>
        <w:lastRenderedPageBreak/>
        <w:t>Nonlinear autoregressive with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>exogenous input (NARX) network, Time delay network, Recurrent network, Radial Basis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>network, Probabilistic network , Generalized Regression network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AD3D52" w14:textId="77777777" w:rsidR="00CD0D8C" w:rsidRPr="00F74788" w:rsidRDefault="00CD0D8C" w:rsidP="00F74788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559B2092" w14:textId="77777777" w:rsidR="004F3246" w:rsidRPr="00F74788" w:rsidRDefault="004F3246" w:rsidP="00F74788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2. </w:t>
      </w:r>
      <w:r w:rsidRPr="0018258F">
        <w:rPr>
          <w:rFonts w:ascii="TH SarabunPSK" w:hAnsi="TH SarabunPSK" w:cs="TH SarabunPSK"/>
          <w:b/>
          <w:bCs/>
          <w:sz w:val="32"/>
          <w:szCs w:val="32"/>
        </w:rPr>
        <w:t>Unsupervised training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คือตัวแบบที่ไม่มี </w:t>
      </w:r>
      <w:r w:rsidRPr="00F74788">
        <w:rPr>
          <w:rFonts w:ascii="TH SarabunPSK" w:hAnsi="TH SarabunPSK" w:cs="TH SarabunPSK"/>
          <w:sz w:val="32"/>
          <w:szCs w:val="32"/>
        </w:rPr>
        <w:t xml:space="preserve">Output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มีเฉพาะ </w:t>
      </w:r>
      <w:r w:rsidRPr="00F74788">
        <w:rPr>
          <w:rFonts w:ascii="TH SarabunPSK" w:hAnsi="TH SarabunPSK" w:cs="TH SarabunPSK"/>
          <w:sz w:val="32"/>
          <w:szCs w:val="32"/>
        </w:rPr>
        <w:t xml:space="preserve">Input </w:t>
      </w:r>
      <w:r w:rsidRPr="00F74788">
        <w:rPr>
          <w:rFonts w:ascii="TH SarabunPSK" w:hAnsi="TH SarabunPSK" w:cs="TH SarabunPSK"/>
          <w:sz w:val="32"/>
          <w:szCs w:val="32"/>
          <w:cs/>
        </w:rPr>
        <w:t>หลักการทำงานของตัว</w:t>
      </w:r>
    </w:p>
    <w:p w14:paraId="7AE32329" w14:textId="76C8DB0B" w:rsidR="00EB384C" w:rsidRDefault="004F3246" w:rsidP="00EB384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แบบประเภทนี้ คือการจัดกลุ่ม (</w:t>
      </w:r>
      <w:r w:rsidRPr="00F74788">
        <w:rPr>
          <w:rFonts w:ascii="TH SarabunPSK" w:hAnsi="TH SarabunPSK" w:cs="TH SarabunPSK"/>
          <w:sz w:val="32"/>
          <w:szCs w:val="32"/>
        </w:rPr>
        <w:t xml:space="preserve">Clustering)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ข้อมูลในแต่ละ </w:t>
      </w:r>
      <w:r w:rsidRPr="00F74788">
        <w:rPr>
          <w:rFonts w:ascii="TH SarabunPSK" w:hAnsi="TH SarabunPSK" w:cs="TH SarabunPSK"/>
          <w:sz w:val="32"/>
          <w:szCs w:val="32"/>
        </w:rPr>
        <w:t xml:space="preserve">record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ที่มีความคล้ายคลึงกัน อยู่เป็นกลุ่มเดียวกัน และพยายามให้แต่ละกลุ่มมีความแตกต่างกันมากที่สุด 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neural network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ที่จัดอยู่ในหมวดนี้ ได้แก่ </w:t>
      </w:r>
      <w:r w:rsidRPr="00F74788">
        <w:rPr>
          <w:rFonts w:ascii="TH SarabunPSK" w:hAnsi="TH SarabunPSK" w:cs="TH SarabunPSK"/>
          <w:sz w:val="32"/>
          <w:szCs w:val="32"/>
        </w:rPr>
        <w:t xml:space="preserve">Self-Organizing Feature Map (SOFM,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proofErr w:type="spellStart"/>
      <w:r w:rsidRPr="00F74788">
        <w:rPr>
          <w:rFonts w:ascii="TH SarabunPSK" w:hAnsi="TH SarabunPSK" w:cs="TH SarabunPSK"/>
          <w:sz w:val="32"/>
          <w:szCs w:val="32"/>
        </w:rPr>
        <w:t>Kohonen</w:t>
      </w:r>
      <w:proofErr w:type="spellEnd"/>
      <w:r w:rsidRPr="00F74788">
        <w:rPr>
          <w:rFonts w:ascii="TH SarabunPSK" w:hAnsi="TH SarabunPSK" w:cs="TH SarabunPSK"/>
          <w:sz w:val="32"/>
          <w:szCs w:val="32"/>
        </w:rPr>
        <w:t>) networks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งานวิจัยชิ้นนี้สนใจเฉพาะตัวแบบประเภท </w:t>
      </w:r>
      <w:r w:rsidRPr="00F74788">
        <w:rPr>
          <w:rFonts w:ascii="TH SarabunPSK" w:hAnsi="TH SarabunPSK" w:cs="TH SarabunPSK"/>
          <w:sz w:val="32"/>
          <w:szCs w:val="32"/>
        </w:rPr>
        <w:t xml:space="preserve">Supervised training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โดยเฉพาะตัวแบบ </w:t>
      </w:r>
      <w:r w:rsidRPr="00F74788">
        <w:rPr>
          <w:rFonts w:ascii="TH SarabunPSK" w:hAnsi="TH SarabunPSK" w:cs="TH SarabunPSK"/>
          <w:sz w:val="32"/>
          <w:szCs w:val="32"/>
        </w:rPr>
        <w:t>NAR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เนื่องจากเป็นตัวแบบที่ใช้ในงานนี้ และจะกล่าวลงในรายละเอียดต่อไป ส่วนตัวแบบอื่น ๆ ทั้ง </w:t>
      </w:r>
      <w:r w:rsidRPr="00F74788">
        <w:rPr>
          <w:rFonts w:ascii="TH SarabunPSK" w:hAnsi="TH SarabunPSK" w:cs="TH SarabunPSK"/>
          <w:sz w:val="32"/>
          <w:szCs w:val="32"/>
        </w:rPr>
        <w:t xml:space="preserve">Supervised </w:t>
      </w:r>
      <w:r w:rsidRPr="00F74788">
        <w:rPr>
          <w:rFonts w:ascii="TH SarabunPSK" w:hAnsi="TH SarabunPSK" w:cs="TH SarabunPSK"/>
          <w:sz w:val="32"/>
          <w:szCs w:val="32"/>
          <w:cs/>
        </w:rPr>
        <w:t>และ</w:t>
      </w:r>
      <w:r w:rsidRPr="00F74788">
        <w:rPr>
          <w:rFonts w:ascii="TH SarabunPSK" w:hAnsi="TH SarabunPSK" w:cs="TH SarabunPSK"/>
          <w:sz w:val="32"/>
          <w:szCs w:val="32"/>
        </w:rPr>
        <w:t xml:space="preserve">Unsupervised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สามารถค้นคว้าศึกษาเพิ่มเติมได้ในตำราวารสารวิชาการอื่นๆ กล่าวโดยสรุปการใช้งาน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>แบ่งออกเป็น 4 กลุ่มคือ</w:t>
      </w:r>
    </w:p>
    <w:p w14:paraId="516CB1D9" w14:textId="2FC3183F" w:rsidR="00EB384C" w:rsidRPr="00F74788" w:rsidRDefault="00EB384C" w:rsidP="00EB384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D7131EC" w14:textId="77777777" w:rsidR="004F3246" w:rsidRPr="00F74788" w:rsidRDefault="004F3246" w:rsidP="00F74788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Cs w:val="32"/>
        </w:rPr>
      </w:pPr>
      <w:r w:rsidRPr="00F74788">
        <w:rPr>
          <w:rFonts w:ascii="TH SarabunPSK" w:hAnsi="TH SarabunPSK" w:cs="TH SarabunPSK"/>
          <w:b/>
          <w:bCs/>
          <w:szCs w:val="32"/>
        </w:rPr>
        <w:t>Fitting a Function</w:t>
      </w:r>
    </w:p>
    <w:p w14:paraId="7A9513B5" w14:textId="77777777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ab/>
        <w:t xml:space="preserve"> เป็นการประมาณค่าฟังก์ชันลักษณะการทำงานคล้ายกับเทคนิค </w:t>
      </w:r>
      <w:r w:rsidRPr="00F74788">
        <w:rPr>
          <w:rFonts w:ascii="TH SarabunPSK" w:hAnsi="TH SarabunPSK" w:cs="TH SarabunPSK"/>
          <w:sz w:val="32"/>
          <w:szCs w:val="32"/>
        </w:rPr>
        <w:t xml:space="preserve">Regression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ในการวิเคราะห์ </w:t>
      </w:r>
    </w:p>
    <w:p w14:paraId="4421F306" w14:textId="77777777" w:rsidR="004F3246" w:rsidRPr="00F74788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ทางสถิติ</w:t>
      </w:r>
    </w:p>
    <w:p w14:paraId="65751926" w14:textId="77777777" w:rsidR="004F3246" w:rsidRPr="00F74788" w:rsidRDefault="004F3246" w:rsidP="00F74788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Cs w:val="32"/>
        </w:rPr>
      </w:pPr>
      <w:r w:rsidRPr="00F74788">
        <w:rPr>
          <w:rFonts w:ascii="TH SarabunPSK" w:hAnsi="TH SarabunPSK" w:cs="TH SarabunPSK"/>
          <w:b/>
          <w:bCs/>
          <w:szCs w:val="32"/>
        </w:rPr>
        <w:t>Recognizing Patterns</w:t>
      </w:r>
    </w:p>
    <w:p w14:paraId="5852BD31" w14:textId="77777777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ab/>
        <w:t xml:space="preserve"> เป็นการพยากรณ์ข้อมูลที่เป็นกลุ่ม จัดกลุ่มข้อมูลที่มีการเรียนรู้ (</w:t>
      </w:r>
      <w:r w:rsidRPr="00F74788">
        <w:rPr>
          <w:rFonts w:ascii="TH SarabunPSK" w:hAnsi="TH SarabunPSK" w:cs="TH SarabunPSK"/>
          <w:sz w:val="32"/>
          <w:szCs w:val="32"/>
        </w:rPr>
        <w:t xml:space="preserve">Supervised learning) </w:t>
      </w:r>
      <w:r w:rsidRPr="00F74788">
        <w:rPr>
          <w:rFonts w:ascii="TH SarabunPSK" w:hAnsi="TH SarabunPSK" w:cs="TH SarabunPSK"/>
          <w:sz w:val="32"/>
          <w:szCs w:val="32"/>
          <w:cs/>
        </w:rPr>
        <w:t>หรือ</w:t>
      </w:r>
    </w:p>
    <w:p w14:paraId="7930DA56" w14:textId="77777777" w:rsidR="004F3246" w:rsidRPr="00F74788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Pr="00F74788">
        <w:rPr>
          <w:rFonts w:ascii="TH SarabunPSK" w:hAnsi="TH SarabunPSK" w:cs="TH SarabunPSK"/>
          <w:sz w:val="32"/>
          <w:szCs w:val="32"/>
        </w:rPr>
        <w:t xml:space="preserve">Pattern recognition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ลักษณะการทำงานคล้ายกับเทคนิค </w:t>
      </w:r>
      <w:r w:rsidRPr="00F74788">
        <w:rPr>
          <w:rFonts w:ascii="TH SarabunPSK" w:hAnsi="TH SarabunPSK" w:cs="TH SarabunPSK"/>
          <w:sz w:val="32"/>
          <w:szCs w:val="32"/>
        </w:rPr>
        <w:t xml:space="preserve">Logistic regression, Discriminant analysis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ในการวิเคราะห์ทางสถิติ </w:t>
      </w:r>
    </w:p>
    <w:p w14:paraId="623517C4" w14:textId="77777777" w:rsidR="004F3246" w:rsidRPr="00F74788" w:rsidRDefault="004F3246" w:rsidP="00F74788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Cs w:val="32"/>
        </w:rPr>
      </w:pPr>
      <w:r w:rsidRPr="00F74788">
        <w:rPr>
          <w:rFonts w:ascii="TH SarabunPSK" w:hAnsi="TH SarabunPSK" w:cs="TH SarabunPSK"/>
          <w:b/>
          <w:bCs/>
          <w:szCs w:val="32"/>
        </w:rPr>
        <w:t>Clustering Data</w:t>
      </w:r>
    </w:p>
    <w:p w14:paraId="29DDA43A" w14:textId="77777777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  <w:cs/>
        </w:rPr>
        <w:tab/>
        <w:t xml:space="preserve">  จัดกลุ่มข้อมูลที่มีความคล้ายกัน โดยใช้คำนวณระยะห่างระหว่างจุดเป็นตัวแบ่ง เป็นการจัด กลุ่มข้อมูลที่ไม่มีการเรียนรู้ (</w:t>
      </w:r>
      <w:r w:rsidRPr="00F74788">
        <w:rPr>
          <w:rFonts w:ascii="TH SarabunPSK" w:hAnsi="TH SarabunPSK" w:cs="TH SarabunPSK"/>
          <w:sz w:val="32"/>
          <w:szCs w:val="32"/>
        </w:rPr>
        <w:t xml:space="preserve">Unsupervised learning) </w:t>
      </w:r>
      <w:r w:rsidRPr="00F74788">
        <w:rPr>
          <w:rFonts w:ascii="TH SarabunPSK" w:hAnsi="TH SarabunPSK" w:cs="TH SarabunPSK"/>
          <w:sz w:val="32"/>
          <w:szCs w:val="32"/>
          <w:cs/>
        </w:rPr>
        <w:t>เช่น การแบ่งกลุ่มลูกค้าที่เข้ามาซื้อสินค้าหรือเข้ามาใช้บริการ(</w:t>
      </w:r>
      <w:r w:rsidRPr="00F74788">
        <w:rPr>
          <w:rFonts w:ascii="TH SarabunPSK" w:hAnsi="TH SarabunPSK" w:cs="TH SarabunPSK"/>
          <w:sz w:val="32"/>
          <w:szCs w:val="32"/>
        </w:rPr>
        <w:t xml:space="preserve">Market segmentation) </w:t>
      </w:r>
      <w:r w:rsidRPr="00F74788">
        <w:rPr>
          <w:rFonts w:ascii="TH SarabunPSK" w:hAnsi="TH SarabunPSK" w:cs="TH SarabunPSK"/>
          <w:sz w:val="32"/>
          <w:szCs w:val="32"/>
          <w:cs/>
        </w:rPr>
        <w:t>การทำเหมืองข้อมูล (</w:t>
      </w:r>
      <w:r w:rsidRPr="00F74788">
        <w:rPr>
          <w:rFonts w:ascii="TH SarabunPSK" w:hAnsi="TH SarabunPSK" w:cs="TH SarabunPSK"/>
          <w:sz w:val="32"/>
          <w:szCs w:val="32"/>
        </w:rPr>
        <w:t xml:space="preserve">Data mining)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การจัดกลุ่มยีน </w:t>
      </w:r>
      <w:r w:rsidRPr="00F74788">
        <w:rPr>
          <w:rFonts w:ascii="TH SarabunPSK" w:hAnsi="TH SarabunPSK" w:cs="TH SarabunPSK"/>
          <w:sz w:val="32"/>
          <w:szCs w:val="32"/>
        </w:rPr>
        <w:t>Bioinformatic analysis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ลักษณะการทำงานคล้ายกับเทคนิค </w:t>
      </w:r>
      <w:r w:rsidRPr="00F74788">
        <w:rPr>
          <w:rFonts w:ascii="TH SarabunPSK" w:hAnsi="TH SarabunPSK" w:cs="TH SarabunPSK"/>
          <w:sz w:val="32"/>
          <w:szCs w:val="32"/>
        </w:rPr>
        <w:t xml:space="preserve">Clustering </w:t>
      </w:r>
      <w:r w:rsidRPr="00F74788">
        <w:rPr>
          <w:rFonts w:ascii="TH SarabunPSK" w:hAnsi="TH SarabunPSK" w:cs="TH SarabunPSK"/>
          <w:sz w:val="32"/>
          <w:szCs w:val="32"/>
          <w:cs/>
        </w:rPr>
        <w:t>ในการวิเคราะห์ทางสถิติ</w:t>
      </w:r>
    </w:p>
    <w:p w14:paraId="36F21FBC" w14:textId="77777777" w:rsidR="004F3246" w:rsidRPr="00F74788" w:rsidRDefault="004F3246" w:rsidP="00F74788">
      <w:pPr>
        <w:pStyle w:val="ListParagraph"/>
        <w:numPr>
          <w:ilvl w:val="0"/>
          <w:numId w:val="45"/>
        </w:numPr>
        <w:rPr>
          <w:rFonts w:ascii="TH SarabunPSK" w:hAnsi="TH SarabunPSK" w:cs="TH SarabunPSK"/>
          <w:b/>
          <w:bCs/>
          <w:szCs w:val="32"/>
        </w:rPr>
      </w:pPr>
      <w:r w:rsidRPr="00F74788">
        <w:rPr>
          <w:rFonts w:ascii="TH SarabunPSK" w:hAnsi="TH SarabunPSK" w:cs="TH SarabunPSK"/>
          <w:b/>
          <w:bCs/>
          <w:szCs w:val="32"/>
        </w:rPr>
        <w:t>Time series forecasting</w:t>
      </w:r>
    </w:p>
    <w:p w14:paraId="01B840E6" w14:textId="2A790C19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F74788">
        <w:rPr>
          <w:rFonts w:ascii="TH SarabunPSK" w:hAnsi="TH SarabunPSK" w:cs="TH SarabunPSK"/>
          <w:sz w:val="32"/>
          <w:szCs w:val="32"/>
          <w:cs/>
        </w:rPr>
        <w:tab/>
        <w:t xml:space="preserve">ตัวแบบ </w:t>
      </w:r>
      <w:r w:rsidRPr="00F74788">
        <w:rPr>
          <w:rFonts w:ascii="TH SarabunPSK" w:hAnsi="TH SarabunPSK" w:cs="TH SarabunPSK"/>
          <w:sz w:val="32"/>
          <w:szCs w:val="32"/>
        </w:rPr>
        <w:t xml:space="preserve">ANN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สามารถประยุกต์นำมาใช้พยากรณ์ข้อมูลอนุกรมเวลาได้ คล้ายกับ </w:t>
      </w:r>
      <w:r w:rsidRPr="00F74788">
        <w:rPr>
          <w:rFonts w:ascii="TH SarabunPSK" w:hAnsi="TH SarabunPSK" w:cs="TH SarabunPSK"/>
          <w:sz w:val="32"/>
          <w:szCs w:val="32"/>
        </w:rPr>
        <w:t>Function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74788">
        <w:rPr>
          <w:rFonts w:ascii="TH SarabunPSK" w:hAnsi="TH SarabunPSK" w:cs="TH SarabunPSK"/>
          <w:sz w:val="32"/>
          <w:szCs w:val="32"/>
        </w:rPr>
        <w:t xml:space="preserve">fitting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แต่ต้องปรับตัวแปรอิสระ โดยทำให้ข้อมูลในอดีตกลายเป็นตัวแปรอิสระ ตามชวงเวลาต่างๆ หรือเรียกว่า </w:t>
      </w:r>
      <w:r w:rsidRPr="00F74788">
        <w:rPr>
          <w:rFonts w:ascii="TH SarabunPSK" w:hAnsi="TH SarabunPSK" w:cs="TH SarabunPSK"/>
          <w:sz w:val="32"/>
          <w:szCs w:val="32"/>
        </w:rPr>
        <w:t>Lag (</w:t>
      </w:r>
      <w:r w:rsidRPr="00F74788">
        <w:rPr>
          <w:rFonts w:ascii="TH SarabunPSK" w:hAnsi="TH SarabunPSK" w:cs="TH SarabunPSK"/>
          <w:sz w:val="32"/>
          <w:szCs w:val="32"/>
          <w:cs/>
        </w:rPr>
        <w:t>กล่าวถึงรายละเอียดในหัว</w:t>
      </w:r>
      <w:r w:rsidR="00EB384C">
        <w:rPr>
          <w:rFonts w:ascii="TH SarabunPSK" w:hAnsi="TH SarabunPSK" w:cs="TH SarabunPSK" w:hint="cs"/>
          <w:sz w:val="32"/>
          <w:szCs w:val="32"/>
          <w:cs/>
        </w:rPr>
        <w:t xml:space="preserve"> 2.4.5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) ลักษณะการทำงานคล้ายกับเทคนิค </w:t>
      </w:r>
      <w:r w:rsidRPr="00F74788">
        <w:rPr>
          <w:rFonts w:ascii="TH SarabunPSK" w:hAnsi="TH SarabunPSK" w:cs="TH SarabunPSK"/>
          <w:sz w:val="32"/>
          <w:szCs w:val="32"/>
        </w:rPr>
        <w:t xml:space="preserve">ARIMA </w:t>
      </w:r>
      <w:r w:rsidRPr="00F74788">
        <w:rPr>
          <w:rFonts w:ascii="TH SarabunPSK" w:hAnsi="TH SarabunPSK" w:cs="TH SarabunPSK"/>
          <w:sz w:val="32"/>
          <w:szCs w:val="32"/>
          <w:cs/>
        </w:rPr>
        <w:t>ในการวิเคราะห์ทางสถิต</w:t>
      </w:r>
    </w:p>
    <w:p w14:paraId="05C9AAB0" w14:textId="77777777" w:rsidR="00EB384C" w:rsidRPr="00F74788" w:rsidRDefault="00EB384C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B605063" w14:textId="77777777" w:rsidR="004F3246" w:rsidRPr="00357481" w:rsidRDefault="004F3246" w:rsidP="00F74788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lastRenderedPageBreak/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.2 </w:t>
      </w:r>
      <w:r w:rsidRPr="00F74788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เครือข่าย </w:t>
      </w:r>
      <w:r w:rsidRPr="00F74788">
        <w:rPr>
          <w:rFonts w:ascii="TH SarabunPSK" w:hAnsi="TH SarabunPSK" w:cs="TH SarabunPSK"/>
          <w:b/>
          <w:bCs/>
          <w:sz w:val="32"/>
          <w:szCs w:val="32"/>
        </w:rPr>
        <w:t>Feedforward (Feedforward neural network)</w:t>
      </w:r>
      <w:bookmarkStart w:id="49" w:name="_Hlk119040952"/>
      <w:r w:rsidRPr="00F74788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bookmarkEnd w:id="49"/>
    <w:p w14:paraId="58F8A1FB" w14:textId="77777777" w:rsidR="004F3246" w:rsidRPr="00F74788" w:rsidRDefault="004F3246" w:rsidP="00F74788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F74788">
        <w:rPr>
          <w:rFonts w:ascii="TH SarabunPSK" w:hAnsi="TH SarabunPSK" w:cs="TH SarabunPSK"/>
          <w:sz w:val="32"/>
          <w:szCs w:val="32"/>
          <w:cs/>
        </w:rPr>
        <w:tab/>
        <w:t xml:space="preserve">นิยมเรียกอีกอย่างว่า </w:t>
      </w:r>
      <w:r w:rsidRPr="00F74788">
        <w:rPr>
          <w:rFonts w:ascii="TH SarabunPSK" w:hAnsi="TH SarabunPSK" w:cs="TH SarabunPSK"/>
          <w:sz w:val="32"/>
          <w:szCs w:val="32"/>
        </w:rPr>
        <w:t xml:space="preserve">Multilayer perceptron (MLP) </w:t>
      </w:r>
      <w:r w:rsidRPr="00F74788">
        <w:rPr>
          <w:rFonts w:ascii="TH SarabunPSK" w:hAnsi="TH SarabunPSK" w:cs="TH SarabunPSK"/>
          <w:sz w:val="32"/>
          <w:szCs w:val="32"/>
          <w:cs/>
        </w:rPr>
        <w:t xml:space="preserve">เป็นโครงสร้างการทำงานของ </w:t>
      </w:r>
      <w:r w:rsidRPr="00F74788">
        <w:rPr>
          <w:rFonts w:ascii="TH SarabunPSK" w:hAnsi="TH SarabunPSK" w:cs="TH SarabunPSK"/>
          <w:sz w:val="32"/>
          <w:szCs w:val="32"/>
        </w:rPr>
        <w:t>ANN</w:t>
      </w:r>
    </w:p>
    <w:p w14:paraId="556B06FA" w14:textId="77777777" w:rsidR="004F3246" w:rsidRPr="00F74788" w:rsidRDefault="004F3246" w:rsidP="00F74788">
      <w:pPr>
        <w:spacing w:after="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F74788">
        <w:rPr>
          <w:rFonts w:ascii="TH SarabunPSK" w:hAnsi="TH SarabunPSK" w:cs="TH SarabunPSK"/>
          <w:sz w:val="32"/>
          <w:szCs w:val="32"/>
          <w:cs/>
        </w:rPr>
        <w:t>เป็นลักษณะเป็นไปตามรูปข้างล่าง</w:t>
      </w:r>
    </w:p>
    <w:p w14:paraId="05F79B23" w14:textId="77777777" w:rsidR="004F3246" w:rsidRPr="00DF4EA1" w:rsidRDefault="004F3246" w:rsidP="00FB5AA7">
      <w:pPr>
        <w:spacing w:after="0"/>
        <w:ind w:firstLine="720"/>
        <w:jc w:val="center"/>
        <w:rPr>
          <w:rFonts w:ascii="TH SarabunPSK" w:hAnsi="TH SarabunPSK" w:cs="TH SarabunPSK"/>
          <w:noProof/>
        </w:rPr>
      </w:pPr>
      <w:r w:rsidRPr="00357481">
        <w:rPr>
          <w:rFonts w:ascii="TH SarabunPSK" w:hAnsi="TH SarabunPSK" w:cs="TH SarabunPSK"/>
          <w:noProof/>
        </w:rPr>
        <w:drawing>
          <wp:inline distT="0" distB="0" distL="0" distR="0" wp14:anchorId="1FC9EA93" wp14:editId="2038BBAE">
            <wp:extent cx="3018155" cy="1699260"/>
            <wp:effectExtent l="0" t="0" r="0" b="0"/>
            <wp:docPr id="152" name="Picture 2" descr="ml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lp diagram"/>
                    <pic:cNvPicPr>
                      <a:picLocks noChangeAspect="1" noChangeArrowheads="1"/>
                    </pic:cNvPicPr>
                  </pic:nvPicPr>
                  <pic:blipFill>
                    <a:blip r:embed="rId2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5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39ED" w14:textId="77777777" w:rsidR="004F3246" w:rsidRPr="00DF4EA1" w:rsidRDefault="004F3246" w:rsidP="00EE3F83">
      <w:pPr>
        <w:pStyle w:val="ListParagraph"/>
        <w:ind w:left="375"/>
        <w:jc w:val="center"/>
        <w:rPr>
          <w:rFonts w:ascii="TH SarabunPSK" w:hAnsi="TH SarabunPSK" w:cs="TH SarabunPSK"/>
          <w:szCs w:val="32"/>
        </w:rPr>
      </w:pPr>
      <w:bookmarkStart w:id="50" w:name="_Hlk132607844"/>
      <w:r w:rsidRPr="00357481">
        <w:rPr>
          <w:rFonts w:ascii="TH SarabunPSK" w:eastAsia="Times New Roman" w:hAnsi="TH SarabunPSK" w:cs="TH SarabunPSK"/>
          <w:b/>
          <w:bCs/>
          <w:szCs w:val="32"/>
          <w:cs/>
        </w:rPr>
        <w:t>รูปที่ 2.9</w:t>
      </w:r>
      <w:r w:rsidRPr="00357481">
        <w:rPr>
          <w:rFonts w:ascii="TH SarabunPSK" w:eastAsia="Times New Roman" w:hAnsi="TH SarabunPSK" w:cs="TH SarabunPSK"/>
          <w:szCs w:val="32"/>
          <w:cs/>
        </w:rPr>
        <w:t xml:space="preserve">  </w:t>
      </w:r>
      <w:bookmarkEnd w:id="50"/>
      <w:r w:rsidRPr="00DF4EA1">
        <w:rPr>
          <w:rFonts w:ascii="TH SarabunPSK" w:hAnsi="TH SarabunPSK" w:cs="TH SarabunPSK"/>
          <w:szCs w:val="32"/>
          <w:cs/>
        </w:rPr>
        <w:t xml:space="preserve">โครงสร้างของ </w:t>
      </w:r>
      <w:r w:rsidRPr="00DF4EA1">
        <w:rPr>
          <w:rFonts w:ascii="TH SarabunPSK" w:hAnsi="TH SarabunPSK" w:cs="TH SarabunPSK"/>
          <w:szCs w:val="32"/>
        </w:rPr>
        <w:t>Feedforward network (Vikas Gupta,</w:t>
      </w:r>
      <w:r w:rsidRPr="00DF4EA1">
        <w:rPr>
          <w:rFonts w:ascii="TH SarabunPSK" w:hAnsi="TH SarabunPSK" w:cs="TH SarabunPSK"/>
          <w:szCs w:val="32"/>
          <w:cs/>
        </w:rPr>
        <w:t>2017)</w:t>
      </w:r>
    </w:p>
    <w:p w14:paraId="3B45F305" w14:textId="77777777" w:rsidR="004F3246" w:rsidRPr="00DF4EA1" w:rsidRDefault="004F3246" w:rsidP="00EE3F83">
      <w:pPr>
        <w:pStyle w:val="ListParagraph"/>
        <w:ind w:left="375"/>
        <w:jc w:val="center"/>
        <w:rPr>
          <w:rFonts w:ascii="TH SarabunPSK" w:hAnsi="TH SarabunPSK" w:cs="TH SarabunPSK"/>
          <w:color w:val="FF0000"/>
          <w:szCs w:val="32"/>
        </w:rPr>
      </w:pPr>
    </w:p>
    <w:p w14:paraId="0588C9F5" w14:textId="77777777" w:rsidR="004F3246" w:rsidRPr="00DF4EA1" w:rsidRDefault="004F3246" w:rsidP="00F74788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DF4EA1">
        <w:rPr>
          <w:rFonts w:ascii="TH SarabunPSK" w:hAnsi="TH SarabunPSK" w:cs="TH SarabunPSK"/>
          <w:sz w:val="32"/>
          <w:szCs w:val="32"/>
        </w:rPr>
        <w:t xml:space="preserve">Inputs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จากแต่ละคนตัวแปร จะถูกส่งผ่าน </w:t>
      </w:r>
      <w:r w:rsidRPr="00DF4EA1">
        <w:rPr>
          <w:rFonts w:ascii="TH SarabunPSK" w:hAnsi="TH SarabunPSK" w:cs="TH SarabunPSK"/>
          <w:sz w:val="32"/>
          <w:szCs w:val="32"/>
        </w:rPr>
        <w:t xml:space="preserve">Input 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ไปยัง </w:t>
      </w:r>
      <w:r w:rsidRPr="00DF4EA1">
        <w:rPr>
          <w:rFonts w:ascii="TH SarabunPSK" w:hAnsi="TH SarabunPSK" w:cs="TH SarabunPSK"/>
          <w:sz w:val="32"/>
          <w:szCs w:val="32"/>
        </w:rPr>
        <w:t xml:space="preserve">Hidden neurons </w:t>
      </w:r>
      <w:r w:rsidRPr="00DF4EA1">
        <w:rPr>
          <w:rFonts w:ascii="TH SarabunPSK" w:hAnsi="TH SarabunPSK" w:cs="TH SarabunPSK"/>
          <w:sz w:val="32"/>
          <w:szCs w:val="32"/>
          <w:cs/>
        </w:rPr>
        <w:t>แบบ</w:t>
      </w:r>
    </w:p>
    <w:p w14:paraId="6BB865E3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>ทั่วถึงกันหมด (</w:t>
      </w:r>
      <w:r w:rsidRPr="00DF4EA1">
        <w:rPr>
          <w:rFonts w:ascii="TH SarabunPSK" w:hAnsi="TH SarabunPSK" w:cs="TH SarabunPSK"/>
          <w:sz w:val="32"/>
          <w:szCs w:val="32"/>
        </w:rPr>
        <w:t xml:space="preserve">Fully connected)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จากนั้นก็เข้าสู่ </w:t>
      </w:r>
      <w:r w:rsidRPr="00DF4EA1">
        <w:rPr>
          <w:rFonts w:ascii="TH SarabunPSK" w:hAnsi="TH SarabunPSK" w:cs="TH SarabunPSK"/>
          <w:sz w:val="32"/>
          <w:szCs w:val="32"/>
        </w:rPr>
        <w:t xml:space="preserve">Output 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ในขั้นสุดท้ายตัวแบบ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Multilayer Perceptron (MLP) </w:t>
      </w:r>
      <w:r w:rsidRPr="00DF4EA1">
        <w:rPr>
          <w:rFonts w:ascii="TH SarabunPSK" w:hAnsi="TH SarabunPSK" w:cs="TH SarabunPSK"/>
          <w:sz w:val="32"/>
          <w:szCs w:val="32"/>
          <w:cs/>
        </w:rPr>
        <w:t>เป็นตัวแบบพยากรณ์ (</w:t>
      </w:r>
      <w:r w:rsidRPr="00DF4EA1">
        <w:rPr>
          <w:rFonts w:ascii="TH SarabunPSK" w:hAnsi="TH SarabunPSK" w:cs="TH SarabunPSK"/>
          <w:sz w:val="32"/>
          <w:szCs w:val="32"/>
        </w:rPr>
        <w:t xml:space="preserve">Predictive model) </w:t>
      </w:r>
      <w:r w:rsidRPr="00DF4EA1">
        <w:rPr>
          <w:rFonts w:ascii="TH SarabunPSK" w:hAnsi="TH SarabunPSK" w:cs="TH SarabunPSK"/>
          <w:sz w:val="32"/>
          <w:szCs w:val="32"/>
          <w:cs/>
        </w:rPr>
        <w:t>ที่นิยมใช้พยากรณ์ข้อมูล แบ่งโครงสร้างออกเป็น 3 ชั้น คือ</w:t>
      </w:r>
    </w:p>
    <w:p w14:paraId="1C29A3E9" w14:textId="77777777" w:rsidR="004F3246" w:rsidRPr="00DF4EA1" w:rsidRDefault="004F3246" w:rsidP="00F74788">
      <w:pPr>
        <w:pStyle w:val="ListParagraph"/>
        <w:numPr>
          <w:ilvl w:val="0"/>
          <w:numId w:val="21"/>
        </w:numPr>
        <w:rPr>
          <w:rFonts w:ascii="TH SarabunPSK" w:hAnsi="TH SarabunPSK" w:cs="TH SarabunPSK"/>
          <w:szCs w:val="32"/>
        </w:rPr>
      </w:pPr>
      <w:r w:rsidRPr="00DF4EA1">
        <w:rPr>
          <w:rFonts w:ascii="TH SarabunPSK" w:hAnsi="TH SarabunPSK" w:cs="TH SarabunPSK"/>
          <w:b/>
          <w:bCs/>
          <w:szCs w:val="32"/>
        </w:rPr>
        <w:t>Input layer</w:t>
      </w:r>
      <w:r w:rsidRPr="00DF4EA1">
        <w:rPr>
          <w:rFonts w:ascii="TH SarabunPSK" w:hAnsi="TH SarabunPSK" w:cs="TH SarabunPSK"/>
          <w:szCs w:val="32"/>
        </w:rPr>
        <w:t xml:space="preserve"> </w:t>
      </w:r>
      <w:r w:rsidRPr="00DF4EA1">
        <w:rPr>
          <w:rFonts w:ascii="TH SarabunPSK" w:hAnsi="TH SarabunPSK" w:cs="TH SarabunPSK"/>
          <w:szCs w:val="32"/>
          <w:cs/>
        </w:rPr>
        <w:t>คือชั้นที่รับข้อมูลเพื่อสร้างตัวแบบ จะมี 1</w:t>
      </w:r>
      <w:r w:rsidRPr="00DF4EA1">
        <w:rPr>
          <w:rFonts w:ascii="TH SarabunPSK" w:hAnsi="TH SarabunPSK" w:cs="TH SarabunPSK"/>
          <w:szCs w:val="32"/>
        </w:rPr>
        <w:t xml:space="preserve">-layer </w:t>
      </w:r>
      <w:r w:rsidRPr="00DF4EA1">
        <w:rPr>
          <w:rFonts w:ascii="TH SarabunPSK" w:hAnsi="TH SarabunPSK" w:cs="TH SarabunPSK"/>
          <w:szCs w:val="32"/>
          <w:cs/>
        </w:rPr>
        <w:t xml:space="preserve">ประกอบด้วย </w:t>
      </w:r>
      <w:r w:rsidRPr="00DF4EA1">
        <w:rPr>
          <w:rFonts w:ascii="TH SarabunPSK" w:hAnsi="TH SarabunPSK" w:cs="TH SarabunPSK"/>
          <w:szCs w:val="32"/>
        </w:rPr>
        <w:t>Input</w:t>
      </w:r>
      <w:r w:rsidRPr="00DF4EA1">
        <w:rPr>
          <w:rFonts w:ascii="TH SarabunPSK" w:hAnsi="TH SarabunPSK" w:cs="TH SarabunPSK"/>
          <w:szCs w:val="32"/>
          <w:cs/>
        </w:rPr>
        <w:t xml:space="preserve"> </w:t>
      </w:r>
    </w:p>
    <w:p w14:paraId="0481F199" w14:textId="77777777" w:rsidR="004F3246" w:rsidRPr="00DF4EA1" w:rsidRDefault="004F3246" w:rsidP="00B15BD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DF4EA1">
        <w:rPr>
          <w:rFonts w:ascii="TH SarabunPSK" w:hAnsi="TH SarabunPSK" w:cs="TH SarabunPSK"/>
          <w:sz w:val="32"/>
          <w:szCs w:val="32"/>
        </w:rPr>
        <w:t xml:space="preserve">Input neurons </w:t>
      </w:r>
      <w:r w:rsidRPr="00DF4EA1">
        <w:rPr>
          <w:rFonts w:ascii="TH SarabunPSK" w:hAnsi="TH SarabunPSK" w:cs="TH SarabunPSK"/>
          <w:sz w:val="32"/>
          <w:szCs w:val="32"/>
          <w:cs/>
        </w:rPr>
        <w:t>ขึ้นอยู่กับจำนวนตัวแปรอิสระที่เลือกใช้ในการสร้างตัวแบบ อาจมี 1 ตัวหรือหลายตัวก็ได้</w:t>
      </w:r>
    </w:p>
    <w:p w14:paraId="081E26CB" w14:textId="77777777" w:rsidR="004F3246" w:rsidRPr="00DF4EA1" w:rsidRDefault="004F3246" w:rsidP="00B15BDA">
      <w:pPr>
        <w:pStyle w:val="ListParagraph"/>
        <w:numPr>
          <w:ilvl w:val="0"/>
          <w:numId w:val="21"/>
        </w:numPr>
        <w:rPr>
          <w:rFonts w:ascii="TH SarabunPSK" w:hAnsi="TH SarabunPSK" w:cs="TH SarabunPSK"/>
          <w:szCs w:val="32"/>
        </w:rPr>
      </w:pPr>
      <w:r w:rsidRPr="00DF4EA1">
        <w:rPr>
          <w:rFonts w:ascii="TH SarabunPSK" w:hAnsi="TH SarabunPSK" w:cs="TH SarabunPSK"/>
          <w:b/>
          <w:bCs/>
          <w:szCs w:val="32"/>
        </w:rPr>
        <w:t>Hidden layer</w:t>
      </w:r>
      <w:r w:rsidRPr="00DF4EA1">
        <w:rPr>
          <w:rFonts w:ascii="TH SarabunPSK" w:hAnsi="TH SarabunPSK" w:cs="TH SarabunPSK"/>
          <w:szCs w:val="32"/>
        </w:rPr>
        <w:t xml:space="preserve"> </w:t>
      </w:r>
      <w:r w:rsidRPr="00DF4EA1">
        <w:rPr>
          <w:rFonts w:ascii="TH SarabunPSK" w:hAnsi="TH SarabunPSK" w:cs="TH SarabunPSK"/>
          <w:szCs w:val="32"/>
          <w:cs/>
        </w:rPr>
        <w:t xml:space="preserve">คือชั้นถัดจาก </w:t>
      </w:r>
      <w:r w:rsidRPr="00DF4EA1">
        <w:rPr>
          <w:rFonts w:ascii="TH SarabunPSK" w:hAnsi="TH SarabunPSK" w:cs="TH SarabunPSK"/>
          <w:szCs w:val="32"/>
        </w:rPr>
        <w:t xml:space="preserve">Input layer </w:t>
      </w:r>
      <w:r w:rsidRPr="00DF4EA1">
        <w:rPr>
          <w:rFonts w:ascii="TH SarabunPSK" w:hAnsi="TH SarabunPSK" w:cs="TH SarabunPSK"/>
          <w:szCs w:val="32"/>
          <w:cs/>
        </w:rPr>
        <w:t xml:space="preserve">ปกติจะมีชั้นเดียวเนื่องจากมีความสามารถ </w:t>
      </w:r>
    </w:p>
    <w:p w14:paraId="07C2F3AB" w14:textId="77777777" w:rsidR="004F3246" w:rsidRPr="00DF4EA1" w:rsidRDefault="004F3246" w:rsidP="00B15BD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>เพียงพอต่อการพยากรณ์แทบทุกปัญหา (</w:t>
      </w:r>
      <w:r w:rsidRPr="00DF4EA1">
        <w:rPr>
          <w:rFonts w:ascii="TH SarabunPSK" w:hAnsi="TH SarabunPSK" w:cs="TH SarabunPSK"/>
          <w:sz w:val="32"/>
          <w:szCs w:val="32"/>
        </w:rPr>
        <w:t xml:space="preserve">Zhang, </w:t>
      </w:r>
      <w:r w:rsidRPr="00DF4EA1">
        <w:rPr>
          <w:rFonts w:ascii="TH SarabunPSK" w:hAnsi="TH SarabunPSK" w:cs="TH SarabunPSK"/>
          <w:sz w:val="32"/>
          <w:szCs w:val="32"/>
          <w:cs/>
        </w:rPr>
        <w:t>2003</w:t>
      </w:r>
      <w:r w:rsidRPr="00DF4EA1"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 w:rsidRPr="00DF4EA1">
        <w:rPr>
          <w:rFonts w:ascii="TH SarabunPSK" w:hAnsi="TH SarabunPSK" w:cs="TH SarabunPSK"/>
          <w:sz w:val="32"/>
          <w:szCs w:val="32"/>
        </w:rPr>
        <w:t>Khashei</w:t>
      </w:r>
      <w:proofErr w:type="spellEnd"/>
      <w:r w:rsidRPr="00DF4EA1">
        <w:rPr>
          <w:rFonts w:ascii="TH SarabunPSK" w:hAnsi="TH SarabunPSK" w:cs="TH SarabunPSK"/>
          <w:sz w:val="32"/>
          <w:szCs w:val="32"/>
        </w:rPr>
        <w:t xml:space="preserve"> and </w:t>
      </w:r>
      <w:proofErr w:type="spellStart"/>
      <w:r w:rsidRPr="00DF4EA1">
        <w:rPr>
          <w:rFonts w:ascii="TH SarabunPSK" w:hAnsi="TH SarabunPSK" w:cs="TH SarabunPSK"/>
          <w:sz w:val="32"/>
          <w:szCs w:val="32"/>
        </w:rPr>
        <w:t>Bijari</w:t>
      </w:r>
      <w:proofErr w:type="spellEnd"/>
      <w:r w:rsidRPr="00DF4EA1">
        <w:rPr>
          <w:rFonts w:ascii="TH SarabunPSK" w:hAnsi="TH SarabunPSK" w:cs="TH SarabunPSK"/>
          <w:sz w:val="32"/>
          <w:szCs w:val="32"/>
        </w:rPr>
        <w:t xml:space="preserve">,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2011) ภายใน </w:t>
      </w:r>
      <w:r w:rsidRPr="00DF4EA1">
        <w:rPr>
          <w:rFonts w:ascii="TH SarabunPSK" w:hAnsi="TH SarabunPSK" w:cs="TH SarabunPSK"/>
          <w:sz w:val="32"/>
          <w:szCs w:val="32"/>
        </w:rPr>
        <w:t xml:space="preserve">Hidden layer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จะประกอบด้วย </w:t>
      </w:r>
      <w:r w:rsidRPr="00DF4EA1">
        <w:rPr>
          <w:rFonts w:ascii="TH SarabunPSK" w:hAnsi="TH SarabunPSK" w:cs="TH SarabunPSK"/>
          <w:sz w:val="32"/>
          <w:szCs w:val="32"/>
        </w:rPr>
        <w:t xml:space="preserve">Hidden 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เป็นรูปวงกลมดังภาพ จะมีจำนวนที่ไม่แน่นอน ต้องทำการทดลองหาค่า จำนวน </w:t>
      </w:r>
      <w:r w:rsidRPr="00DF4EA1">
        <w:rPr>
          <w:rFonts w:ascii="TH SarabunPSK" w:hAnsi="TH SarabunPSK" w:cs="TH SarabunPSK"/>
          <w:sz w:val="32"/>
          <w:szCs w:val="32"/>
        </w:rPr>
        <w:t xml:space="preserve">Hidden neurons </w:t>
      </w:r>
      <w:r w:rsidRPr="00DF4EA1">
        <w:rPr>
          <w:rFonts w:ascii="TH SarabunPSK" w:hAnsi="TH SarabunPSK" w:cs="TH SarabunPSK"/>
          <w:sz w:val="32"/>
          <w:szCs w:val="32"/>
          <w:cs/>
        </w:rPr>
        <w:t>ที่เหมาะสม จัดเป็นหนึ่งในพารามิเตอร์ที่ผู้วิจัยต้องกำหนดขอบเขตแทนค่าเอง</w:t>
      </w:r>
    </w:p>
    <w:p w14:paraId="5D0AAA41" w14:textId="77777777" w:rsidR="004F3246" w:rsidRPr="00DF4EA1" w:rsidRDefault="004F3246" w:rsidP="00B15BDA">
      <w:pPr>
        <w:pStyle w:val="ListParagraph"/>
        <w:numPr>
          <w:ilvl w:val="0"/>
          <w:numId w:val="21"/>
        </w:numPr>
        <w:rPr>
          <w:rFonts w:ascii="TH SarabunPSK" w:hAnsi="TH SarabunPSK" w:cs="TH SarabunPSK"/>
          <w:szCs w:val="32"/>
        </w:rPr>
      </w:pPr>
      <w:r w:rsidRPr="00DF4EA1">
        <w:rPr>
          <w:rFonts w:ascii="TH SarabunPSK" w:hAnsi="TH SarabunPSK" w:cs="TH SarabunPSK"/>
          <w:b/>
          <w:bCs/>
          <w:szCs w:val="32"/>
        </w:rPr>
        <w:t>Output layer</w:t>
      </w:r>
      <w:r w:rsidRPr="00DF4EA1">
        <w:rPr>
          <w:rFonts w:ascii="TH SarabunPSK" w:hAnsi="TH SarabunPSK" w:cs="TH SarabunPSK"/>
          <w:szCs w:val="32"/>
        </w:rPr>
        <w:t xml:space="preserve"> </w:t>
      </w:r>
      <w:r w:rsidRPr="00DF4EA1">
        <w:rPr>
          <w:rFonts w:ascii="TH SarabunPSK" w:hAnsi="TH SarabunPSK" w:cs="TH SarabunPSK"/>
          <w:szCs w:val="32"/>
          <w:cs/>
        </w:rPr>
        <w:t xml:space="preserve">คือชั้นสุดท้ายของ </w:t>
      </w:r>
      <w:r w:rsidRPr="00DF4EA1">
        <w:rPr>
          <w:rFonts w:ascii="TH SarabunPSK" w:hAnsi="TH SarabunPSK" w:cs="TH SarabunPSK"/>
          <w:szCs w:val="32"/>
        </w:rPr>
        <w:t xml:space="preserve">Network </w:t>
      </w:r>
      <w:r w:rsidRPr="00DF4EA1">
        <w:rPr>
          <w:rFonts w:ascii="TH SarabunPSK" w:hAnsi="TH SarabunPSK" w:cs="TH SarabunPSK"/>
          <w:szCs w:val="32"/>
          <w:cs/>
        </w:rPr>
        <w:t>เป็นชั้นที่ได้ค่าพยากรณีที่นำไปใช้จริง จะมี</w:t>
      </w:r>
    </w:p>
    <w:p w14:paraId="7D327639" w14:textId="77777777" w:rsidR="004F3246" w:rsidRPr="00DF4EA1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เพียงชั้นเดียว ประกอบด้วย </w:t>
      </w:r>
      <w:r w:rsidRPr="00DF4EA1">
        <w:rPr>
          <w:rFonts w:ascii="TH SarabunPSK" w:hAnsi="TH SarabunPSK" w:cs="TH SarabunPSK"/>
          <w:sz w:val="32"/>
          <w:szCs w:val="32"/>
        </w:rPr>
        <w:t xml:space="preserve">Output neurons </w:t>
      </w:r>
    </w:p>
    <w:p w14:paraId="13EE5728" w14:textId="77777777" w:rsidR="004F3246" w:rsidRPr="00DF4EA1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992431E" w14:textId="77777777" w:rsidR="004F3246" w:rsidRPr="00357481" w:rsidRDefault="004F3246" w:rsidP="00B15BDA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ฟังก์ชัน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Activation (Activation function)</w:t>
      </w:r>
    </w:p>
    <w:p w14:paraId="3B25A878" w14:textId="77777777" w:rsidR="004F3246" w:rsidRPr="00DF4EA1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DF4EA1">
        <w:rPr>
          <w:rFonts w:ascii="TH SarabunPSK" w:hAnsi="TH SarabunPSK" w:cs="TH SarabunPSK"/>
          <w:sz w:val="32"/>
          <w:szCs w:val="32"/>
          <w:cs/>
        </w:rPr>
        <w:tab/>
        <w:t xml:space="preserve"> </w:t>
      </w:r>
      <w:r w:rsidRPr="00DF4EA1">
        <w:rPr>
          <w:rFonts w:ascii="TH SarabunPSK" w:hAnsi="TH SarabunPSK" w:cs="TH SarabunPSK"/>
          <w:sz w:val="32"/>
          <w:szCs w:val="32"/>
        </w:rPr>
        <w:t>Activation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4EA1">
        <w:rPr>
          <w:rFonts w:ascii="TH SarabunPSK" w:hAnsi="TH SarabunPSK" w:cs="TH SarabunPSK"/>
          <w:sz w:val="32"/>
          <w:szCs w:val="32"/>
        </w:rPr>
        <w:t>function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DF4EA1">
        <w:rPr>
          <w:rFonts w:ascii="TH SarabunPSK" w:hAnsi="TH SarabunPSK" w:cs="TH SarabunPSK"/>
          <w:sz w:val="32"/>
          <w:szCs w:val="32"/>
        </w:rPr>
        <w:t xml:space="preserve">Transfer function, Threshold function </w:t>
      </w:r>
      <w:r w:rsidRPr="00DF4EA1">
        <w:rPr>
          <w:rFonts w:ascii="TH SarabunPSK" w:hAnsi="TH SarabunPSK" w:cs="TH SarabunPSK"/>
          <w:sz w:val="32"/>
          <w:szCs w:val="32"/>
          <w:cs/>
        </w:rPr>
        <w:t>จะอยู่ 2 ที่ คือ</w:t>
      </w:r>
    </w:p>
    <w:p w14:paraId="2EBCE3E1" w14:textId="77777777" w:rsidR="004F3246" w:rsidRPr="00DF4EA1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lastRenderedPageBreak/>
        <w:t xml:space="preserve">          1. อยู่ใน </w:t>
      </w:r>
      <w:r w:rsidRPr="00DF4EA1">
        <w:rPr>
          <w:rFonts w:ascii="TH SarabunPSK" w:hAnsi="TH SarabunPSK" w:cs="TH SarabunPSK"/>
          <w:sz w:val="32"/>
          <w:szCs w:val="32"/>
        </w:rPr>
        <w:t xml:space="preserve">Hidden 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ทำการแปลงค่าข้อมูลที่นำเข้ามาจาก </w:t>
      </w:r>
      <w:r w:rsidRPr="00DF4EA1">
        <w:rPr>
          <w:rFonts w:ascii="TH SarabunPSK" w:hAnsi="TH SarabunPSK" w:cs="TH SarabunPSK"/>
          <w:sz w:val="32"/>
          <w:szCs w:val="32"/>
        </w:rPr>
        <w:t xml:space="preserve">Input 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แปลงให้เป็นค่าส่งออก ไปยัง </w:t>
      </w:r>
      <w:r w:rsidRPr="00DF4EA1">
        <w:rPr>
          <w:rFonts w:ascii="TH SarabunPSK" w:hAnsi="TH SarabunPSK" w:cs="TH SarabunPSK"/>
          <w:sz w:val="32"/>
          <w:szCs w:val="32"/>
        </w:rPr>
        <w:t>Output neuron</w:t>
      </w:r>
    </w:p>
    <w:p w14:paraId="0E62D07E" w14:textId="7FE51D27" w:rsidR="00EB384C" w:rsidRPr="00DF4EA1" w:rsidRDefault="004F3246" w:rsidP="00EB384C">
      <w:pPr>
        <w:spacing w:after="0" w:line="36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   2. อยู่ใน </w:t>
      </w:r>
      <w:r w:rsidRPr="00DF4EA1">
        <w:rPr>
          <w:rFonts w:ascii="TH SarabunPSK" w:hAnsi="TH SarabunPSK" w:cs="TH SarabunPSK"/>
          <w:sz w:val="32"/>
          <w:szCs w:val="32"/>
        </w:rPr>
        <w:t xml:space="preserve">Output neuron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ทำการแปลงค่าข้อมูลที่นำเข้ามาจาก </w:t>
      </w:r>
      <w:r w:rsidRPr="00DF4EA1">
        <w:rPr>
          <w:rFonts w:ascii="TH SarabunPSK" w:hAnsi="TH SarabunPSK" w:cs="TH SarabunPSK"/>
          <w:sz w:val="32"/>
          <w:szCs w:val="32"/>
        </w:rPr>
        <w:t xml:space="preserve">Hidden neurons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แปลงให้เป็นค่าส่งออกที่สามารถนำไปใช้ ซึ่งก็คือค่าพยากรณ์นั่นเอง โดยทั่วไป </w:t>
      </w:r>
      <w:r w:rsidRPr="00DF4EA1">
        <w:rPr>
          <w:rFonts w:ascii="TH SarabunPSK" w:hAnsi="TH SarabunPSK" w:cs="TH SarabunPSK"/>
          <w:sz w:val="32"/>
          <w:szCs w:val="32"/>
        </w:rPr>
        <w:t xml:space="preserve">Activation </w:t>
      </w:r>
      <w:r w:rsidRPr="00DF4EA1">
        <w:rPr>
          <w:rFonts w:ascii="TH SarabunPSK" w:hAnsi="TH SarabunPSK" w:cs="TH SarabunPSK"/>
          <w:sz w:val="32"/>
          <w:szCs w:val="32"/>
          <w:cs/>
        </w:rPr>
        <w:t>นั้นมีหลายฟังก์ชันที่ใช้กัน แต่ที่นิยมใช้ที่สุด ได้แก่</w:t>
      </w:r>
    </w:p>
    <w:p w14:paraId="6411EE9F" w14:textId="77777777" w:rsidR="004F3246" w:rsidRPr="00357481" w:rsidRDefault="004F3246" w:rsidP="00EB384C">
      <w:pPr>
        <w:spacing w:line="240" w:lineRule="auto"/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Linear function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หรือ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Identity function</w:t>
      </w:r>
    </w:p>
    <w:p w14:paraId="1EFC3835" w14:textId="77777777" w:rsidR="004F3246" w:rsidRPr="00DF4EA1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E812B4"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="00E812B4" w:rsidRPr="00CE4550">
        <w:rPr>
          <w:position w:val="-10"/>
        </w:rPr>
        <w:object w:dxaOrig="900" w:dyaOrig="320" w14:anchorId="3B84D77B">
          <v:shape id="_x0000_i1182" type="#_x0000_t75" style="width:45pt;height:16.2pt" o:ole="">
            <v:imagedata r:id="rId297" o:title=""/>
          </v:shape>
          <o:OLEObject Type="Embed" ProgID="Equation.DSMT4" ShapeID="_x0000_i1182" DrawAspect="Content" ObjectID="_1745852924" r:id="rId298"/>
        </w:objec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เป็นฟังก์ชันที่อยู่ใน </w:t>
      </w:r>
      <w:r w:rsidRPr="00DF4EA1">
        <w:rPr>
          <w:rFonts w:ascii="TH SarabunPSK" w:hAnsi="TH SarabunPSK" w:cs="TH SarabunPSK"/>
          <w:sz w:val="32"/>
          <w:szCs w:val="32"/>
        </w:rPr>
        <w:t xml:space="preserve">Output neuron </w:t>
      </w:r>
      <w:r w:rsidRPr="00DF4EA1">
        <w:rPr>
          <w:rFonts w:ascii="TH SarabunPSK" w:hAnsi="TH SarabunPSK" w:cs="TH SarabunPSK"/>
          <w:sz w:val="32"/>
          <w:szCs w:val="32"/>
          <w:cs/>
        </w:rPr>
        <w:t>จะอยู่ในชั้นสุดท้ายของเครือข่าย ใช้ในการพยากรณ์ที่เป็นตัวเลข การประมาณค่า การพยากรณ์อนุกรมเวลา และนำมาใช้ในงานวิจัยชิ้นนี้ด้วย</w:t>
      </w:r>
    </w:p>
    <w:p w14:paraId="4D05190D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79EF2B8" w14:textId="77777777" w:rsidR="004F3246" w:rsidRPr="00DF4EA1" w:rsidRDefault="004F3246" w:rsidP="00F74788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hAnsi="TH SarabunPSK" w:cs="TH SarabunPSK"/>
          <w:noProof/>
        </w:rPr>
        <w:drawing>
          <wp:inline distT="0" distB="0" distL="0" distR="0" wp14:anchorId="724B5848" wp14:editId="4F86B0C0">
            <wp:extent cx="2112010" cy="1586230"/>
            <wp:effectExtent l="0" t="0" r="0" b="0"/>
            <wp:docPr id="154" name="รูปภาพ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86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01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655F" w14:textId="77777777" w:rsidR="004F3246" w:rsidRDefault="004F3246" w:rsidP="00B15BD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>รูปที่ 2.</w:t>
      </w:r>
      <w:r w:rsidRPr="00DF4EA1">
        <w:rPr>
          <w:rFonts w:ascii="TH SarabunPSK" w:hAnsi="TH SarabunPSK" w:cs="TH SarabunPSK"/>
          <w:b/>
          <w:bCs/>
          <w:sz w:val="32"/>
          <w:szCs w:val="32"/>
        </w:rPr>
        <w:t>10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DF4EA1">
        <w:rPr>
          <w:rFonts w:ascii="TH SarabunPSK" w:hAnsi="TH SarabunPSK" w:cs="TH SarabunPSK"/>
          <w:sz w:val="32"/>
          <w:szCs w:val="32"/>
        </w:rPr>
        <w:t>Linear Transfer Function (Beale et al., 2013)</w:t>
      </w:r>
    </w:p>
    <w:p w14:paraId="2D87AFE6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973E1D9" w14:textId="77777777" w:rsidR="004F3246" w:rsidRPr="00357481" w:rsidRDefault="004F3246" w:rsidP="00F74788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.2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Sigmoid logistics function</w:t>
      </w:r>
      <w:bookmarkStart w:id="51" w:name="_Hlk119041700"/>
      <w:bookmarkStart w:id="52" w:name="_Hlk132788079"/>
    </w:p>
    <w:bookmarkEnd w:id="51"/>
    <w:bookmarkEnd w:id="52"/>
    <w:p w14:paraId="7DAC0CC2" w14:textId="77777777" w:rsidR="004F3246" w:rsidRPr="00DF4EA1" w:rsidRDefault="004F3246" w:rsidP="00AD247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          </w:t>
      </w:r>
      <w:r w:rsidRPr="00AD247A">
        <w:rPr>
          <w:rFonts w:ascii="TH SarabunPSK" w:hAnsi="TH SarabunPSK" w:cs="TH SarabunPSK"/>
          <w:sz w:val="28"/>
        </w:rPr>
        <w:t xml:space="preserve"> </w:t>
      </w:r>
      <w:r w:rsidR="00E812B4" w:rsidRPr="00CE4550">
        <w:rPr>
          <w:position w:val="-24"/>
        </w:rPr>
        <w:object w:dxaOrig="1400" w:dyaOrig="620" w14:anchorId="7D37937B">
          <v:shape id="_x0000_i1183" type="#_x0000_t75" style="width:70.2pt;height:31.2pt" o:ole="">
            <v:imagedata r:id="rId300" o:title=""/>
          </v:shape>
          <o:OLEObject Type="Embed" ProgID="Equation.DSMT4" ShapeID="_x0000_i1183" DrawAspect="Content" ObjectID="_1745852925" r:id="rId301"/>
        </w:objec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ทำการแปลงสถานะของข้อมูลนำเข้าให้อยู่ในรูปแบบการจัดแบ่งเชิงกลุ่ม เช่น </w:t>
      </w:r>
      <w:r w:rsidRPr="00DF4EA1">
        <w:rPr>
          <w:rFonts w:ascii="TH SarabunPSK" w:hAnsi="TH SarabunPSK" w:cs="TH SarabunPSK"/>
          <w:sz w:val="32"/>
          <w:szCs w:val="32"/>
        </w:rPr>
        <w:t>0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หรือ </w:t>
      </w:r>
      <w:r w:rsidRPr="00DF4EA1">
        <w:rPr>
          <w:rFonts w:ascii="TH SarabunPSK" w:hAnsi="TH SarabunPSK" w:cs="TH SarabunPSK"/>
          <w:sz w:val="32"/>
          <w:szCs w:val="32"/>
        </w:rPr>
        <w:t xml:space="preserve">1, </w:t>
      </w:r>
      <w:r w:rsidRPr="00DF4EA1">
        <w:rPr>
          <w:rFonts w:ascii="TH SarabunPSK" w:hAnsi="TH SarabunPSK" w:cs="TH SarabunPSK"/>
          <w:sz w:val="32"/>
          <w:szCs w:val="32"/>
          <w:cs/>
        </w:rPr>
        <w:t>ใช่ หรือ ไม่ใช่</w:t>
      </w:r>
      <w:r w:rsidRPr="00DF4EA1">
        <w:rPr>
          <w:rFonts w:ascii="TH SarabunPSK" w:hAnsi="TH SarabunPSK" w:cs="TH SarabunPSK"/>
          <w:sz w:val="32"/>
          <w:szCs w:val="32"/>
        </w:rPr>
        <w:t xml:space="preserve">, ON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F4EA1">
        <w:rPr>
          <w:rFonts w:ascii="TH SarabunPSK" w:hAnsi="TH SarabunPSK" w:cs="TH SarabunPSK"/>
          <w:sz w:val="32"/>
          <w:szCs w:val="32"/>
        </w:rPr>
        <w:t xml:space="preserve">OFF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เป็นต้น ใช้ในทุกๆ </w:t>
      </w:r>
      <w:r w:rsidRPr="00DF4EA1">
        <w:rPr>
          <w:rFonts w:ascii="TH SarabunPSK" w:hAnsi="TH SarabunPSK" w:cs="TH SarabunPSK"/>
          <w:sz w:val="32"/>
          <w:szCs w:val="32"/>
        </w:rPr>
        <w:t>Neurons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DF4EA1">
        <w:rPr>
          <w:rFonts w:ascii="TH SarabunPSK" w:hAnsi="TH SarabunPSK" w:cs="TH SarabunPSK"/>
          <w:sz w:val="32"/>
          <w:szCs w:val="32"/>
        </w:rPr>
        <w:t xml:space="preserve">Hidden layer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ยกเว้น </w:t>
      </w:r>
      <w:r w:rsidRPr="00DF4EA1">
        <w:rPr>
          <w:rFonts w:ascii="TH SarabunPSK" w:hAnsi="TH SarabunPSK" w:cs="TH SarabunPSK"/>
          <w:sz w:val="32"/>
          <w:szCs w:val="32"/>
        </w:rPr>
        <w:t>Output neuron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ค่าที่ได้หลังจากผ่านฟังก์ชันนี้จะอยู่ระหว่าง </w:t>
      </w:r>
      <w:r w:rsidRPr="00DF4EA1">
        <w:rPr>
          <w:rFonts w:ascii="TH SarabunPSK" w:hAnsi="TH SarabunPSK" w:cs="TH SarabunPSK"/>
          <w:sz w:val="32"/>
          <w:szCs w:val="32"/>
        </w:rPr>
        <w:t xml:space="preserve">0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DF4EA1">
        <w:rPr>
          <w:rFonts w:ascii="TH SarabunPSK" w:hAnsi="TH SarabunPSK" w:cs="TH SarabunPSK"/>
          <w:sz w:val="32"/>
          <w:szCs w:val="32"/>
        </w:rPr>
        <w:t>1</w:t>
      </w:r>
    </w:p>
    <w:p w14:paraId="4C7260E4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AFBF2C1" w14:textId="77777777" w:rsidR="004F3246" w:rsidRPr="00DF4EA1" w:rsidRDefault="004F3246" w:rsidP="00F7478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hAnsi="TH SarabunPSK" w:cs="TH SarabunPSK"/>
          <w:noProof/>
        </w:rPr>
        <w:lastRenderedPageBreak/>
        <w:drawing>
          <wp:inline distT="0" distB="0" distL="0" distR="0" wp14:anchorId="5821DECD" wp14:editId="266D47E6">
            <wp:extent cx="2160270" cy="1456690"/>
            <wp:effectExtent l="0" t="0" r="0" b="0"/>
            <wp:docPr id="156" name="รูปภาพ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91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AD7C" w14:textId="77777777" w:rsidR="004F3246" w:rsidRPr="00DF4EA1" w:rsidRDefault="004F3246" w:rsidP="00F7478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bookmarkStart w:id="53" w:name="_Hlk119041852"/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>รูปที่ 2.</w:t>
      </w:r>
      <w:r w:rsidRPr="00DF4EA1">
        <w:rPr>
          <w:rFonts w:ascii="TH SarabunPSK" w:hAnsi="TH SarabunPSK" w:cs="TH SarabunPSK"/>
          <w:b/>
          <w:bCs/>
          <w:sz w:val="32"/>
          <w:szCs w:val="32"/>
        </w:rPr>
        <w:t>11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Pr="00DF4EA1">
        <w:rPr>
          <w:rFonts w:ascii="TH SarabunPSK" w:hAnsi="TH SarabunPSK" w:cs="TH SarabunPSK"/>
          <w:sz w:val="32"/>
          <w:szCs w:val="32"/>
        </w:rPr>
        <w:t xml:space="preserve">Log-Sigmoid Transfer Function (Beale et al., </w:t>
      </w:r>
      <w:r w:rsidRPr="00DF4EA1">
        <w:rPr>
          <w:rFonts w:ascii="TH SarabunPSK" w:hAnsi="TH SarabunPSK" w:cs="TH SarabunPSK"/>
          <w:sz w:val="32"/>
          <w:szCs w:val="32"/>
          <w:cs/>
        </w:rPr>
        <w:t>2013)</w:t>
      </w:r>
      <w:bookmarkEnd w:id="53"/>
    </w:p>
    <w:p w14:paraId="2BB81995" w14:textId="77777777" w:rsidR="004F3246" w:rsidRPr="00357481" w:rsidRDefault="004F3246" w:rsidP="00F7478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0BA310F" w14:textId="77777777" w:rsidR="004F3246" w:rsidRPr="00357481" w:rsidRDefault="004F3246" w:rsidP="00F74788">
      <w:pPr>
        <w:ind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.3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Tan-sigmoid function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หรือ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Hyperbolic tangent function</w:t>
      </w:r>
    </w:p>
    <w:p w14:paraId="11F8F4AD" w14:textId="77777777" w:rsidR="004F3246" w:rsidRPr="00DF4EA1" w:rsidRDefault="004F3246" w:rsidP="00AD247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          </w:t>
      </w:r>
      <w:r w:rsidRPr="00AD247A">
        <w:rPr>
          <w:rFonts w:ascii="TH SarabunPSK" w:hAnsi="TH SarabunPSK" w:cs="TH SarabunPSK"/>
          <w:i/>
          <w:sz w:val="24"/>
          <w:szCs w:val="24"/>
        </w:rPr>
        <w:t xml:space="preserve"> </w:t>
      </w:r>
      <w:r w:rsidR="00E812B4" w:rsidRPr="00CE4550">
        <w:rPr>
          <w:position w:val="-24"/>
        </w:rPr>
        <w:object w:dxaOrig="1540" w:dyaOrig="660" w14:anchorId="496C0BD6">
          <v:shape id="_x0000_i1184" type="#_x0000_t75" style="width:76.8pt;height:33pt" o:ole="">
            <v:imagedata r:id="rId303" o:title=""/>
          </v:shape>
          <o:OLEObject Type="Embed" ProgID="Equation.DSMT4" ShapeID="_x0000_i1184" DrawAspect="Content" ObjectID="_1745852926" r:id="rId304"/>
        </w:object>
      </w:r>
      <w:r>
        <w:rPr>
          <w:rFonts w:ascii="TH SarabunPSK" w:hAnsi="TH SarabunPSK" w:cs="TH SarabunPSK"/>
          <w:i/>
          <w:sz w:val="24"/>
          <w:szCs w:val="24"/>
        </w:rPr>
        <w:t xml:space="preserve">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ทำคล้าย </w:t>
      </w:r>
      <w:r w:rsidRPr="00DF4EA1">
        <w:rPr>
          <w:rFonts w:ascii="TH SarabunPSK" w:hAnsi="TH SarabunPSK" w:cs="TH SarabunPSK"/>
          <w:sz w:val="32"/>
          <w:szCs w:val="32"/>
        </w:rPr>
        <w:t xml:space="preserve">Sigmoid function </w:t>
      </w:r>
      <w:r w:rsidRPr="00DF4EA1">
        <w:rPr>
          <w:rFonts w:ascii="TH SarabunPSK" w:hAnsi="TH SarabunPSK" w:cs="TH SarabunPSK"/>
          <w:sz w:val="32"/>
          <w:szCs w:val="32"/>
          <w:cs/>
        </w:rPr>
        <w:t>ใช้ที่เดียวกัน ใช้แทนกันได้ แต่ค่าที่ได้หลังจากผ่านฟังก์ชันนี้ คือ -1 ถึง 1</w:t>
      </w:r>
    </w:p>
    <w:p w14:paraId="16CF5DBA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4B69FC" w14:textId="77777777" w:rsidR="004F3246" w:rsidRPr="00DF4EA1" w:rsidRDefault="004F3246" w:rsidP="00F7478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hAnsi="TH SarabunPSK" w:cs="TH SarabunPSK"/>
          <w:noProof/>
        </w:rPr>
        <w:drawing>
          <wp:inline distT="0" distB="0" distL="0" distR="0" wp14:anchorId="510EDCF2" wp14:editId="423EFF57">
            <wp:extent cx="2160270" cy="1545590"/>
            <wp:effectExtent l="0" t="0" r="0" b="0"/>
            <wp:docPr id="158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96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154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B1FA" w14:textId="77777777" w:rsidR="004F3246" w:rsidRPr="00DF4EA1" w:rsidRDefault="004F3246" w:rsidP="00F7478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>รูปที่ 2.1</w:t>
      </w:r>
      <w:r w:rsidRPr="00DF4E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F4EA1">
        <w:rPr>
          <w:rFonts w:ascii="TH SarabunPSK" w:hAnsi="TH SarabunPSK" w:cs="TH SarabunPSK"/>
          <w:sz w:val="32"/>
          <w:szCs w:val="32"/>
        </w:rPr>
        <w:t xml:space="preserve">Tan-Sigmoid Transfer Function (Beale et al., </w:t>
      </w:r>
      <w:r w:rsidRPr="00DF4EA1">
        <w:rPr>
          <w:rFonts w:ascii="TH SarabunPSK" w:hAnsi="TH SarabunPSK" w:cs="TH SarabunPSK"/>
          <w:sz w:val="32"/>
          <w:szCs w:val="32"/>
          <w:cs/>
        </w:rPr>
        <w:t>2013)</w:t>
      </w:r>
    </w:p>
    <w:p w14:paraId="48119DF5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6E5AD8C" w14:textId="77777777" w:rsidR="004F3246" w:rsidRPr="00DF4EA1" w:rsidRDefault="004F3246" w:rsidP="00F74788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ทั้ง </w:t>
      </w:r>
      <w:r w:rsidRPr="00DF4EA1">
        <w:rPr>
          <w:rFonts w:ascii="TH SarabunPSK" w:hAnsi="TH SarabunPSK" w:cs="TH SarabunPSK"/>
          <w:sz w:val="32"/>
          <w:szCs w:val="32"/>
        </w:rPr>
        <w:t xml:space="preserve">Sigmoid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F4EA1">
        <w:rPr>
          <w:rFonts w:ascii="TH SarabunPSK" w:hAnsi="TH SarabunPSK" w:cs="TH SarabunPSK"/>
          <w:sz w:val="32"/>
          <w:szCs w:val="32"/>
        </w:rPr>
        <w:t xml:space="preserve">Tan-sigmoid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สามารถใช้ใน </w:t>
      </w:r>
      <w:r w:rsidRPr="00DF4EA1">
        <w:rPr>
          <w:rFonts w:ascii="TH SarabunPSK" w:hAnsi="TH SarabunPSK" w:cs="TH SarabunPSK"/>
          <w:sz w:val="32"/>
          <w:szCs w:val="32"/>
        </w:rPr>
        <w:t xml:space="preserve">Output neurons </w:t>
      </w:r>
      <w:r w:rsidRPr="00DF4EA1">
        <w:rPr>
          <w:rFonts w:ascii="TH SarabunPSK" w:hAnsi="TH SarabunPSK" w:cs="TH SarabunPSK"/>
          <w:sz w:val="32"/>
          <w:szCs w:val="32"/>
          <w:cs/>
        </w:rPr>
        <w:t>ในปัญหาการพยากรณ์เชิง</w:t>
      </w:r>
    </w:p>
    <w:p w14:paraId="143FC322" w14:textId="77777777" w:rsidR="004F3246" w:rsidRPr="00DF4EA1" w:rsidRDefault="004F3246" w:rsidP="00B15BDA">
      <w:pPr>
        <w:spacing w:after="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>กลุ่ม เนื่องจากค่าที่ได้จะอยู่ช่วง ที่มีขอบเขตจำกัด และค่านี้เองจะแปลงกลับเป็นค่าพยากรณ์ที่ต้องการ เช่น ค่าพยากรณ์=</w:t>
      </w:r>
      <w:r w:rsidRPr="00DF4EA1">
        <w:rPr>
          <w:rFonts w:ascii="TH SarabunPSK" w:hAnsi="TH SarabunPSK" w:cs="TH SarabunPSK"/>
          <w:sz w:val="32"/>
          <w:szCs w:val="32"/>
        </w:rPr>
        <w:t>0.345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ก็จะแปลงกลับเป็นกลุ่มตามที่ท าการใส่รหัสไว้ในข้างต้น แต่จะไม่เหมาะที่นำมาใช้พยากรณ์เชิงตัวเลข สำหรับปัญหา </w:t>
      </w:r>
      <w:r w:rsidRPr="00DF4EA1">
        <w:rPr>
          <w:rFonts w:ascii="TH SarabunPSK" w:hAnsi="TH SarabunPSK" w:cs="TH SarabunPSK"/>
          <w:sz w:val="32"/>
          <w:szCs w:val="32"/>
        </w:rPr>
        <w:t xml:space="preserve">Regression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F4EA1">
        <w:rPr>
          <w:rFonts w:ascii="TH SarabunPSK" w:hAnsi="TH SarabunPSK" w:cs="TH SarabunPSK"/>
          <w:sz w:val="32"/>
          <w:szCs w:val="32"/>
        </w:rPr>
        <w:t xml:space="preserve">Time series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เนื่องจากใช้ </w:t>
      </w:r>
      <w:r w:rsidRPr="00DF4EA1">
        <w:rPr>
          <w:rFonts w:ascii="TH SarabunPSK" w:hAnsi="TH SarabunPSK" w:cs="TH SarabunPSK"/>
          <w:sz w:val="32"/>
          <w:szCs w:val="32"/>
        </w:rPr>
        <w:t xml:space="preserve">Linear function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จะดีกว่าเพราะว่าไม่ต้องแปลงกลับไปมางานวิจัยชิ้นนี้เลือกใช้ ฟังก์ชัน </w:t>
      </w:r>
      <w:r w:rsidRPr="00DF4EA1">
        <w:rPr>
          <w:rFonts w:ascii="TH SarabunPSK" w:hAnsi="TH SarabunPSK" w:cs="TH SarabunPSK"/>
          <w:sz w:val="32"/>
          <w:szCs w:val="32"/>
        </w:rPr>
        <w:t xml:space="preserve">Hyperbolic tangent function </w:t>
      </w:r>
      <w:r w:rsidRPr="00DF4EA1">
        <w:rPr>
          <w:rFonts w:ascii="TH SarabunPSK" w:hAnsi="TH SarabunPSK" w:cs="TH SarabunPSK"/>
          <w:sz w:val="32"/>
          <w:szCs w:val="32"/>
          <w:cs/>
        </w:rPr>
        <w:t>เนื่องจากเป็นที่นิยมใช้ทั่วไป และให้ค่าพยากรณ์ที่มีความแม่นยำ (</w:t>
      </w:r>
      <w:proofErr w:type="spellStart"/>
      <w:r w:rsidRPr="00DF4EA1">
        <w:rPr>
          <w:rFonts w:ascii="TH SarabunPSK" w:hAnsi="TH SarabunPSK" w:cs="TH SarabunPSK"/>
          <w:sz w:val="32"/>
          <w:szCs w:val="32"/>
        </w:rPr>
        <w:t>BekirKarlik</w:t>
      </w:r>
      <w:proofErr w:type="spellEnd"/>
      <w:r w:rsidRPr="00DF4EA1">
        <w:rPr>
          <w:rFonts w:ascii="TH SarabunPSK" w:hAnsi="TH SarabunPSK" w:cs="TH SarabunPSK"/>
          <w:sz w:val="32"/>
          <w:szCs w:val="32"/>
        </w:rPr>
        <w:t xml:space="preserve"> and A. </w:t>
      </w:r>
      <w:proofErr w:type="spellStart"/>
      <w:r w:rsidRPr="00DF4EA1">
        <w:rPr>
          <w:rFonts w:ascii="TH SarabunPSK" w:hAnsi="TH SarabunPSK" w:cs="TH SarabunPSK"/>
          <w:sz w:val="32"/>
          <w:szCs w:val="32"/>
        </w:rPr>
        <w:t>Vehbi</w:t>
      </w:r>
      <w:proofErr w:type="spellEnd"/>
      <w:r w:rsidRPr="00DF4EA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DF4EA1">
        <w:rPr>
          <w:rFonts w:ascii="TH SarabunPSK" w:hAnsi="TH SarabunPSK" w:cs="TH SarabunPSK"/>
          <w:sz w:val="32"/>
          <w:szCs w:val="32"/>
        </w:rPr>
        <w:t>Olgac</w:t>
      </w:r>
      <w:proofErr w:type="spellEnd"/>
      <w:r w:rsidRPr="00DF4EA1">
        <w:rPr>
          <w:rFonts w:ascii="TH SarabunPSK" w:hAnsi="TH SarabunPSK" w:cs="TH SarabunPSK"/>
          <w:sz w:val="32"/>
          <w:szCs w:val="32"/>
        </w:rPr>
        <w:t>, 2010)</w:t>
      </w:r>
    </w:p>
    <w:p w14:paraId="38EA122A" w14:textId="77777777" w:rsidR="003B7997" w:rsidRPr="00DF4EA1" w:rsidRDefault="003B7997" w:rsidP="00B15BD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6C79E3E" w14:textId="77777777" w:rsidR="004F3246" w:rsidRPr="00357481" w:rsidRDefault="004F3246" w:rsidP="00B15BDA">
      <w:pPr>
        <w:spacing w:after="0"/>
        <w:ind w:left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การแปลงข้อมูลก่อนและหลังกระบวนการเรียนรู้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Data preprocessing and     </w:t>
      </w:r>
    </w:p>
    <w:p w14:paraId="330E60DA" w14:textId="77777777" w:rsidR="004F3246" w:rsidRDefault="004F3246" w:rsidP="00EB384C">
      <w:pPr>
        <w:spacing w:after="0" w:line="360" w:lineRule="auto"/>
        <w:ind w:left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      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postprocessing)</w:t>
      </w:r>
    </w:p>
    <w:p w14:paraId="49A66B1A" w14:textId="701267DA" w:rsidR="004F3246" w:rsidRDefault="00EB384C" w:rsidP="00EB384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</w:t>
      </w:r>
      <w:r w:rsidRPr="00AD247A">
        <w:rPr>
          <w:rFonts w:ascii="TH SarabunPSK" w:hAnsi="TH SarabunPSK" w:cs="TH SarabunPSK"/>
          <w:i/>
          <w:sz w:val="24"/>
          <w:szCs w:val="24"/>
        </w:rPr>
        <w:t xml:space="preserve"> 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 xml:space="preserve">การแปลงข้อมูลก่อนนำข้อมูลสร้างตัวแบบ สำหรับ </w:t>
      </w:r>
      <w:r w:rsidR="004F3246" w:rsidRPr="00DF4EA1">
        <w:rPr>
          <w:rFonts w:ascii="TH SarabunPSK" w:hAnsi="TH SarabunPSK" w:cs="TH SarabunPSK"/>
          <w:sz w:val="32"/>
          <w:szCs w:val="32"/>
        </w:rPr>
        <w:t>ANN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 xml:space="preserve"> เป็นสิ่งที่ควรทำเนื่องจากจะท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ำ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>ให้การสร้างตัวแบบใช้เวลาน้อยลงหรือมักจะทำให้ได้คำตอบที่มีประสิทธิภาพมากยิ่งขึ้นการแปลงข้อมูล (</w:t>
      </w:r>
      <w:r w:rsidR="004F3246" w:rsidRPr="00DF4EA1">
        <w:rPr>
          <w:rFonts w:ascii="TH SarabunPSK" w:hAnsi="TH SarabunPSK" w:cs="TH SarabunPSK"/>
          <w:sz w:val="32"/>
          <w:szCs w:val="32"/>
        </w:rPr>
        <w:t xml:space="preserve">Data transformation) 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 xml:space="preserve">ให้อยู่ในช่วงที่เหมาะสม ได้แก่ </w:t>
      </w:r>
    </w:p>
    <w:p w14:paraId="68D8DBF9" w14:textId="77777777" w:rsidR="00EB384C" w:rsidRDefault="00EB384C" w:rsidP="00EB384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503CAC8" w14:textId="77777777" w:rsidR="00EB384C" w:rsidRDefault="00EB384C" w:rsidP="00EB384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85D0DA6" w14:textId="77777777" w:rsidR="00EB384C" w:rsidRPr="00DF4EA1" w:rsidRDefault="00EB384C" w:rsidP="00EB384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067B178" w14:textId="77777777" w:rsidR="004F3246" w:rsidRPr="00357481" w:rsidRDefault="004F3246" w:rsidP="00C55CFB">
      <w:pPr>
        <w:ind w:left="720"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การใส่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Logarithm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ข้อมูลดิบ</w:t>
      </w:r>
    </w:p>
    <w:p w14:paraId="75100715" w14:textId="77777777" w:rsidR="004F3246" w:rsidRPr="00DF4EA1" w:rsidRDefault="004F3246" w:rsidP="00B15BDA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ส่วนใหญ่นิยม ใส่ </w:t>
      </w:r>
      <w:r w:rsidRPr="00DF4EA1">
        <w:rPr>
          <w:rFonts w:ascii="TH SarabunPSK" w:hAnsi="TH SarabunPSK" w:cs="TH SarabunPSK"/>
          <w:sz w:val="32"/>
          <w:szCs w:val="32"/>
        </w:rPr>
        <w:t xml:space="preserve">Logarithm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ฐาน </w:t>
      </w:r>
      <w:r w:rsidRPr="00DF4EA1">
        <w:rPr>
          <w:rFonts w:ascii="TH SarabunPSK" w:hAnsi="TH SarabunPSK" w:cs="TH SarabunPSK"/>
          <w:sz w:val="32"/>
          <w:szCs w:val="32"/>
        </w:rPr>
        <w:t>10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หรือ ฐานธรรมชาติ ลักษณะข้อมูลที่น่าจะเหมาะ</w:t>
      </w:r>
    </w:p>
    <w:p w14:paraId="02EC9D34" w14:textId="77777777" w:rsidR="004F3246" w:rsidRPr="00357481" w:rsidRDefault="004F3246" w:rsidP="00B15B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กับการใส่ </w:t>
      </w:r>
      <w:r w:rsidRPr="00DF4EA1">
        <w:rPr>
          <w:rFonts w:ascii="TH SarabunPSK" w:hAnsi="TH SarabunPSK" w:cs="TH SarabunPSK"/>
          <w:sz w:val="32"/>
          <w:szCs w:val="32"/>
        </w:rPr>
        <w:t xml:space="preserve">Logarithm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คือข้อมูลที่มีการเพิ่มขึ้นแบบก้าวกระโดด เป็นแบบ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Exponential </w:t>
      </w:r>
      <w:r w:rsidRPr="00DF4EA1">
        <w:rPr>
          <w:rFonts w:ascii="TH SarabunPSK" w:hAnsi="TH SarabunPSK" w:cs="TH SarabunPSK"/>
          <w:sz w:val="32"/>
          <w:szCs w:val="32"/>
          <w:cs/>
        </w:rPr>
        <w:t>จัดได้ว่าข้อมูลม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DF4EA1">
        <w:rPr>
          <w:rFonts w:ascii="TH SarabunPSK" w:hAnsi="TH SarabunPSK" w:cs="TH SarabunPSK"/>
          <w:sz w:val="32"/>
          <w:szCs w:val="32"/>
          <w:cs/>
        </w:rPr>
        <w:t>ความสัมพันธ์แบบผลคูณ (</w:t>
      </w:r>
      <w:r w:rsidRPr="00DF4EA1">
        <w:rPr>
          <w:rFonts w:ascii="TH SarabunPSK" w:hAnsi="TH SarabunPSK" w:cs="TH SarabunPSK"/>
          <w:sz w:val="32"/>
          <w:szCs w:val="32"/>
        </w:rPr>
        <w:t xml:space="preserve">Multiplicative relations)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การใส่ </w:t>
      </w:r>
      <w:r w:rsidRPr="00DF4EA1">
        <w:rPr>
          <w:rFonts w:ascii="TH SarabunPSK" w:hAnsi="TH SarabunPSK" w:cs="TH SarabunPSK"/>
          <w:sz w:val="32"/>
          <w:szCs w:val="32"/>
        </w:rPr>
        <w:t xml:space="preserve">Logarithm </w:t>
      </w:r>
      <w:r w:rsidRPr="00DF4EA1">
        <w:rPr>
          <w:rFonts w:ascii="TH SarabunPSK" w:hAnsi="TH SarabunPSK" w:cs="TH SarabunPSK"/>
          <w:sz w:val="32"/>
          <w:szCs w:val="32"/>
          <w:cs/>
        </w:rPr>
        <w:t>เข้าไปเปรียบเสมือนการปรับความสัมพันธ์เป็นแบบผลบวก (</w:t>
      </w:r>
      <w:r w:rsidRPr="00DF4EA1">
        <w:rPr>
          <w:rFonts w:ascii="TH SarabunPSK" w:hAnsi="TH SarabunPSK" w:cs="TH SarabunPSK"/>
          <w:sz w:val="32"/>
          <w:szCs w:val="32"/>
        </w:rPr>
        <w:t xml:space="preserve">Additive relations) </w:t>
      </w:r>
    </w:p>
    <w:p w14:paraId="4A578F02" w14:textId="77777777" w:rsidR="004F3246" w:rsidRPr="00357481" w:rsidRDefault="004F3246" w:rsidP="00B15BDA">
      <w:pPr>
        <w:ind w:left="720"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การแปลงข้อมูลเชิงเส้นตรง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Linear transformation)</w:t>
      </w:r>
      <w:bookmarkStart w:id="54" w:name="_Hlk132795899"/>
      <w:bookmarkStart w:id="55" w:name="_Hlk122066288"/>
    </w:p>
    <w:p w14:paraId="1C1625A2" w14:textId="77777777" w:rsidR="004F3246" w:rsidRPr="00357481" w:rsidRDefault="004F3246" w:rsidP="00B15BDA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>การแปลงข้อมูลเชิงเส้น</w:t>
      </w:r>
      <w:bookmarkEnd w:id="54"/>
      <w:r w:rsidRPr="00DF4EA1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r w:rsidRPr="00DF4EA1">
        <w:rPr>
          <w:rFonts w:ascii="TH SarabunPSK" w:hAnsi="TH SarabunPSK" w:cs="TH SarabunPSK"/>
          <w:sz w:val="32"/>
          <w:szCs w:val="32"/>
        </w:rPr>
        <w:t xml:space="preserve">Normalized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คือการนำข้อมูลดิบ มาจำกัดช่วง เช่นอยู่ในช่วง </w:t>
      </w:r>
      <w:r w:rsidRPr="00DF4EA1">
        <w:rPr>
          <w:rFonts w:ascii="TH SarabunPSK" w:hAnsi="TH SarabunPSK" w:cs="TH SarabunPSK"/>
          <w:sz w:val="32"/>
          <w:szCs w:val="32"/>
        </w:rPr>
        <w:t xml:space="preserve">0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DF4EA1">
        <w:rPr>
          <w:rFonts w:ascii="TH SarabunPSK" w:hAnsi="TH SarabunPSK" w:cs="TH SarabunPSK"/>
          <w:sz w:val="32"/>
          <w:szCs w:val="32"/>
        </w:rPr>
        <w:t xml:space="preserve">1 </w:t>
      </w:r>
      <w:r w:rsidRPr="00DF4EA1">
        <w:rPr>
          <w:rFonts w:ascii="TH SarabunPSK" w:hAnsi="TH SarabunPSK" w:cs="TH SarabunPSK"/>
          <w:sz w:val="32"/>
          <w:szCs w:val="32"/>
          <w:cs/>
        </w:rPr>
        <w:t>และ -</w:t>
      </w:r>
      <w:r w:rsidRPr="00DF4EA1">
        <w:rPr>
          <w:rFonts w:ascii="TH SarabunPSK" w:hAnsi="TH SarabunPSK" w:cs="TH SarabunPSK"/>
          <w:sz w:val="32"/>
          <w:szCs w:val="32"/>
        </w:rPr>
        <w:t xml:space="preserve">1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DF4EA1">
        <w:rPr>
          <w:rFonts w:ascii="TH SarabunPSK" w:hAnsi="TH SarabunPSK" w:cs="TH SarabunPSK"/>
          <w:sz w:val="32"/>
          <w:szCs w:val="32"/>
        </w:rPr>
        <w:t>1</w:t>
      </w:r>
      <w:bookmarkEnd w:id="55"/>
    </w:p>
    <w:p w14:paraId="18AE8388" w14:textId="77777777" w:rsidR="004F3246" w:rsidRPr="00DF4EA1" w:rsidRDefault="004F3246" w:rsidP="00D919FD">
      <w:pPr>
        <w:spacing w:after="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ab/>
      </w:r>
      <w:bookmarkStart w:id="56" w:name="_Hlk119043438"/>
      <w:r w:rsidRPr="00DF4EA1">
        <w:rPr>
          <w:rFonts w:ascii="TH SarabunPSK" w:hAnsi="TH SarabunPSK" w:cs="TH SarabunPSK"/>
          <w:sz w:val="32"/>
          <w:szCs w:val="32"/>
        </w:rPr>
        <w:t xml:space="preserve">                     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>ช่วง</w:t>
      </w:r>
      <w:r w:rsidRPr="00DF4EA1">
        <w:rPr>
          <w:rFonts w:ascii="TH SarabunPSK" w:hAnsi="TH SarabunPSK" w:cs="TH SarabunPSK"/>
          <w:sz w:val="32"/>
          <w:szCs w:val="32"/>
        </w:rPr>
        <w:t xml:space="preserve">  0 </w:t>
      </w:r>
      <w:r w:rsidRPr="00DF4EA1">
        <w:rPr>
          <w:rFonts w:ascii="TH SarabunPSK" w:hAnsi="TH SarabunPSK" w:cs="TH SarabunPSK"/>
          <w:sz w:val="32"/>
          <w:szCs w:val="32"/>
          <w:cs/>
        </w:rPr>
        <w:t>ถึง 1</w:t>
      </w:r>
      <w:r w:rsidRPr="00DF4EA1">
        <w:rPr>
          <w:rFonts w:ascii="TH SarabunPSK" w:hAnsi="TH SarabunPSK" w:cs="TH SarabunPSK"/>
          <w:sz w:val="32"/>
          <w:szCs w:val="32"/>
        </w:rPr>
        <w:t xml:space="preserve"> : </w:t>
      </w:r>
      <w:bookmarkEnd w:id="56"/>
      <w:r w:rsidRPr="00DF4EA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812B4" w:rsidRPr="00CE4550">
        <w:rPr>
          <w:position w:val="-30"/>
        </w:rPr>
        <w:object w:dxaOrig="1460" w:dyaOrig="680" w14:anchorId="05D674C4">
          <v:shape id="_x0000_i1185" type="#_x0000_t75" style="width:73.2pt;height:33.6pt" o:ole="">
            <v:imagedata r:id="rId306" o:title=""/>
          </v:shape>
          <o:OLEObject Type="Embed" ProgID="Equation.DSMT4" ShapeID="_x0000_i1185" DrawAspect="Content" ObjectID="_1745852927" r:id="rId307"/>
        </w:object>
      </w:r>
    </w:p>
    <w:p w14:paraId="79F8BD69" w14:textId="77777777" w:rsidR="004F3246" w:rsidRPr="00DF4EA1" w:rsidRDefault="004F3246" w:rsidP="00D919F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6877083" w14:textId="77777777" w:rsidR="004F3246" w:rsidRPr="00DF4EA1" w:rsidRDefault="004F3246" w:rsidP="00D919F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  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ช่วง  </w:t>
      </w:r>
      <w:r w:rsidRPr="00DF4EA1">
        <w:rPr>
          <w:rFonts w:ascii="TH SarabunPSK" w:hAnsi="TH SarabunPSK" w:cs="TH SarabunPSK"/>
          <w:sz w:val="32"/>
          <w:szCs w:val="32"/>
        </w:rPr>
        <w:t xml:space="preserve">-1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ถึง </w:t>
      </w:r>
      <w:r w:rsidRPr="00DF4EA1">
        <w:rPr>
          <w:rFonts w:ascii="TH SarabunPSK" w:hAnsi="TH SarabunPSK" w:cs="TH SarabunPSK"/>
          <w:sz w:val="32"/>
          <w:szCs w:val="32"/>
        </w:rPr>
        <w:t xml:space="preserve">1 : </w:t>
      </w:r>
      <w:r w:rsidR="00A874BD" w:rsidRPr="00CE4550">
        <w:rPr>
          <w:position w:val="-30"/>
        </w:rPr>
        <w:object w:dxaOrig="1840" w:dyaOrig="680" w14:anchorId="0F4A339C">
          <v:shape id="_x0000_i1186" type="#_x0000_t75" style="width:91.8pt;height:33.6pt" o:ole="">
            <v:imagedata r:id="rId308" o:title=""/>
          </v:shape>
          <o:OLEObject Type="Embed" ProgID="Equation.DSMT4" ShapeID="_x0000_i1186" DrawAspect="Content" ObjectID="_1745852928" r:id="rId309"/>
        </w:object>
      </w:r>
    </w:p>
    <w:p w14:paraId="24F425BC" w14:textId="77777777" w:rsidR="004F3246" w:rsidRPr="00DF4EA1" w:rsidRDefault="004F3246" w:rsidP="00D919F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45587676" w14:textId="77777777" w:rsidR="004F3246" w:rsidRPr="00DF4EA1" w:rsidRDefault="004F3246" w:rsidP="00D919F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bookmarkStart w:id="57" w:name="_Hlk119043983"/>
      <w:r w:rsidRPr="00DF4EA1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ab/>
        <w:t xml:space="preserve">   โดยที่</w:t>
      </w:r>
    </w:p>
    <w:p w14:paraId="6DC56C8C" w14:textId="44CE4C99" w:rsidR="004F3246" w:rsidRPr="00DF4EA1" w:rsidRDefault="004F3246" w:rsidP="00D919FD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="00E812B4" w:rsidRPr="00CE4550">
        <w:rPr>
          <w:position w:val="-12"/>
        </w:rPr>
        <w:object w:dxaOrig="240" w:dyaOrig="420" w14:anchorId="2CAAA830">
          <v:shape id="_x0000_i1187" type="#_x0000_t75" style="width:12pt;height:21pt" o:ole="">
            <v:imagedata r:id="rId310" o:title=""/>
          </v:shape>
          <o:OLEObject Type="Embed" ProgID="Equation.DSMT4" ShapeID="_x0000_i1187" DrawAspect="Content" ObjectID="_1745852929" r:id="rId311"/>
        </w:object>
      </w:r>
      <w:r w:rsidR="0018258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B384C">
        <w:rPr>
          <w:rFonts w:ascii="TH SarabunPSK" w:hAnsi="TH SarabunPSK" w:cs="TH SarabunPSK" w:hint="cs"/>
          <w:sz w:val="32"/>
          <w:szCs w:val="32"/>
          <w:cs/>
        </w:rPr>
        <w:t>แทน</w:t>
      </w:r>
      <w:r w:rsidRPr="00DF4EA1">
        <w:rPr>
          <w:rFonts w:ascii="TH SarabunPSK" w:hAnsi="TH SarabunPSK" w:cs="TH SarabunPSK"/>
          <w:sz w:val="32"/>
          <w:szCs w:val="32"/>
          <w:cs/>
        </w:rPr>
        <w:t>ค่าหลังจากการแปลง</w:t>
      </w:r>
    </w:p>
    <w:p w14:paraId="49E23557" w14:textId="165085ED" w:rsidR="004F3246" w:rsidRPr="00DF4EA1" w:rsidRDefault="00E812B4" w:rsidP="00DF4EA1">
      <w:pPr>
        <w:spacing w:after="0"/>
        <w:ind w:left="3600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2"/>
        </w:rPr>
        <w:object w:dxaOrig="220" w:dyaOrig="360" w14:anchorId="2A02FBFA">
          <v:shape id="_x0000_i1188" type="#_x0000_t75" style="width:11.4pt;height:18pt" o:ole="">
            <v:imagedata r:id="rId312" o:title=""/>
          </v:shape>
          <o:OLEObject Type="Embed" ProgID="Equation.DSMT4" ShapeID="_x0000_i1188" DrawAspect="Content" ObjectID="_1745852930" r:id="rId313"/>
        </w:object>
      </w:r>
      <w:r w:rsidR="0018258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B384C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>ข้อมูลดิบ</w:t>
      </w:r>
      <w:r w:rsidR="004F3246" w:rsidRPr="00DF4EA1">
        <w:rPr>
          <w:rFonts w:ascii="TH SarabunPSK" w:hAnsi="TH SarabunPSK" w:cs="TH SarabunPSK"/>
          <w:sz w:val="32"/>
          <w:szCs w:val="32"/>
        </w:rPr>
        <w:cr/>
      </w:r>
      <w:r w:rsidRPr="00CE4550">
        <w:rPr>
          <w:position w:val="-12"/>
        </w:rPr>
        <w:object w:dxaOrig="420" w:dyaOrig="360" w14:anchorId="4F8964AF">
          <v:shape id="_x0000_i1189" type="#_x0000_t75" style="width:21pt;height:18pt" o:ole="">
            <v:imagedata r:id="rId314" o:title=""/>
          </v:shape>
          <o:OLEObject Type="Embed" ProgID="Equation.DSMT4" ShapeID="_x0000_i1189" DrawAspect="Content" ObjectID="_1745852931" r:id="rId315"/>
        </w:object>
      </w:r>
      <w:r w:rsidR="0018258F">
        <w:rPr>
          <w:rFonts w:hint="cs"/>
          <w:cs/>
        </w:rPr>
        <w:t xml:space="preserve"> </w:t>
      </w:r>
      <w:r w:rsidR="00EB384C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>ข้อมูลดิบที่มีค่ามากที่สุด</w:t>
      </w:r>
    </w:p>
    <w:p w14:paraId="06251576" w14:textId="7CFEC494" w:rsidR="004F3246" w:rsidRDefault="00E812B4" w:rsidP="00DF4EA1">
      <w:pPr>
        <w:spacing w:after="0"/>
        <w:ind w:left="2880" w:firstLine="720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2"/>
        </w:rPr>
        <w:object w:dxaOrig="400" w:dyaOrig="360" w14:anchorId="64E8769F">
          <v:shape id="_x0000_i1190" type="#_x0000_t75" style="width:19.8pt;height:18pt" o:ole="">
            <v:imagedata r:id="rId316" o:title=""/>
          </v:shape>
          <o:OLEObject Type="Embed" ProgID="Equation.DSMT4" ShapeID="_x0000_i1190" DrawAspect="Content" ObjectID="_1745852932" r:id="rId317"/>
        </w:object>
      </w:r>
      <w:r w:rsidR="0018258F">
        <w:rPr>
          <w:rFonts w:hint="cs"/>
          <w:cs/>
        </w:rPr>
        <w:t xml:space="preserve"> </w:t>
      </w:r>
      <w:r w:rsidR="00EB384C">
        <w:rPr>
          <w:rFonts w:ascii="TH SarabunPSK" w:hAnsi="TH SarabunPSK" w:cs="TH SarabunPSK" w:hint="cs"/>
          <w:sz w:val="32"/>
          <w:szCs w:val="32"/>
          <w:cs/>
        </w:rPr>
        <w:t>แทน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>ข้อมูลดิบที่มีค่าน้อยที่สุด</w:t>
      </w:r>
    </w:p>
    <w:p w14:paraId="5FE8ABF8" w14:textId="77777777" w:rsidR="003B7997" w:rsidRPr="00DF4EA1" w:rsidRDefault="003B7997" w:rsidP="00EB384C">
      <w:pPr>
        <w:spacing w:after="0"/>
        <w:rPr>
          <w:rFonts w:ascii="TH SarabunPSK" w:hAnsi="TH SarabunPSK" w:cs="TH SarabunPSK"/>
          <w:sz w:val="32"/>
          <w:szCs w:val="32"/>
        </w:rPr>
      </w:pPr>
    </w:p>
    <w:bookmarkEnd w:id="57"/>
    <w:p w14:paraId="7C1A2541" w14:textId="77777777" w:rsidR="004F3246" w:rsidRPr="00357481" w:rsidRDefault="004F3246" w:rsidP="00FB3DC3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การแปลงข้อมูลแบบ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Standardization</w:t>
      </w:r>
    </w:p>
    <w:p w14:paraId="1214187D" w14:textId="77777777" w:rsidR="004F3246" w:rsidRPr="00DF4EA1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lastRenderedPageBreak/>
        <w:t xml:space="preserve"> 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แปลงข้อมูลโดยใช้คุณสมบัติทางสถิติ ที่มีค่าเฉลี่ยและค่า </w:t>
      </w:r>
      <w:r w:rsidRPr="00DF4EA1">
        <w:rPr>
          <w:rFonts w:ascii="TH SarabunPSK" w:hAnsi="TH SarabunPSK" w:cs="TH SarabunPSK"/>
          <w:sz w:val="32"/>
          <w:szCs w:val="32"/>
        </w:rPr>
        <w:t xml:space="preserve">Standard deviation </w:t>
      </w:r>
      <w:r w:rsidRPr="00DF4EA1">
        <w:rPr>
          <w:rFonts w:ascii="TH SarabunPSK" w:hAnsi="TH SarabunPSK" w:cs="TH SarabunPSK"/>
          <w:sz w:val="32"/>
          <w:szCs w:val="32"/>
          <w:cs/>
        </w:rPr>
        <w:t>ของข้อมูลดิบมาเกี่ยวข้องด้วย</w:t>
      </w:r>
    </w:p>
    <w:p w14:paraId="25944227" w14:textId="77777777" w:rsidR="00EB384C" w:rsidRDefault="00EB384C" w:rsidP="00FB3DC3">
      <w:pPr>
        <w:spacing w:after="0"/>
        <w:jc w:val="center"/>
      </w:pPr>
    </w:p>
    <w:p w14:paraId="6AD8C0BC" w14:textId="77777777" w:rsidR="00EB384C" w:rsidRDefault="00EB384C" w:rsidP="00FB3DC3">
      <w:pPr>
        <w:spacing w:after="0"/>
        <w:jc w:val="center"/>
      </w:pPr>
    </w:p>
    <w:p w14:paraId="3B3ECDB4" w14:textId="77777777" w:rsidR="00EB384C" w:rsidRDefault="00EB384C" w:rsidP="00FB3DC3">
      <w:pPr>
        <w:spacing w:after="0"/>
        <w:jc w:val="center"/>
      </w:pPr>
    </w:p>
    <w:p w14:paraId="3747DC71" w14:textId="77777777" w:rsidR="00EB384C" w:rsidRDefault="00EB384C" w:rsidP="00FB3DC3">
      <w:pPr>
        <w:spacing w:after="0"/>
        <w:jc w:val="center"/>
      </w:pPr>
    </w:p>
    <w:p w14:paraId="7857AE35" w14:textId="77777777" w:rsidR="00EB384C" w:rsidRDefault="00EB384C" w:rsidP="00FB3DC3">
      <w:pPr>
        <w:spacing w:after="0"/>
        <w:jc w:val="center"/>
      </w:pPr>
    </w:p>
    <w:p w14:paraId="1435AEA3" w14:textId="77777777" w:rsidR="00EB384C" w:rsidRDefault="00EB384C" w:rsidP="00FB3DC3">
      <w:pPr>
        <w:spacing w:after="0"/>
        <w:jc w:val="center"/>
      </w:pPr>
    </w:p>
    <w:p w14:paraId="27FC4037" w14:textId="56C30F7A" w:rsidR="004F3246" w:rsidRPr="00DF4EA1" w:rsidRDefault="00A874BD" w:rsidP="00FB3DC3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CE4550">
        <w:rPr>
          <w:position w:val="-30"/>
        </w:rPr>
        <w:object w:dxaOrig="1080" w:dyaOrig="700" w14:anchorId="451BA4ED">
          <v:shape id="_x0000_i1191" type="#_x0000_t75" style="width:54pt;height:34.8pt" o:ole="">
            <v:imagedata r:id="rId318" o:title=""/>
          </v:shape>
          <o:OLEObject Type="Embed" ProgID="Equation.DSMT4" ShapeID="_x0000_i1191" DrawAspect="Content" ObjectID="_1745852933" r:id="rId319"/>
        </w:object>
      </w:r>
    </w:p>
    <w:p w14:paraId="1338386D" w14:textId="77777777" w:rsidR="004F3246" w:rsidRPr="00DF4EA1" w:rsidRDefault="004F3246" w:rsidP="00DF4EA1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>โดยที่</w:t>
      </w:r>
    </w:p>
    <w:p w14:paraId="6ED97B25" w14:textId="77777777" w:rsidR="004F3246" w:rsidRPr="00DF4EA1" w:rsidRDefault="004F3246" w:rsidP="00FB3DC3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  <w:cs/>
        </w:rPr>
        <w:tab/>
      </w:r>
      <w:r w:rsidRPr="00DF4EA1">
        <w:rPr>
          <w:rFonts w:ascii="TH SarabunPSK" w:hAnsi="TH SarabunPSK" w:cs="TH SarabunPSK"/>
          <w:sz w:val="32"/>
          <w:szCs w:val="32"/>
        </w:rPr>
        <w:t xml:space="preserve"> </w:t>
      </w:r>
      <w:r w:rsidR="00A874BD" w:rsidRPr="00CE4550">
        <w:rPr>
          <w:position w:val="-12"/>
        </w:rPr>
        <w:object w:dxaOrig="220" w:dyaOrig="360" w14:anchorId="5092F8E8">
          <v:shape id="_x0000_i1192" type="#_x0000_t75" style="width:11.4pt;height:18pt" o:ole="">
            <v:imagedata r:id="rId320" o:title=""/>
          </v:shape>
          <o:OLEObject Type="Embed" ProgID="Equation.DSMT4" ShapeID="_x0000_i1192" DrawAspect="Content" ObjectID="_1745852934" r:id="rId321"/>
        </w:object>
      </w:r>
      <w:r w:rsidRPr="00DF4EA1">
        <w:rPr>
          <w:rFonts w:ascii="TH SarabunPSK" w:hAnsi="TH SarabunPSK" w:cs="TH SarabunPSK"/>
          <w:sz w:val="32"/>
          <w:szCs w:val="32"/>
        </w:rPr>
        <w:t xml:space="preserve">   </w:t>
      </w:r>
      <w:r w:rsidRPr="00DF4EA1">
        <w:rPr>
          <w:rFonts w:ascii="TH SarabunPSK" w:hAnsi="TH SarabunPSK" w:cs="TH SarabunPSK"/>
          <w:sz w:val="32"/>
          <w:szCs w:val="32"/>
          <w:cs/>
        </w:rPr>
        <w:t>คือ ค่าหลังจากการแปลง</w:t>
      </w:r>
    </w:p>
    <w:p w14:paraId="28563A92" w14:textId="77777777" w:rsidR="004F3246" w:rsidRDefault="004F3246" w:rsidP="00DF4EA1">
      <w:pPr>
        <w:spacing w:after="0"/>
        <w:ind w:left="3600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</w:t>
      </w:r>
      <w:r w:rsidR="00A874BD" w:rsidRPr="00CE4550">
        <w:rPr>
          <w:position w:val="-4"/>
        </w:rPr>
        <w:object w:dxaOrig="240" w:dyaOrig="300" w14:anchorId="3163A9D5">
          <v:shape id="_x0000_i1193" type="#_x0000_t75" style="width:12pt;height:15pt" o:ole="">
            <v:imagedata r:id="rId322" o:title=""/>
          </v:shape>
          <o:OLEObject Type="Embed" ProgID="Equation.DSMT4" ShapeID="_x0000_i1193" DrawAspect="Content" ObjectID="_1745852935" r:id="rId323"/>
        </w:object>
      </w:r>
      <w:r w:rsidRPr="00DF4EA1">
        <w:rPr>
          <w:rFonts w:ascii="TH SarabunPSK" w:hAnsi="TH SarabunPSK" w:cs="TH SarabunPSK"/>
          <w:sz w:val="32"/>
          <w:szCs w:val="32"/>
        </w:rPr>
        <w:t xml:space="preserve">  </w:t>
      </w:r>
      <w:r w:rsidRPr="00DF4EA1">
        <w:rPr>
          <w:rFonts w:ascii="TH SarabunPSK" w:hAnsi="TH SarabunPSK" w:cs="TH SarabunPSK"/>
          <w:sz w:val="32"/>
          <w:szCs w:val="32"/>
          <w:cs/>
        </w:rPr>
        <w:t>คือ ข้อมูลดิบ</w:t>
      </w:r>
      <w:r w:rsidRPr="00DF4EA1">
        <w:rPr>
          <w:rFonts w:ascii="TH SarabunPSK" w:hAnsi="TH SarabunPSK" w:cs="TH SarabunPSK"/>
          <w:sz w:val="32"/>
          <w:szCs w:val="32"/>
        </w:rPr>
        <w:cr/>
      </w:r>
      <w:r w:rsidR="0018258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874BD" w:rsidRPr="00CE4550">
        <w:rPr>
          <w:position w:val="-12"/>
        </w:rPr>
        <w:object w:dxaOrig="320" w:dyaOrig="360" w14:anchorId="57772A24">
          <v:shape id="_x0000_i1194" type="#_x0000_t75" style="width:16.2pt;height:18pt" o:ole="">
            <v:imagedata r:id="rId324" o:title=""/>
          </v:shape>
          <o:OLEObject Type="Embed" ProgID="Equation.DSMT4" ShapeID="_x0000_i1194" DrawAspect="Content" ObjectID="_1745852936" r:id="rId325"/>
        </w:object>
      </w:r>
      <w:r w:rsidRPr="00DF4EA1">
        <w:rPr>
          <w:rFonts w:ascii="TH SarabunPSK" w:hAnsi="TH SarabunPSK" w:cs="TH SarabunPSK"/>
          <w:sz w:val="32"/>
          <w:szCs w:val="32"/>
        </w:rPr>
        <w:t xml:space="preserve"> </w:t>
      </w:r>
      <w:r w:rsidRPr="00DF4EA1">
        <w:rPr>
          <w:rFonts w:ascii="TH SarabunPSK" w:hAnsi="TH SarabunPSK" w:cs="TH SarabunPSK"/>
          <w:sz w:val="32"/>
          <w:szCs w:val="32"/>
          <w:cs/>
        </w:rPr>
        <w:t>คือ</w:t>
      </w:r>
      <w:r w:rsidRPr="00DF4EA1">
        <w:rPr>
          <w:rFonts w:ascii="TH SarabunPSK" w:hAnsi="TH SarabunPSK" w:cs="TH SarabunPSK"/>
          <w:sz w:val="32"/>
          <w:szCs w:val="32"/>
        </w:rPr>
        <w:t xml:space="preserve">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DF4EA1">
        <w:rPr>
          <w:rFonts w:ascii="TH SarabunPSK" w:hAnsi="TH SarabunPSK" w:cs="TH SarabunPSK"/>
          <w:sz w:val="32"/>
          <w:szCs w:val="32"/>
        </w:rPr>
        <w:t xml:space="preserve">Standard deviation </w:t>
      </w:r>
      <w:r w:rsidRPr="00DF4EA1">
        <w:rPr>
          <w:rFonts w:ascii="TH SarabunPSK" w:hAnsi="TH SarabunPSK" w:cs="TH SarabunPSK"/>
          <w:sz w:val="32"/>
          <w:szCs w:val="32"/>
          <w:cs/>
        </w:rPr>
        <w:t>ของข้อมูลดิบ</w:t>
      </w:r>
    </w:p>
    <w:p w14:paraId="0F11BDE5" w14:textId="77777777" w:rsidR="0018258F" w:rsidRPr="00DF4EA1" w:rsidRDefault="0018258F" w:rsidP="00DF4EA1">
      <w:pPr>
        <w:spacing w:after="0"/>
        <w:ind w:left="3600"/>
        <w:rPr>
          <w:rFonts w:ascii="TH SarabunPSK" w:hAnsi="TH SarabunPSK" w:cs="TH SarabunPSK"/>
          <w:sz w:val="32"/>
          <w:szCs w:val="32"/>
        </w:rPr>
      </w:pPr>
    </w:p>
    <w:p w14:paraId="36AEBF47" w14:textId="4F2191E4" w:rsidR="004F3246" w:rsidRPr="00357481" w:rsidRDefault="004F3246" w:rsidP="00FB3DC3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EB384C">
        <w:rPr>
          <w:rFonts w:ascii="TH SarabunPSK" w:eastAsia="Times New Roman" w:hAnsi="TH SarabunPSK" w:cs="TH SarabunPSK" w:hint="cs"/>
          <w:sz w:val="32"/>
          <w:szCs w:val="32"/>
          <w:cs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การแปลงข้อมูลแบบ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Standardization</w:t>
      </w:r>
    </w:p>
    <w:p w14:paraId="68ECCC66" w14:textId="77777777" w:rsidR="004F3246" w:rsidRPr="00DF4EA1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แปลงข้อมูลโดยใช้คุณสมบัติทางสถิติ ที่มีค่าเฉลี่ยและค่า </w:t>
      </w:r>
      <w:r w:rsidRPr="00DF4EA1">
        <w:rPr>
          <w:rFonts w:ascii="TH SarabunPSK" w:hAnsi="TH SarabunPSK" w:cs="TH SarabunPSK"/>
          <w:sz w:val="32"/>
          <w:szCs w:val="32"/>
        </w:rPr>
        <w:t xml:space="preserve">Standard deviation </w:t>
      </w:r>
      <w:r w:rsidRPr="00DF4EA1">
        <w:rPr>
          <w:rFonts w:ascii="TH SarabunPSK" w:hAnsi="TH SarabunPSK" w:cs="TH SarabunPSK"/>
          <w:sz w:val="32"/>
          <w:szCs w:val="32"/>
          <w:cs/>
        </w:rPr>
        <w:t>ของข้อมูลดิบมาเกี่ยวข้องด้วย</w:t>
      </w:r>
    </w:p>
    <w:p w14:paraId="5F6A5B71" w14:textId="0E549DA2" w:rsidR="004F3246" w:rsidRPr="00357481" w:rsidRDefault="004F3246" w:rsidP="00FB3DC3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EB384C"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การ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Differencing</w:t>
      </w:r>
    </w:p>
    <w:p w14:paraId="0E42D798" w14:textId="77777777" w:rsidR="004F3246" w:rsidRPr="00DF4EA1" w:rsidRDefault="004F3246" w:rsidP="00FB3D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การนำข้อมูลดิบตัวติดกันมาลบกัน ดังเช่นการ </w:t>
      </w:r>
      <w:r w:rsidRPr="00DF4EA1">
        <w:rPr>
          <w:rFonts w:ascii="TH SarabunPSK" w:hAnsi="TH SarabunPSK" w:cs="TH SarabunPSK"/>
          <w:sz w:val="32"/>
          <w:szCs w:val="32"/>
        </w:rPr>
        <w:t xml:space="preserve">Differencing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ในการ </w:t>
      </w:r>
      <w:r w:rsidRPr="00DF4EA1">
        <w:rPr>
          <w:rFonts w:ascii="TH SarabunPSK" w:hAnsi="TH SarabunPSK" w:cs="TH SarabunPSK"/>
          <w:sz w:val="32"/>
          <w:szCs w:val="32"/>
        </w:rPr>
        <w:t>fit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ตัวแบบ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ARIMA </w:t>
      </w:r>
      <w:r w:rsidRPr="00DF4EA1">
        <w:rPr>
          <w:rFonts w:ascii="TH SarabunPSK" w:hAnsi="TH SarabunPSK" w:cs="TH SarabunPSK"/>
          <w:sz w:val="32"/>
          <w:szCs w:val="32"/>
          <w:cs/>
        </w:rPr>
        <w:t>เป็นการทำข้อมูลให้เรียบขึ้น กำจัดแนวโน้ม (</w:t>
      </w:r>
      <w:r w:rsidRPr="00DF4EA1">
        <w:rPr>
          <w:rFonts w:ascii="TH SarabunPSK" w:hAnsi="TH SarabunPSK" w:cs="TH SarabunPSK"/>
          <w:sz w:val="32"/>
          <w:szCs w:val="32"/>
        </w:rPr>
        <w:t xml:space="preserve">Trends) </w:t>
      </w:r>
      <w:r w:rsidRPr="00DF4EA1">
        <w:rPr>
          <w:rFonts w:ascii="TH SarabunPSK" w:hAnsi="TH SarabunPSK" w:cs="TH SarabunPSK"/>
          <w:sz w:val="32"/>
          <w:szCs w:val="32"/>
          <w:cs/>
        </w:rPr>
        <w:t>และ ลักษณะฤดูกาล (</w:t>
      </w:r>
      <w:r w:rsidRPr="00DF4EA1">
        <w:rPr>
          <w:rFonts w:ascii="TH SarabunPSK" w:hAnsi="TH SarabunPSK" w:cs="TH SarabunPSK"/>
          <w:sz w:val="32"/>
          <w:szCs w:val="32"/>
        </w:rPr>
        <w:t xml:space="preserve">Seasonality)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ออกไป การแปลงข้อมูลให้อยู่ในช่วงที่เหมาะสมนั้น ถือเป็นเรื่องจำเป็นเนื่องจากตัวแบบ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ANN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ไม่สามารถทำการพยากรณ์ได้เมื่อข้อมูลมี </w:t>
      </w:r>
      <w:r w:rsidRPr="00DF4EA1">
        <w:rPr>
          <w:rFonts w:ascii="TH SarabunPSK" w:hAnsi="TH SarabunPSK" w:cs="TH SarabunPSK"/>
          <w:sz w:val="32"/>
          <w:szCs w:val="32"/>
        </w:rPr>
        <w:t xml:space="preserve">Scale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ที่หลายหลาก มีค่าขอบเขตของข้อมูลในตัวแปรที่นำเข้าต่างกันมาก งานวิจัยชิ้นนี้ เลือกทำการแปลงข้อมูลให้อยู่ในช่วง -1 ถึง 1 เพื่อให้ค่าความห่างของข้อมูล สอดคล้องกับ </w:t>
      </w:r>
      <w:r w:rsidRPr="00DF4EA1">
        <w:rPr>
          <w:rFonts w:ascii="TH SarabunPSK" w:hAnsi="TH SarabunPSK" w:cs="TH SarabunPSK"/>
          <w:sz w:val="32"/>
          <w:szCs w:val="32"/>
        </w:rPr>
        <w:t xml:space="preserve">Activation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ฟังก์ชันที่เลือกใช้ คือ </w:t>
      </w:r>
      <w:r w:rsidRPr="00DF4EA1">
        <w:rPr>
          <w:rFonts w:ascii="TH SarabunPSK" w:hAnsi="TH SarabunPSK" w:cs="TH SarabunPSK"/>
          <w:sz w:val="32"/>
          <w:szCs w:val="32"/>
        </w:rPr>
        <w:t xml:space="preserve">Hyperbolic tangent sigmoid function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ภายหลังจากเทรน เรียบร้อยแล้ว </w:t>
      </w:r>
      <w:r w:rsidRPr="00DF4EA1">
        <w:rPr>
          <w:rFonts w:ascii="TH SarabunPSK" w:hAnsi="TH SarabunPSK" w:cs="TH SarabunPSK"/>
          <w:sz w:val="32"/>
          <w:szCs w:val="32"/>
        </w:rPr>
        <w:t xml:space="preserve">Output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ที่ได้จะต้องทำการแปลงกลับให้อยู่ในรูปแบบเดิม ก่อนทำ </w:t>
      </w:r>
      <w:r w:rsidRPr="00DF4EA1">
        <w:rPr>
          <w:rFonts w:ascii="TH SarabunPSK" w:hAnsi="TH SarabunPSK" w:cs="TH SarabunPSK"/>
          <w:sz w:val="32"/>
          <w:szCs w:val="32"/>
        </w:rPr>
        <w:t xml:space="preserve">Preprocessing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เรียกกระบวนการนี้ว่า </w:t>
      </w:r>
      <w:r w:rsidRPr="00DF4EA1">
        <w:rPr>
          <w:rFonts w:ascii="TH SarabunPSK" w:hAnsi="TH SarabunPSK" w:cs="TH SarabunPSK"/>
          <w:sz w:val="32"/>
          <w:szCs w:val="32"/>
        </w:rPr>
        <w:t xml:space="preserve">Postprocessing </w:t>
      </w:r>
      <w:r w:rsidRPr="00DF4EA1">
        <w:rPr>
          <w:rFonts w:ascii="TH SarabunPSK" w:hAnsi="TH SarabunPSK" w:cs="TH SarabunPSK"/>
          <w:sz w:val="32"/>
          <w:szCs w:val="32"/>
          <w:cs/>
        </w:rPr>
        <w:t>ค่าที่ได้นี้จะเป็นค่าพยากรณ์ที่สามารถนำไปใช้จริง</w:t>
      </w:r>
    </w:p>
    <w:p w14:paraId="35559805" w14:textId="77777777" w:rsidR="004F3246" w:rsidRPr="00DF4EA1" w:rsidRDefault="004F3246" w:rsidP="00FB3D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FB5BB54" w14:textId="77777777" w:rsidR="004F3246" w:rsidRPr="00357481" w:rsidRDefault="004F3246" w:rsidP="00735CC4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5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ตัวแบบ </w:t>
      </w:r>
      <w:r w:rsidRPr="00DF4EA1">
        <w:rPr>
          <w:rFonts w:ascii="TH SarabunPSK" w:hAnsi="TH SarabunPSK" w:cs="TH SarabunPSK"/>
          <w:b/>
          <w:bCs/>
          <w:sz w:val="32"/>
          <w:szCs w:val="32"/>
        </w:rPr>
        <w:t xml:space="preserve">ANN </w:t>
      </w: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>สำหรับการพยากรณ์อนุกรมเวลา (</w:t>
      </w:r>
      <w:r w:rsidRPr="00DF4EA1">
        <w:rPr>
          <w:rFonts w:ascii="TH SarabunPSK" w:hAnsi="TH SarabunPSK" w:cs="TH SarabunPSK"/>
          <w:b/>
          <w:bCs/>
          <w:sz w:val="32"/>
          <w:szCs w:val="32"/>
        </w:rPr>
        <w:t>ANN for time series</w:t>
      </w: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DF4EA1">
        <w:rPr>
          <w:rFonts w:ascii="TH SarabunPSK" w:hAnsi="TH SarabunPSK" w:cs="TH SarabunPSK"/>
          <w:b/>
          <w:bCs/>
          <w:sz w:val="32"/>
          <w:szCs w:val="32"/>
        </w:rPr>
        <w:t>forecasting)</w:t>
      </w:r>
    </w:p>
    <w:p w14:paraId="69E0523D" w14:textId="77777777" w:rsidR="004F3246" w:rsidRPr="00DF4EA1" w:rsidRDefault="004F3246" w:rsidP="00B15BDA">
      <w:pPr>
        <w:spacing w:after="0"/>
        <w:ind w:firstLine="720"/>
        <w:jc w:val="both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DF4EA1">
        <w:rPr>
          <w:rFonts w:ascii="TH SarabunPSK" w:hAnsi="TH SarabunPSK" w:cs="TH SarabunPSK"/>
          <w:sz w:val="32"/>
          <w:szCs w:val="32"/>
          <w:cs/>
        </w:rPr>
        <w:tab/>
        <w:t xml:space="preserve"> ตัวแบบ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ANN </w:t>
      </w:r>
      <w:r w:rsidRPr="00DF4EA1">
        <w:rPr>
          <w:rFonts w:ascii="TH SarabunPSK" w:hAnsi="TH SarabunPSK" w:cs="TH SarabunPSK"/>
          <w:sz w:val="32"/>
          <w:szCs w:val="32"/>
          <w:cs/>
        </w:rPr>
        <w:t>สามารถประยุกต์ใช้การพยากรณ์อนุกรมเวลาได้ ส่วนใหญ่นิยมใช้พยากรณ์ข้อมูล</w:t>
      </w:r>
    </w:p>
    <w:p w14:paraId="5DBFEE5C" w14:textId="77777777" w:rsidR="004F3246" w:rsidRPr="00DF4EA1" w:rsidRDefault="004F3246" w:rsidP="00B15BDA">
      <w:pPr>
        <w:spacing w:after="0"/>
        <w:jc w:val="both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lastRenderedPageBreak/>
        <w:t xml:space="preserve">อนุกรมเวลาชุดเดียว ตัวแปรเดียว ๆ เช่นพยากรณ์ยอดขายสินค้า พยากรณ์ความต้องการใช้พลังงาน ทั้งประเทศ พยากรณ์ราคาหุ้น ราคาทองคำ เป็นต้น โดยที่ใช้ตัวแปรที่ต้องการพยากรณ์นั้นเพียงตัวแปรเดียว ไม่ใช้ตัวแปรอิสระอื่น ๆ เพื่อมาพยากรณ์  ซึ่งเรียกว่า </w:t>
      </w:r>
      <w:r w:rsidRPr="00DF4EA1">
        <w:rPr>
          <w:rFonts w:ascii="TH SarabunPSK" w:hAnsi="TH SarabunPSK" w:cs="TH SarabunPSK"/>
          <w:sz w:val="32"/>
          <w:szCs w:val="32"/>
        </w:rPr>
        <w:t>Univariate time series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การพยากรณ์ข้อมูลอนุกรมเวลา มีเป้าหมาย คือการพยากรณ์ข้อมูลลุล่วงหน้า โดยใช้ข้อมูลเก่าในอดีตของข้อมูลชุดนั้นเพียงอย่างเดียว มาพยากรณ์ค่าในอนาคต โดยไม่ใช้ตัวแปรอื่นๆ มาวิเคราะห์ โดยส่วนมากการพยากรณ์อนุกรมเวลา จะเกี่ยวข้องกับตัวเลข ปัญหานี้จึงคล้ายคลึงกับปัญหา </w:t>
      </w:r>
      <w:r w:rsidRPr="00DF4EA1">
        <w:rPr>
          <w:rFonts w:ascii="TH SarabunPSK" w:hAnsi="TH SarabunPSK" w:cs="TH SarabunPSK"/>
          <w:sz w:val="32"/>
          <w:szCs w:val="32"/>
        </w:rPr>
        <w:t>Regression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การปรับเปลี่ยนปัญหาการพยากรณ์แบบ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Regression </w:t>
      </w:r>
      <w:r w:rsidRPr="00DF4EA1">
        <w:rPr>
          <w:rFonts w:ascii="TH SarabunPSK" w:hAnsi="TH SarabunPSK" w:cs="TH SarabunPSK"/>
          <w:sz w:val="32"/>
          <w:szCs w:val="32"/>
          <w:cs/>
        </w:rPr>
        <w:t>ให้เป็นการพยากรณ์อนุกรมเวลาที่สำคัญ คือการเปลี่ยนตัวแปรอิสระ ดังเช่นตัวอย่างต้องการพยากรณ์ยอดขายสินค้าชนิดหนึ่ง จากเดิมที่มีตัวแปรอิสระหลาย ๆ ตัว แล้วนำมาเทรนตัวแบบ แต่สำหรับอนุกรมเวลาจะใช้ข้อมูลตัวแปรยอดขายสินค้า เพียงตัวแปรเดียว โดยนำตัวแปรยอดขายมาแบ่งเป็นตัวแปรย่อย ณ เวลาย้อนหลัง ใช้เป็นตัวแปรอิสระในการพยากรณ์  รูปแบบการแปลงตัวแปรที่จะพยากรณ์เป็นตัวแปรอิสระนั้น เป็นไป ตามรูปที่ 2.13</w:t>
      </w:r>
    </w:p>
    <w:p w14:paraId="27283775" w14:textId="77777777" w:rsidR="004F3246" w:rsidRPr="00DF4EA1" w:rsidRDefault="004F3246" w:rsidP="00D919F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CE45CE5" w14:textId="77777777" w:rsidR="004F3246" w:rsidRPr="00DF4EA1" w:rsidRDefault="004F3246" w:rsidP="008F5841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57481">
        <w:rPr>
          <w:rFonts w:ascii="TH SarabunPSK" w:hAnsi="TH SarabunPSK" w:cs="TH SarabunPSK"/>
          <w:noProof/>
          <w:color w:val="FF0000"/>
        </w:rPr>
        <w:drawing>
          <wp:inline distT="0" distB="0" distL="0" distR="0" wp14:anchorId="11989826" wp14:editId="2611A0F4">
            <wp:extent cx="3277235" cy="2217420"/>
            <wp:effectExtent l="0" t="0" r="0" b="0"/>
            <wp:docPr id="16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29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8B6A" w14:textId="77777777" w:rsidR="004F3246" w:rsidRPr="00DF4EA1" w:rsidRDefault="004F3246" w:rsidP="00DF566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>รูปที่ 2.13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แผนผังตัวแปรอิสระและตัวแปรตามสำหรับตัวแบบ </w:t>
      </w:r>
      <w:r w:rsidRPr="00DF4EA1">
        <w:rPr>
          <w:rFonts w:ascii="TH SarabunPSK" w:hAnsi="TH SarabunPSK" w:cs="TH SarabunPSK"/>
          <w:sz w:val="32"/>
          <w:szCs w:val="32"/>
        </w:rPr>
        <w:t xml:space="preserve">ANN </w:t>
      </w:r>
    </w:p>
    <w:p w14:paraId="150D53A0" w14:textId="77777777" w:rsidR="004F3246" w:rsidRDefault="0018258F" w:rsidP="00B15BD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>ในการพยากรณ์ข้อมูลอนุกรมเวลา (ภัทร วรภู</w:t>
      </w:r>
      <w:r w:rsidR="004F3246" w:rsidRPr="00DF4EA1">
        <w:rPr>
          <w:rFonts w:ascii="TH SarabunPSK" w:hAnsi="TH SarabunPSK" w:cs="TH SarabunPSK"/>
          <w:sz w:val="32"/>
          <w:szCs w:val="32"/>
        </w:rPr>
        <w:t>,</w:t>
      </w:r>
      <w:r w:rsidR="004F3246" w:rsidRPr="00DF4EA1">
        <w:rPr>
          <w:rFonts w:ascii="TH SarabunPSK" w:hAnsi="TH SarabunPSK" w:cs="TH SarabunPSK"/>
          <w:sz w:val="32"/>
          <w:szCs w:val="32"/>
          <w:cs/>
        </w:rPr>
        <w:t>2556)</w:t>
      </w:r>
    </w:p>
    <w:p w14:paraId="3B4DED2E" w14:textId="77777777" w:rsidR="004F3246" w:rsidRPr="00DF4EA1" w:rsidRDefault="004F3246" w:rsidP="00B15BD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790BF33" w14:textId="77777777" w:rsidR="004F3246" w:rsidRPr="0018258F" w:rsidRDefault="004F3246" w:rsidP="001825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</w:rPr>
        <w:t xml:space="preserve">          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เช่นต้องการพยากรณ์ราคาหุ้นที่เวลา </w:t>
      </w:r>
      <w:r w:rsidRPr="0018258F">
        <w:rPr>
          <w:rFonts w:ascii="TH SarabunPSK" w:hAnsi="TH SarabunPSK" w:cs="TH SarabunPSK"/>
          <w:noProof/>
          <w:position w:val="-9"/>
          <w:sz w:val="32"/>
          <w:szCs w:val="32"/>
        </w:rPr>
        <w:drawing>
          <wp:inline distT="0" distB="0" distL="0" distR="0" wp14:anchorId="3A1428AF" wp14:editId="32699EA3">
            <wp:extent cx="283085" cy="151757"/>
            <wp:effectExtent l="0" t="0" r="0" b="0"/>
            <wp:docPr id="170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+&lt;/mo&gt;&lt;mn&gt;1&lt;/mn&gt;&lt;/mrow&gt;&lt;/msub&gt;&lt;/mstyle&gt;&lt;/math&gt;&quot;}" title="Y subscript t pl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+&lt;/mo&gt;&lt;mn&gt;1&lt;/mn&gt;&lt;/mrow&gt;&lt;/msub&gt;&lt;/mstyle&gt;&lt;/math&gt;&quot;}" title="Y subscript t plus 1 end subscript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  โดยรู้ข้อมูลยอดขายตั้งแต่ </w:t>
      </w:r>
      <w:r w:rsidR="0018258F"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="0018258F" w:rsidRPr="0018258F">
        <w:rPr>
          <w:rFonts w:ascii="TH SarabunPSK" w:hAnsi="TH SarabunPSK" w:cs="TH SarabunPSK"/>
          <w:position w:val="-12"/>
          <w:sz w:val="32"/>
          <w:szCs w:val="32"/>
        </w:rPr>
        <w:object w:dxaOrig="1040" w:dyaOrig="360" w14:anchorId="7B58E7F0">
          <v:shape id="_x0000_i1195" type="#_x0000_t75" style="width:52.2pt;height:18pt" o:ole="">
            <v:imagedata r:id="rId328" o:title=""/>
          </v:shape>
          <o:OLEObject Type="Embed" ProgID="Equation.DSMT4" ShapeID="_x0000_i1195" DrawAspect="Content" ObjectID="_1745852937" r:id="rId329"/>
        </w:object>
      </w:r>
      <w:r w:rsidRPr="0018258F">
        <w:rPr>
          <w:rFonts w:ascii="TH SarabunPSK" w:hAnsi="TH SarabunPSK" w:cs="TH SarabunPSK"/>
          <w:sz w:val="32"/>
          <w:szCs w:val="32"/>
          <w:cs/>
        </w:rPr>
        <w:t>จากนั้นกำหนดจำนวนจุดเวลายอนหลังมาทำเป็นตัวแปร (</w:t>
      </w:r>
      <w:r w:rsidRPr="0018258F">
        <w:rPr>
          <w:rFonts w:ascii="TH SarabunPSK" w:hAnsi="TH SarabunPSK" w:cs="TH SarabunPSK"/>
          <w:sz w:val="32"/>
          <w:szCs w:val="32"/>
        </w:rPr>
        <w:t xml:space="preserve">Lag variable)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เช่นกำหนดจำนวน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เป็น 1 นั่นคือทำการพยากรณ์</w:t>
      </w:r>
      <w:r w:rsidR="0018258F">
        <w:rPr>
          <w:rFonts w:ascii="TH SarabunPSK" w:hAnsi="TH SarabunPSK" w:cs="TH SarabunPSK"/>
          <w:sz w:val="32"/>
          <w:szCs w:val="32"/>
        </w:rPr>
        <w:t xml:space="preserve"> </w:t>
      </w:r>
      <w:r w:rsidR="0018258F" w:rsidRPr="00CE4550">
        <w:rPr>
          <w:position w:val="-12"/>
        </w:rPr>
        <w:object w:dxaOrig="360" w:dyaOrig="360" w14:anchorId="1CC6E790">
          <v:shape id="_x0000_i1196" type="#_x0000_t75" style="width:18pt;height:18pt" o:ole="">
            <v:imagedata r:id="rId330" o:title=""/>
          </v:shape>
          <o:OLEObject Type="Embed" ProgID="Equation.DSMT4" ShapeID="_x0000_i1196" DrawAspect="Content" ObjectID="_1745852938" r:id="rId331"/>
        </w:object>
      </w:r>
      <w:r w:rsid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>ด้วย</w:t>
      </w:r>
      <w:r w:rsidRPr="0018258F">
        <w:rPr>
          <w:rFonts w:ascii="TH SarabunPSK" w:hAnsi="TH SarabunPSK" w:cs="TH SarabunPSK"/>
          <w:noProof/>
          <w:position w:val="-9"/>
          <w:sz w:val="32"/>
          <w:szCs w:val="32"/>
        </w:rPr>
        <w:t xml:space="preserve"> </w:t>
      </w:r>
      <w:r w:rsidR="0018258F" w:rsidRPr="00CE4550">
        <w:rPr>
          <w:position w:val="-12"/>
        </w:rPr>
        <w:object w:dxaOrig="220" w:dyaOrig="360" w14:anchorId="15AE3F14">
          <v:shape id="_x0000_i1197" type="#_x0000_t75" style="width:11.4pt;height:18pt" o:ole="">
            <v:imagedata r:id="rId332" o:title=""/>
          </v:shape>
          <o:OLEObject Type="Embed" ProgID="Equation.DSMT4" ShapeID="_x0000_i1197" DrawAspect="Content" ObjectID="_1745852939" r:id="rId333"/>
        </w:objec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 หรือกำหนดจำนวน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เป็น 2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>นั่นคือทำการพยากรณ์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noProof/>
          <w:position w:val="-9"/>
          <w:sz w:val="32"/>
          <w:szCs w:val="32"/>
        </w:rPr>
        <w:drawing>
          <wp:inline distT="0" distB="0" distL="0" distR="0" wp14:anchorId="771E32C5" wp14:editId="5C8EA008">
            <wp:extent cx="283085" cy="151757"/>
            <wp:effectExtent l="0" t="0" r="0" b="0"/>
            <wp:docPr id="174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+&lt;/mo&gt;&lt;mn&gt;1&lt;/mn&gt;&lt;/mrow&gt;&lt;/msub&gt;&lt;/mstyle&gt;&lt;/math&gt;&quot;}" title="Y subscript t pl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+&lt;/mo&gt;&lt;mn&gt;1&lt;/mn&gt;&lt;/mrow&gt;&lt;/msub&gt;&lt;/mstyle&gt;&lt;/math&gt;&quot;}" title="Y subscript t plus 1 end subscript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>ด้วย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noProof/>
          <w:position w:val="-9"/>
          <w:sz w:val="32"/>
          <w:szCs w:val="32"/>
        </w:rPr>
        <w:drawing>
          <wp:inline distT="0" distB="0" distL="0" distR="0" wp14:anchorId="669E4578" wp14:editId="60DC0261">
            <wp:extent cx="129540" cy="145415"/>
            <wp:effectExtent l="0" t="0" r="0" b="0"/>
            <wp:docPr id="175" name="Picture 1" descr="{&quot;mathml&quot;:&quot;&lt;math style=\&quot;font-family:stix;font-size:16px;\&quot; xmlns=\&quot;http://www.w3.org/1998/Math/MathML\&quot;&gt;&lt;mstyle mathsize=\&quot;16px\&quot;&gt;&lt;msub&gt;&lt;mi&gt;Y&lt;/mi&gt;&lt;mi&gt;t&lt;/mi&gt;&lt;/msub&gt;&lt;/mstyle&gt;&lt;/math&gt;&quot;}" title="Y subscript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" descr="{&quot;mathml&quot;:&quot;&lt;math style=\&quot;font-family:stix;font-size:16px;\&quot; xmlns=\&quot;http://www.w3.org/1998/Math/MathML\&quot;&gt;&lt;mstyle mathsize=\&quot;16px\&quot;&gt;&lt;msub&gt;&lt;mi&gt;Y&lt;/mi&gt;&lt;mi&gt;t&lt;/mi&gt;&lt;/msub&gt;&lt;/mstyle&gt;&lt;/math&gt;&quot;}" title="Y subscript t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  และ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noProof/>
          <w:position w:val="-9"/>
          <w:sz w:val="32"/>
          <w:szCs w:val="32"/>
        </w:rPr>
        <w:drawing>
          <wp:inline distT="0" distB="0" distL="0" distR="0" wp14:anchorId="735431C1" wp14:editId="0005B63F">
            <wp:extent cx="283085" cy="145415"/>
            <wp:effectExtent l="0" t="0" r="0" b="0"/>
            <wp:docPr id="176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-&lt;/mo&gt;&lt;mn&gt;1&lt;/mn&gt;&lt;/mrow&gt;&lt;/msub&gt;&lt;/mstyle&gt;&lt;/math&gt;&quot;}" title="Y subscript t min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-&lt;/mo&gt;&lt;mn&gt;1&lt;/mn&gt;&lt;/mrow&gt;&lt;/msub&gt;&lt;/mstyle&gt;&lt;/math&gt;&quot;}" title="Y subscript t minus 1 end subscript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8F">
        <w:rPr>
          <w:rFonts w:ascii="TH SarabunPSK" w:hAnsi="TH SarabunPSK" w:cs="TH SarabunPSK"/>
          <w:sz w:val="32"/>
          <w:szCs w:val="32"/>
        </w:rPr>
        <w:t xml:space="preserve">  </w:t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หรือกำหนดจำนวน </w:t>
      </w:r>
      <w:r w:rsidRPr="0018258F">
        <w:rPr>
          <w:rFonts w:ascii="TH SarabunPSK" w:hAnsi="TH SarabunPSK" w:cs="TH SarabunPSK"/>
          <w:color w:val="171717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เป็น </w:t>
      </w:r>
      <w:r w:rsidRPr="0018258F">
        <w:rPr>
          <w:rFonts w:ascii="TH SarabunPSK" w:hAnsi="TH SarabunPSK" w:cs="TH SarabunPSK"/>
          <w:color w:val="171717"/>
          <w:sz w:val="32"/>
          <w:szCs w:val="32"/>
        </w:rPr>
        <w:t>3</w:t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 นั่นคือทำการพยากรณ์  </w:t>
      </w:r>
      <w:r w:rsidRPr="0018258F">
        <w:rPr>
          <w:rFonts w:ascii="TH SarabunPSK" w:hAnsi="TH SarabunPSK" w:cs="TH SarabunPSK"/>
          <w:noProof/>
          <w:color w:val="171717"/>
          <w:position w:val="-9"/>
          <w:sz w:val="32"/>
          <w:szCs w:val="32"/>
        </w:rPr>
        <w:drawing>
          <wp:inline distT="0" distB="0" distL="0" distR="0" wp14:anchorId="762D4F8C" wp14:editId="4351A4B2">
            <wp:extent cx="283085" cy="151757"/>
            <wp:effectExtent l="0" t="0" r="0" b="0"/>
            <wp:docPr id="177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+&lt;/mo&gt;&lt;mn&gt;1&lt;/mn&gt;&lt;/mrow&gt;&lt;/msub&gt;&lt;/mstyle&gt;&lt;/math&gt;&quot;}" title="Y subscript t plus 1 end sub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+&lt;/mo&gt;&lt;mn&gt;1&lt;/mn&gt;&lt;/mrow&gt;&lt;/msub&gt;&lt;/mstyle&gt;&lt;/math&gt;&quot;}" title="Y subscript t plus 1 end subscript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57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 ด้วย</w:t>
      </w:r>
      <w:r w:rsidRPr="0018258F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noProof/>
          <w:color w:val="171717"/>
          <w:position w:val="-9"/>
          <w:sz w:val="32"/>
          <w:szCs w:val="32"/>
        </w:rPr>
        <w:drawing>
          <wp:inline distT="0" distB="0" distL="0" distR="0" wp14:anchorId="2E282B97" wp14:editId="561CFB0C">
            <wp:extent cx="129540" cy="145415"/>
            <wp:effectExtent l="0" t="0" r="0" b="0"/>
            <wp:docPr id="178" name="Picture 1" descr="{&quot;mathml&quot;:&quot;&lt;math style=\&quot;font-family:stix;font-size:16px;\&quot; xmlns=\&quot;http://www.w3.org/1998/Math/MathML\&quot;&gt;&lt;mstyle mathsize=\&quot;16px\&quot;&gt;&lt;msub&gt;&lt;mi&gt;Y&lt;/mi&gt;&lt;mi&gt;t&lt;/mi&gt;&lt;/msub&gt;&lt;/mstyle&gt;&lt;/math&gt;&quot;}" title="Y subscript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" descr="{&quot;mathml&quot;:&quot;&lt;math style=\&quot;font-family:stix;font-size:16px;\&quot; xmlns=\&quot;http://www.w3.org/1998/Math/MathML\&quot;&gt;&lt;mstyle mathsize=\&quot;16px\&quot;&gt;&lt;msub&gt;&lt;mi&gt;Y&lt;/mi&gt;&lt;mi&gt;t&lt;/mi&gt;&lt;/msub&gt;&lt;/mstyle&gt;&lt;/math&gt;&quot;}" title="Y subscript t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 และ</w:t>
      </w:r>
      <w:r w:rsidRPr="0018258F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18258F" w:rsidRPr="00CE4550">
        <w:rPr>
          <w:position w:val="-12"/>
        </w:rPr>
        <w:object w:dxaOrig="360" w:dyaOrig="360" w14:anchorId="76A5A0A6">
          <v:shape id="_x0000_i1198" type="#_x0000_t75" style="width:18pt;height:18pt" o:ole="">
            <v:imagedata r:id="rId330" o:title=""/>
          </v:shape>
          <o:OLEObject Type="Embed" ProgID="Equation.DSMT4" ShapeID="_x0000_i1198" DrawAspect="Content" ObjectID="_1745852940" r:id="rId336"/>
        </w:object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>และ</w:t>
      </w:r>
      <w:r w:rsidR="0018258F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18258F" w:rsidRPr="00CE4550">
        <w:rPr>
          <w:position w:val="-12"/>
        </w:rPr>
        <w:object w:dxaOrig="380" w:dyaOrig="360" w14:anchorId="4B110647">
          <v:shape id="_x0000_i1199" type="#_x0000_t75" style="width:18.6pt;height:18pt" o:ole="">
            <v:imagedata r:id="rId337" o:title=""/>
          </v:shape>
          <o:OLEObject Type="Embed" ProgID="Equation.DSMT4" ShapeID="_x0000_i1199" DrawAspect="Content" ObjectID="_1745852941" r:id="rId338"/>
        </w:object>
      </w:r>
      <w:r w:rsidRPr="0018258F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เมื่อจำนวน </w:t>
      </w:r>
      <w:r w:rsidRPr="0018258F">
        <w:rPr>
          <w:rFonts w:ascii="TH SarabunPSK" w:hAnsi="TH SarabunPSK" w:cs="TH SarabunPSK"/>
          <w:color w:val="171717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color w:val="171717"/>
          <w:sz w:val="32"/>
          <w:szCs w:val="32"/>
          <w:cs/>
        </w:rPr>
        <w:t xml:space="preserve">เพิ่มขึ้น ก็ทำเช่นเดียวกันนี้ไปเรื่อย ๆ ตารางข้างบน แสดงการพยากรณ์ข้อมูล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เมื่อกำหนดจำนวน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เป็น 3 จะมี </w:t>
      </w:r>
      <w:r w:rsidRPr="0018258F">
        <w:rPr>
          <w:rFonts w:ascii="TH SarabunPSK" w:hAnsi="TH SarabunPSK" w:cs="TH SarabunPSK"/>
          <w:sz w:val="32"/>
          <w:szCs w:val="32"/>
        </w:rPr>
        <w:t xml:space="preserve">input </w:t>
      </w:r>
      <w:r w:rsidRPr="0018258F">
        <w:rPr>
          <w:rFonts w:ascii="TH SarabunPSK" w:hAnsi="TH SarabunPSK" w:cs="TH SarabunPSK"/>
          <w:sz w:val="32"/>
          <w:szCs w:val="32"/>
          <w:cs/>
        </w:rPr>
        <w:t>3 ตัว นำเข้าเพื่อทำการเทรน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และจะได้ค่าพยากรณ์ 1 ตัว ทุกๆ ชุดที่ใส่ </w:t>
      </w:r>
      <w:r w:rsidRPr="0018258F">
        <w:rPr>
          <w:rFonts w:ascii="TH SarabunPSK" w:hAnsi="TH SarabunPSK" w:cs="TH SarabunPSK"/>
          <w:sz w:val="32"/>
          <w:szCs w:val="32"/>
        </w:rPr>
        <w:t xml:space="preserve">Input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เข้าไป </w:t>
      </w:r>
    </w:p>
    <w:p w14:paraId="4703D7ED" w14:textId="77777777" w:rsidR="004F3246" w:rsidRPr="0018258F" w:rsidRDefault="004F3246" w:rsidP="0018258F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8258F">
        <w:rPr>
          <w:rFonts w:ascii="TH SarabunPSK" w:hAnsi="TH SarabunPSK" w:cs="TH SarabunPSK"/>
          <w:sz w:val="32"/>
          <w:szCs w:val="32"/>
        </w:rPr>
        <w:lastRenderedPageBreak/>
        <w:t xml:space="preserve">          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ที่กำหนดนั้น ปัจจุบันยังไม่มีกฎเกณฑ์ตายตัวว่าจะต้องเป็นเท่าไหร่ จึงจะได้คำตอบที่ดีที่สุด ขึ้นอยู่กับ ความซับซ้อนของข้อมูล ความแปรผันของข้อมูล ลักษณะเฉพาะของข้อมูล เช่น มีแนวโน้ม มีปัจจัยเชิงฤดูกาล มีการส่ายไปมาไรรูปแบบ(</w:t>
      </w:r>
      <w:r w:rsidRPr="0018258F">
        <w:rPr>
          <w:rFonts w:ascii="TH SarabunPSK" w:hAnsi="TH SarabunPSK" w:cs="TH SarabunPSK"/>
          <w:sz w:val="32"/>
          <w:szCs w:val="32"/>
        </w:rPr>
        <w:t xml:space="preserve">Noise)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จำเป็นต้องทำการทดลอง เริ่มจากกำหนดจำนวน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เป็น 1 เพิ่มไป</w:t>
      </w:r>
      <w:proofErr w:type="spellStart"/>
      <w:r w:rsidRPr="0018258F">
        <w:rPr>
          <w:rFonts w:ascii="TH SarabunPSK" w:hAnsi="TH SarabunPSK" w:cs="TH SarabunPSK"/>
          <w:sz w:val="32"/>
          <w:szCs w:val="32"/>
          <w:cs/>
        </w:rPr>
        <w:t>เรื่อยๆ</w:t>
      </w:r>
      <w:proofErr w:type="spellEnd"/>
      <w:r w:rsidRPr="0018258F">
        <w:rPr>
          <w:rFonts w:ascii="TH SarabunPSK" w:hAnsi="TH SarabunPSK" w:cs="TH SarabunPSK"/>
          <w:sz w:val="32"/>
          <w:szCs w:val="32"/>
          <w:cs/>
        </w:rPr>
        <w:t xml:space="preserve"> ทีละ 1 จนกระทั่ง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มีค่าเป็น 2,3,4,5</w:t>
      </w:r>
      <w:r w:rsidRPr="0018258F">
        <w:rPr>
          <w:rFonts w:ascii="TH SarabunPSK" w:hAnsi="TH SarabunPSK" w:cs="TH SarabunPSK"/>
          <w:sz w:val="32"/>
          <w:szCs w:val="32"/>
        </w:rPr>
        <w:t xml:space="preserve">,... </w:t>
      </w:r>
      <w:r w:rsidRPr="0018258F">
        <w:rPr>
          <w:rFonts w:ascii="TH SarabunPSK" w:hAnsi="TH SarabunPSK" w:cs="TH SarabunPSK"/>
          <w:sz w:val="32"/>
          <w:szCs w:val="32"/>
          <w:cs/>
        </w:rPr>
        <w:t>แต่ส่วนใหญ่มักมีค่าไม่มาก อยู่ใน 1-10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เนื่องจากยิ่งกำหนดจำนวน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ยิ่งมาก ความสัมพันธ์ระหว่างข้อมูล ณ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จุดเวลา </w:t>
      </w:r>
      <w:r w:rsidRPr="0018258F">
        <w:rPr>
          <w:rFonts w:ascii="TH SarabunPSK" w:hAnsi="TH SarabunPSK" w:cs="TH SarabunPSK"/>
          <w:sz w:val="32"/>
          <w:szCs w:val="32"/>
        </w:rPr>
        <w:t xml:space="preserve">Lag (Autocorrelation)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นั้นจะน้อย และจะมีความสัมพันธ์กันเองระหว่าง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>อื่นๆ มากยิ่ง ทำให้ใช้เวลาในการเทรนนาน และทำให้ได้ผลลัพธ์ที่แย่ สำหรับข้อมูลอนุกรมอนุกรมเวลา ที่มีปัจจัยเชิงฤดูกาล เช่น ข้อมูลปริมาณการใช้ไฟฟ้ารายเดือน จะมีรอบของฤดูกาล ประมาณ 11,12,13 คือ</w:t>
      </w:r>
      <w:r w:rsidRPr="0018258F">
        <w:rPr>
          <w:rFonts w:ascii="TH SarabunPSK" w:hAnsi="TH SarabunPSK" w:cs="TH SarabunPSK"/>
          <w:sz w:val="32"/>
          <w:szCs w:val="32"/>
        </w:rPr>
        <w:t xml:space="preserve">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ปริมาณการใช้ไฟฟ้ามากที่สุดในเดือน เมษายน ปี 2554 ในปี 2555 มากที่สุด ในเดือน เมษายน และ ในปี 2556 มากที่สุดในเดือน พฤษภาคม การกำหนดจำนวน </w:t>
      </w:r>
      <w:r w:rsidRPr="0018258F">
        <w:rPr>
          <w:rFonts w:ascii="TH SarabunPSK" w:hAnsi="TH SarabunPSK" w:cs="TH SarabunPSK"/>
          <w:sz w:val="32"/>
          <w:szCs w:val="32"/>
        </w:rPr>
        <w:t xml:space="preserve">Lag </w:t>
      </w:r>
      <w:r w:rsidRPr="0018258F">
        <w:rPr>
          <w:rFonts w:ascii="TH SarabunPSK" w:hAnsi="TH SarabunPSK" w:cs="TH SarabunPSK"/>
          <w:sz w:val="32"/>
          <w:szCs w:val="32"/>
          <w:cs/>
        </w:rPr>
        <w:t xml:space="preserve">ให้คลุมรอบของปัจจัยฤดูกาลนี้ จะมีโอกาสเพิ่มความแม่นยำในการพยากรณ์ให้สูงขึ้น จากตารางข้างบน จำนวนค่าพยากรณ์  มีจำนวนน้อยกว่าข้อมูลจริง ดังความสัมพันธ์ </w:t>
      </w:r>
    </w:p>
    <w:p w14:paraId="797F751D" w14:textId="77777777" w:rsidR="004F3246" w:rsidRPr="00DF4EA1" w:rsidRDefault="004F3246" w:rsidP="00FB3DC3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BCC775" w14:textId="77777777" w:rsidR="004F3246" w:rsidRPr="00DF4EA1" w:rsidRDefault="004F3246" w:rsidP="00FB3D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           </w:t>
      </w:r>
      <w:r w:rsidRPr="00DF4EA1">
        <w:rPr>
          <w:rFonts w:ascii="TH SarabunPSK" w:hAnsi="TH SarabunPSK" w:cs="TH SarabunPSK"/>
          <w:sz w:val="32"/>
          <w:szCs w:val="32"/>
        </w:rPr>
        <w:t xml:space="preserve">             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จำนวนค่าพยากรณ์   =  จำนวนข้อมูลจริง - จำนวน </w:t>
      </w:r>
      <w:r w:rsidRPr="00DF4EA1">
        <w:rPr>
          <w:rFonts w:ascii="TH SarabunPSK" w:hAnsi="TH SarabunPSK" w:cs="TH SarabunPSK"/>
          <w:sz w:val="32"/>
          <w:szCs w:val="32"/>
        </w:rPr>
        <w:t xml:space="preserve">Lag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ที่เลือกใช้  </w:t>
      </w:r>
    </w:p>
    <w:p w14:paraId="4A3C98F6" w14:textId="77777777" w:rsidR="004F3246" w:rsidRPr="00DF4EA1" w:rsidRDefault="004F3246" w:rsidP="00FB3D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C4FDD2" w14:textId="77777777" w:rsidR="004F3246" w:rsidRPr="00DF4EA1" w:rsidRDefault="004F3246" w:rsidP="00FB3DC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F4EA1">
        <w:rPr>
          <w:rFonts w:ascii="TH SarabunPSK" w:hAnsi="TH SarabunPSK" w:cs="TH SarabunPSK"/>
          <w:sz w:val="32"/>
          <w:szCs w:val="32"/>
          <w:cs/>
        </w:rPr>
        <w:t xml:space="preserve">            ดังนั้น ถ้าข้อมูลที่ใช้มีจำนวนน้อยการกาหนดจำนวน </w:t>
      </w:r>
      <w:r w:rsidRPr="00DF4EA1">
        <w:rPr>
          <w:rFonts w:ascii="TH SarabunPSK" w:hAnsi="TH SarabunPSK" w:cs="TH SarabunPSK"/>
          <w:sz w:val="32"/>
          <w:szCs w:val="32"/>
        </w:rPr>
        <w:t xml:space="preserve">Lag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ยิ่งมาก ยิ่งทำให้จำนวนข้อมูลลดลง ถ้าเรามีข้อมูลอนุกรมเวลา 130 ตัว กำหนดจำนวน </w:t>
      </w:r>
      <w:r w:rsidRPr="00DF4EA1">
        <w:rPr>
          <w:rFonts w:ascii="TH SarabunPSK" w:hAnsi="TH SarabunPSK" w:cs="TH SarabunPSK"/>
          <w:sz w:val="32"/>
          <w:szCs w:val="32"/>
        </w:rPr>
        <w:t xml:space="preserve">Lag 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20 ตัว นั่นจะทำให้จำนวนข้อมูลลดลงเหลือ 110 ตัว   </w:t>
      </w:r>
    </w:p>
    <w:p w14:paraId="1524CCA6" w14:textId="77777777" w:rsidR="00C55CFB" w:rsidRDefault="00C55CFB" w:rsidP="00C55CFB">
      <w:pPr>
        <w:spacing w:after="0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5DEF112" w14:textId="476552C3" w:rsidR="00C55CFB" w:rsidRPr="00357481" w:rsidRDefault="00C55CFB" w:rsidP="00C55CFB">
      <w:pPr>
        <w:spacing w:after="0"/>
        <w:ind w:left="720" w:firstLine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.4.</w:t>
      </w:r>
      <w:r>
        <w:rPr>
          <w:rFonts w:ascii="TH SarabunPSK" w:eastAsia="Times New Roman" w:hAnsi="TH SarabunPSK" w:cs="TH SarabunPSK"/>
          <w:sz w:val="32"/>
          <w:szCs w:val="32"/>
        </w:rPr>
        <w:t>5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โครงสร้างตัวแบบ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ANN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สำหรับการพยากรณ์อนุกรมเวลา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ANN for time</w:t>
      </w:r>
    </w:p>
    <w:p w14:paraId="7F1499AE" w14:textId="1AC75430" w:rsidR="00C55CFB" w:rsidRPr="00DF4EA1" w:rsidRDefault="00C55CFB" w:rsidP="00C55CFB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                    series architecture)</w:t>
      </w:r>
    </w:p>
    <w:p w14:paraId="63FDF8EB" w14:textId="77777777" w:rsidR="004F3246" w:rsidRPr="00357481" w:rsidRDefault="004F3246" w:rsidP="00FB3DC3">
      <w:pPr>
        <w:spacing w:after="0"/>
        <w:ind w:left="1440" w:firstLine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     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รูปแบบเครือข่ายของตัวแบบ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ANN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ที่ใช้ในการพยากรณ์อนุกรมเวลาจะคล้ายกับ</w:t>
      </w:r>
    </w:p>
    <w:p w14:paraId="21434BD4" w14:textId="77777777" w:rsidR="004F3246" w:rsidRPr="00357481" w:rsidRDefault="004F3246" w:rsidP="00FB3DC3">
      <w:pPr>
        <w:spacing w:after="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ตัวแบบ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MLP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แต่จะมีการปรับเปลี่ยนตัวแปรนำเข้า </w:t>
      </w:r>
      <w:r w:rsidRPr="00B15BDA">
        <w:rPr>
          <w:rFonts w:ascii="TH SarabunPSK" w:hAnsi="TH SarabunPSK" w:cs="TH SarabunPSK"/>
          <w:color w:val="171717"/>
          <w:sz w:val="32"/>
          <w:szCs w:val="32"/>
          <w:cs/>
        </w:rPr>
        <w:t>รูปที่</w:t>
      </w:r>
      <w:r>
        <w:rPr>
          <w:rFonts w:ascii="TH SarabunPSK" w:hAnsi="TH SarabunPSK" w:cs="TH SarabunPSK" w:hint="cs"/>
          <w:color w:val="171717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2.1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4</w:t>
      </w:r>
    </w:p>
    <w:p w14:paraId="2DC0D28B" w14:textId="77777777" w:rsidR="004F3246" w:rsidRPr="00357481" w:rsidRDefault="004F3246" w:rsidP="000860A5">
      <w:pPr>
        <w:spacing w:after="0"/>
        <w:rPr>
          <w:rFonts w:ascii="TH SarabunPSK" w:hAnsi="TH SarabunPSK" w:cs="TH SarabunPSK"/>
          <w:color w:val="171717"/>
          <w:sz w:val="32"/>
          <w:szCs w:val="32"/>
        </w:rPr>
      </w:pPr>
    </w:p>
    <w:p w14:paraId="5959DFC2" w14:textId="77777777" w:rsidR="004F3246" w:rsidRPr="00357481" w:rsidRDefault="004F3246" w:rsidP="00DF5665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noProof/>
          <w:color w:val="171717"/>
        </w:rPr>
        <w:lastRenderedPageBreak/>
        <w:drawing>
          <wp:inline distT="0" distB="0" distL="0" distR="0" wp14:anchorId="672AA2F0" wp14:editId="69B9C686">
            <wp:extent cx="3398520" cy="2006600"/>
            <wp:effectExtent l="0" t="0" r="0" b="0"/>
            <wp:docPr id="18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1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9F755" w14:textId="77777777" w:rsidR="004F3246" w:rsidRDefault="004F3246" w:rsidP="00FB3DC3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  <w:bookmarkStart w:id="58" w:name="_Hlk132608937"/>
      <w:r w:rsidRPr="00DF4EA1">
        <w:rPr>
          <w:rFonts w:ascii="TH SarabunPSK" w:hAnsi="TH SarabunPSK" w:cs="TH SarabunPSK"/>
          <w:b/>
          <w:bCs/>
          <w:sz w:val="32"/>
          <w:szCs w:val="32"/>
          <w:cs/>
        </w:rPr>
        <w:t>รูปที่ 2.14</w:t>
      </w:r>
      <w:r w:rsidRPr="00DF4EA1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58"/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แผนผังของตัวแบบ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Feedforward network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ในการพยากรณ์ข้อมูลอนุกรมเวลา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cr/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 (ภัทร วรภู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,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2556)</w:t>
      </w:r>
    </w:p>
    <w:p w14:paraId="4919626E" w14:textId="77777777" w:rsidR="00C55CFB" w:rsidRDefault="00C55CFB" w:rsidP="00FB3DC3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</w:p>
    <w:p w14:paraId="0F51E1CE" w14:textId="77777777" w:rsidR="00C55CFB" w:rsidRDefault="00C55CFB" w:rsidP="00FB3DC3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</w:p>
    <w:p w14:paraId="4A308B0C" w14:textId="77777777" w:rsidR="00C55CFB" w:rsidRDefault="00C55CFB" w:rsidP="00FB3DC3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</w:p>
    <w:p w14:paraId="5C0D82C5" w14:textId="5397BC81" w:rsidR="004F3246" w:rsidRPr="00357481" w:rsidRDefault="004F3246" w:rsidP="00B15BDA">
      <w:pPr>
        <w:spacing w:after="0"/>
        <w:ind w:left="216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</w:rPr>
        <w:tab/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สอดคล้องกับตารางด้านบน เส้นที่แสดงเป็นตัว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S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ใน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Hidden neurons </w:t>
      </w:r>
    </w:p>
    <w:p w14:paraId="0D5EB5E2" w14:textId="77777777" w:rsidR="004F3246" w:rsidRDefault="004F3246" w:rsidP="00B15BDA">
      <w:pPr>
        <w:spacing w:after="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หมายถึง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Hyperbolic tangent transfer function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ส่วนเส้นตรงแนวทแยง ใน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Output neuron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หมายถึง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Linear transfer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function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ซึ่งทั้งสองเป็นฟังก์ชัน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Activation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ที่เลือกใช้ในงานวิจัยชิ้นนี้ สามารถเขียนนี้เป็นความสัมพันธ์ในรูปแบบสมการดังนี้   </w:t>
      </w:r>
    </w:p>
    <w:p w14:paraId="05744B50" w14:textId="77777777" w:rsidR="004F3246" w:rsidRPr="00357481" w:rsidRDefault="004F3246" w:rsidP="00BE48DB">
      <w:pPr>
        <w:spacing w:after="0"/>
        <w:rPr>
          <w:rFonts w:ascii="TH SarabunPSK" w:hAnsi="TH SarabunPSK" w:cs="TH SarabunPSK"/>
          <w:color w:val="171717"/>
          <w:sz w:val="32"/>
          <w:szCs w:val="32"/>
        </w:rPr>
      </w:pPr>
    </w:p>
    <w:p w14:paraId="5979F5FB" w14:textId="77777777" w:rsidR="006165CC" w:rsidRDefault="006165CC" w:rsidP="006165CC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  <w:r w:rsidRPr="00CE4550">
        <w:rPr>
          <w:position w:val="-12"/>
        </w:rPr>
        <w:object w:dxaOrig="2720" w:dyaOrig="360" w14:anchorId="1701EDC1">
          <v:shape id="_x0000_i1200" type="#_x0000_t75" style="width:160.2pt;height:21pt" o:ole="">
            <v:imagedata r:id="rId340" o:title=""/>
          </v:shape>
          <o:OLEObject Type="Embed" ProgID="Equation.DSMT4" ShapeID="_x0000_i1200" DrawAspect="Content" ObjectID="_1745852942" r:id="rId341"/>
        </w:object>
      </w:r>
    </w:p>
    <w:p w14:paraId="36DE87AF" w14:textId="77777777" w:rsidR="006165CC" w:rsidRDefault="006165CC" w:rsidP="006165CC">
      <w:pPr>
        <w:spacing w:after="0"/>
        <w:jc w:val="center"/>
        <w:rPr>
          <w:rFonts w:ascii="TH SarabunPSK" w:hAnsi="TH SarabunPSK" w:cs="TH SarabunPSK"/>
          <w:color w:val="171717"/>
          <w:sz w:val="32"/>
          <w:szCs w:val="32"/>
        </w:rPr>
      </w:pPr>
    </w:p>
    <w:p w14:paraId="120814D3" w14:textId="77777777" w:rsidR="004F3246" w:rsidRPr="00357481" w:rsidRDefault="004F3246" w:rsidP="00DF5665">
      <w:pPr>
        <w:spacing w:after="0"/>
        <w:ind w:left="720" w:firstLine="720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โดยที่</w:t>
      </w:r>
    </w:p>
    <w:p w14:paraId="5B13AABB" w14:textId="6D9AD94E" w:rsidR="004F3246" w:rsidRPr="00357481" w:rsidRDefault="004F3246" w:rsidP="00DF5665">
      <w:pPr>
        <w:spacing w:after="0"/>
        <w:rPr>
          <w:rFonts w:ascii="TH SarabunPSK" w:hAnsi="TH SarabunPSK" w:cs="TH SarabunPSK"/>
          <w:color w:val="171717"/>
          <w:sz w:val="32"/>
          <w:szCs w:val="32"/>
          <w:cs/>
        </w:rPr>
      </w:pPr>
      <w:r w:rsidRPr="00357481">
        <w:rPr>
          <w:rFonts w:ascii="TH SarabunPSK" w:hAnsi="TH SarabunPSK" w:cs="TH SarabunPSK"/>
          <w:color w:val="171717"/>
          <w:sz w:val="32"/>
          <w:szCs w:val="32"/>
        </w:rPr>
        <w:tab/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ab/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ab/>
        <w:t xml:space="preserve">   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  </w:t>
      </w:r>
      <w:r w:rsidR="006165CC">
        <w:rPr>
          <w:rFonts w:ascii="TH SarabunPSK" w:hAnsi="TH SarabunPSK" w:cs="TH SarabunPSK"/>
          <w:color w:val="171717"/>
          <w:sz w:val="32"/>
          <w:szCs w:val="32"/>
        </w:rPr>
        <w:t xml:space="preserve">          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B30976" w:rsidRPr="00CE4550">
        <w:rPr>
          <w:position w:val="-12"/>
        </w:rPr>
        <w:object w:dxaOrig="260" w:dyaOrig="360" w14:anchorId="400ACE3E">
          <v:shape id="_x0000_i1201" type="#_x0000_t75" style="width:13.2pt;height:18pt" o:ole="">
            <v:imagedata r:id="rId342" o:title=""/>
          </v:shape>
          <o:OLEObject Type="Embed" ProgID="Equation.DSMT4" ShapeID="_x0000_i1201" DrawAspect="Content" ObjectID="_1745852943" r:id="rId343"/>
        </w:object>
      </w:r>
      <w:r w:rsidR="0018258F">
        <w:t xml:space="preserve"> </w:t>
      </w:r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แทน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ค่าพยากรณ์เวลา </w:t>
      </w:r>
      <w:r w:rsidRPr="00357481">
        <w:rPr>
          <w:rFonts w:ascii="TH SarabunPSK" w:hAnsi="TH SarabunPSK" w:cs="TH SarabunPSK"/>
          <w:noProof/>
          <w:color w:val="171717"/>
        </w:rPr>
        <w:drawing>
          <wp:inline distT="0" distB="0" distL="0" distR="0" wp14:anchorId="79970526" wp14:editId="31AD80D6">
            <wp:extent cx="45909" cy="78193"/>
            <wp:effectExtent l="0" t="0" r="0" b="0"/>
            <wp:docPr id="184" name="Picture 1" descr="{&quot;mathml&quot;:&quot;&lt;math style=\&quot;font-family:stix;font-size:16px;\&quot; xmlns=\&quot;http://www.w3.org/1998/Math/MathML\&quot;&gt;&lt;mstyle mathsize=\&quot;16px\&quot;&gt;&lt;mi&gt;t&lt;/mi&gt;&lt;/mstyle&gt;&lt;/math&gt;&quot;}" title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" descr="{&quot;mathml&quot;:&quot;&lt;math style=\&quot;font-family:stix;font-size:16px;\&quot; xmlns=\&quot;http://www.w3.org/1998/Math/MathML\&quot;&gt;&lt;mstyle mathsize=\&quot;16px\&quot;&gt;&lt;mi&gt;t&lt;/mi&gt;&lt;/mstyle&gt;&lt;/math&gt;&quot;}" title="t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BE19" w14:textId="0A5FFB79" w:rsidR="004F3246" w:rsidRPr="00357481" w:rsidRDefault="004F3246" w:rsidP="00DF5665">
      <w:pPr>
        <w:spacing w:after="0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noProof/>
          <w:color w:val="171717"/>
          <w:position w:val="-9"/>
        </w:rPr>
        <w:t xml:space="preserve">                         </w:t>
      </w:r>
      <w:r w:rsidRPr="00357481">
        <w:rPr>
          <w:rFonts w:ascii="TH SarabunPSK" w:hAnsi="TH SarabunPSK" w:cs="TH SarabunPSK"/>
          <w:noProof/>
          <w:color w:val="171717"/>
          <w:position w:val="-9"/>
          <w:cs/>
        </w:rPr>
        <w:t xml:space="preserve">                  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  </w:t>
      </w:r>
      <w:r w:rsidR="006165CC">
        <w:rPr>
          <w:rFonts w:ascii="TH SarabunPSK" w:hAnsi="TH SarabunPSK" w:cs="TH SarabunPSK"/>
          <w:color w:val="171717"/>
          <w:sz w:val="32"/>
          <w:szCs w:val="32"/>
        </w:rPr>
        <w:t xml:space="preserve">          </w:t>
      </w:r>
      <w:r w:rsidR="00B30976" w:rsidRPr="00CE4550">
        <w:rPr>
          <w:position w:val="-12"/>
        </w:rPr>
        <w:object w:dxaOrig="380" w:dyaOrig="360" w14:anchorId="6834594C">
          <v:shape id="_x0000_i1202" type="#_x0000_t75" style="width:18.6pt;height:18pt" o:ole="">
            <v:imagedata r:id="rId345" o:title=""/>
          </v:shape>
          <o:OLEObject Type="Embed" ProgID="Equation.DSMT4" ShapeID="_x0000_i1202" DrawAspect="Content" ObjectID="_1745852944" r:id="rId346"/>
        </w:object>
      </w:r>
      <w:r w:rsidR="0018258F">
        <w:t xml:space="preserve"> </w:t>
      </w:r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แทน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ค่าจริงที่เวลา </w:t>
      </w:r>
      <w:r w:rsidRPr="00357481">
        <w:rPr>
          <w:rFonts w:ascii="TH SarabunPSK" w:hAnsi="TH SarabunPSK" w:cs="TH SarabunPSK"/>
          <w:noProof/>
          <w:color w:val="171717"/>
        </w:rPr>
        <w:drawing>
          <wp:inline distT="0" distB="0" distL="0" distR="0" wp14:anchorId="3B52A45B" wp14:editId="6C78188A">
            <wp:extent cx="257328" cy="94253"/>
            <wp:effectExtent l="0" t="0" r="0" b="0"/>
            <wp:docPr id="186" name="Picture 1" descr="{&quot;mathml&quot;:&quot;&lt;math style=\&quot;font-family:stix;font-size:16px;\&quot; xmlns=\&quot;http://www.w3.org/1998/Math/MathML\&quot;&gt;&lt;mstyle mathsize=\&quot;16px\&quot;&gt;&lt;mi&gt;t&lt;/mi&gt;&lt;mo&gt;-&lt;/mo&gt;&lt;mn&gt;1&lt;/mn&gt;&lt;/mstyle&gt;&lt;/math&gt;&quot;}" title="t minu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" descr="{&quot;mathml&quot;:&quot;&lt;math style=\&quot;font-family:stix;font-size:16px;\&quot; xmlns=\&quot;http://www.w3.org/1998/Math/MathML\&quot;&gt;&lt;mstyle mathsize=\&quot;16px\&quot;&gt;&lt;mi&gt;t&lt;/mi&gt;&lt;mo&gt;-&lt;/mo&gt;&lt;mn&gt;1&lt;/mn&gt;&lt;/mstyle&gt;&lt;/math&gt;&quot;}" title="t minus 1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89B7" w14:textId="6588684E" w:rsidR="004F3246" w:rsidRPr="00357481" w:rsidRDefault="004F3246" w:rsidP="00DF5665">
      <w:pPr>
        <w:spacing w:after="0"/>
        <w:ind w:left="360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noProof/>
          <w:color w:val="171717"/>
          <w:position w:val="-9"/>
        </w:rPr>
        <w:t xml:space="preserve">              </w:t>
      </w:r>
      <w:r w:rsidRPr="00357481">
        <w:rPr>
          <w:rFonts w:ascii="TH SarabunPSK" w:hAnsi="TH SarabunPSK" w:cs="TH SarabunPSK"/>
          <w:noProof/>
          <w:color w:val="171717"/>
          <w:position w:val="-9"/>
        </w:rPr>
        <w:tab/>
      </w:r>
      <w:r w:rsidRPr="00357481">
        <w:rPr>
          <w:rFonts w:ascii="TH SarabunPSK" w:hAnsi="TH SarabunPSK" w:cs="TH SarabunPSK"/>
          <w:noProof/>
          <w:color w:val="171717"/>
          <w:position w:val="-9"/>
        </w:rPr>
        <w:tab/>
        <w:t xml:space="preserve"> </w:t>
      </w:r>
      <w:r w:rsidRPr="00357481">
        <w:rPr>
          <w:rFonts w:ascii="TH SarabunPSK" w:hAnsi="TH SarabunPSK" w:cs="TH SarabunPSK"/>
          <w:noProof/>
          <w:color w:val="171717"/>
          <w:position w:val="-9"/>
          <w:cs/>
        </w:rPr>
        <w:t xml:space="preserve">   </w:t>
      </w:r>
      <w:r w:rsidR="006165CC">
        <w:rPr>
          <w:rFonts w:ascii="TH SarabunPSK" w:hAnsi="TH SarabunPSK" w:cs="TH SarabunPSK"/>
          <w:noProof/>
          <w:color w:val="171717"/>
          <w:position w:val="-9"/>
        </w:rPr>
        <w:t xml:space="preserve">               </w:t>
      </w:r>
      <w:r w:rsidRPr="00357481">
        <w:rPr>
          <w:rFonts w:ascii="TH SarabunPSK" w:hAnsi="TH SarabunPSK" w:cs="TH SarabunPSK"/>
          <w:noProof/>
          <w:color w:val="171717"/>
          <w:position w:val="-9"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B30976" w:rsidRPr="00CE4550">
        <w:rPr>
          <w:position w:val="-12"/>
        </w:rPr>
        <w:object w:dxaOrig="420" w:dyaOrig="360" w14:anchorId="56524C09">
          <v:shape id="_x0000_i1203" type="#_x0000_t75" style="width:21pt;height:18pt" o:ole="">
            <v:imagedata r:id="rId348" o:title=""/>
          </v:shape>
          <o:OLEObject Type="Embed" ProgID="Equation.DSMT4" ShapeID="_x0000_i1203" DrawAspect="Content" ObjectID="_1745852945" r:id="rId349"/>
        </w:object>
      </w:r>
      <w:r w:rsidR="0018258F">
        <w:t xml:space="preserve"> </w:t>
      </w:r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แทน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ค่าจริงที่เวลา </w:t>
      </w:r>
      <w:r w:rsidRPr="00357481">
        <w:rPr>
          <w:rFonts w:ascii="TH SarabunPSK" w:hAnsi="TH SarabunPSK" w:cs="TH SarabunPSK"/>
          <w:noProof/>
          <w:color w:val="171717"/>
        </w:rPr>
        <w:drawing>
          <wp:inline distT="0" distB="0" distL="0" distR="0" wp14:anchorId="2E3BD04F" wp14:editId="47B334C6">
            <wp:extent cx="257328" cy="97155"/>
            <wp:effectExtent l="0" t="0" r="0" b="0"/>
            <wp:docPr id="188" name="Picture 1" descr="{&quot;mathml&quot;:&quot;&lt;math style=\&quot;font-family:stix;font-size:16px;\&quot; xmlns=\&quot;http://www.w3.org/1998/Math/MathML\&quot;&gt;&lt;mstyle mathsize=\&quot;16px\&quot;&gt;&lt;mi&gt;t&lt;/mi&gt;&lt;mo&gt;-&lt;/mo&gt;&lt;mn&gt;2&lt;/mn&gt;&lt;/mstyle&gt;&lt;/math&gt;&quot;}" title="t minu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" descr="{&quot;mathml&quot;:&quot;&lt;math style=\&quot;font-family:stix;font-size:16px;\&quot; xmlns=\&quot;http://www.w3.org/1998/Math/MathML\&quot;&gt;&lt;mstyle mathsize=\&quot;16px\&quot;&gt;&lt;mi&gt;t&lt;/mi&gt;&lt;mo&gt;-&lt;/mo&gt;&lt;mn&gt;2&lt;/mn&gt;&lt;/mstyle&gt;&lt;/math&gt;&quot;}" title="t minus 2"/>
                    <pic:cNvPicPr/>
                  </pic:nvPicPr>
                  <pic:blipFill>
                    <a:blip r:embed="rId3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175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A01" w14:textId="1DB5B82E" w:rsidR="006165CC" w:rsidRDefault="004F3246" w:rsidP="00DF5665">
      <w:pPr>
        <w:spacing w:after="0"/>
        <w:ind w:left="2310"/>
        <w:contextualSpacing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  </w:t>
      </w:r>
      <w:r w:rsidR="006165CC">
        <w:rPr>
          <w:rFonts w:ascii="TH SarabunPSK" w:hAnsi="TH SarabunPSK" w:cs="TH SarabunPSK"/>
          <w:color w:val="171717"/>
          <w:sz w:val="32"/>
          <w:szCs w:val="32"/>
        </w:rPr>
        <w:t xml:space="preserve">         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B30976" w:rsidRPr="00CE4550">
        <w:rPr>
          <w:position w:val="-12"/>
        </w:rPr>
        <w:object w:dxaOrig="420" w:dyaOrig="360" w14:anchorId="40FC741C">
          <v:shape id="_x0000_i1204" type="#_x0000_t75" style="width:21pt;height:18pt" o:ole="">
            <v:imagedata r:id="rId351" o:title=""/>
          </v:shape>
          <o:OLEObject Type="Embed" ProgID="Equation.DSMT4" ShapeID="_x0000_i1204" DrawAspect="Content" ObjectID="_1745852946" r:id="rId352"/>
        </w:object>
      </w:r>
      <w:r w:rsidR="0018258F">
        <w:t xml:space="preserve"> </w:t>
      </w:r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แทน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ค่าจริงที่เวลา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B30976" w:rsidRPr="00CE4550">
        <w:rPr>
          <w:position w:val="-6"/>
        </w:rPr>
        <w:object w:dxaOrig="480" w:dyaOrig="240" w14:anchorId="2FFF2A65">
          <v:shape id="_x0000_i1205" type="#_x0000_t75" style="width:24pt;height:12pt" o:ole="">
            <v:imagedata r:id="rId353" o:title=""/>
          </v:shape>
          <o:OLEObject Type="Embed" ProgID="Equation.DSMT4" ShapeID="_x0000_i1205" DrawAspect="Content" ObjectID="_1745852947" r:id="rId354"/>
        </w:objec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,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โดยที่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="00B30976" w:rsidRPr="00CE4550">
        <w:rPr>
          <w:position w:val="-6"/>
        </w:rPr>
        <w:object w:dxaOrig="200" w:dyaOrig="220" w14:anchorId="6B0A1E75">
          <v:shape id="_x0000_i1206" type="#_x0000_t75" style="width:10.2pt;height:11.4pt" o:ole="">
            <v:imagedata r:id="rId355" o:title=""/>
          </v:shape>
          <o:OLEObject Type="Embed" ProgID="Equation.DSMT4" ShapeID="_x0000_i1206" DrawAspect="Content" ObjectID="_1745852948" r:id="rId356"/>
        </w:objec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 คือจำนวน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Lag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ช่วงห่างเวลาที่</w:t>
      </w:r>
      <w:r w:rsidR="006165CC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</w:p>
    <w:p w14:paraId="68208130" w14:textId="77777777" w:rsidR="004F3246" w:rsidRPr="00357481" w:rsidRDefault="006165CC" w:rsidP="006165CC">
      <w:pPr>
        <w:spacing w:after="0"/>
        <w:ind w:left="2310"/>
        <w:contextualSpacing/>
        <w:rPr>
          <w:rFonts w:ascii="TH SarabunPSK" w:hAnsi="TH SarabunPSK" w:cs="TH SarabunPSK"/>
          <w:color w:val="171717"/>
          <w:sz w:val="32"/>
          <w:szCs w:val="32"/>
        </w:rPr>
      </w:pPr>
      <w:r>
        <w:rPr>
          <w:rFonts w:ascii="TH SarabunPSK" w:hAnsi="TH SarabunPSK" w:cs="TH SarabunPSK"/>
          <w:color w:val="171717"/>
          <w:sz w:val="32"/>
          <w:szCs w:val="32"/>
        </w:rPr>
        <w:t xml:space="preserve">                        </w:t>
      </w:r>
      <w:r w:rsidR="004F3246" w:rsidRPr="00357481">
        <w:rPr>
          <w:rFonts w:ascii="TH SarabunPSK" w:hAnsi="TH SarabunPSK" w:cs="TH SarabunPSK"/>
          <w:color w:val="171717"/>
          <w:sz w:val="32"/>
          <w:szCs w:val="32"/>
          <w:cs/>
        </w:rPr>
        <w:t>นำเข้าสู่ตัวแบบ</w:t>
      </w:r>
    </w:p>
    <w:p w14:paraId="4208ECB3" w14:textId="147B84F4" w:rsidR="004F3246" w:rsidRPr="00357481" w:rsidRDefault="004F3246" w:rsidP="00DF5665">
      <w:pPr>
        <w:spacing w:after="0"/>
        <w:ind w:left="360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noProof/>
          <w:color w:val="171717"/>
          <w:position w:val="-9"/>
        </w:rPr>
        <w:t xml:space="preserve">                                      </w:t>
      </w:r>
      <w:r w:rsidRPr="00357481">
        <w:rPr>
          <w:rFonts w:ascii="TH SarabunPSK" w:hAnsi="TH SarabunPSK" w:cs="TH SarabunPSK"/>
          <w:noProof/>
          <w:color w:val="171717"/>
          <w:position w:val="-9"/>
          <w:cs/>
        </w:rPr>
        <w:t xml:space="preserve">   </w:t>
      </w:r>
      <w:r w:rsidR="006165CC">
        <w:rPr>
          <w:rFonts w:ascii="TH SarabunPSK" w:hAnsi="TH SarabunPSK" w:cs="TH SarabunPSK"/>
          <w:noProof/>
          <w:color w:val="171717"/>
          <w:position w:val="-9"/>
        </w:rPr>
        <w:t xml:space="preserve">              </w:t>
      </w:r>
      <w:r w:rsidRPr="00357481">
        <w:rPr>
          <w:rFonts w:ascii="TH SarabunPSK" w:hAnsi="TH SarabunPSK" w:cs="TH SarabunPSK"/>
          <w:noProof/>
          <w:color w:val="171717"/>
          <w:position w:val="-9"/>
          <w:cs/>
        </w:rPr>
        <w:t xml:space="preserve"> </w:t>
      </w:r>
      <w:r w:rsidRPr="00357481">
        <w:rPr>
          <w:rFonts w:ascii="TH SarabunPSK" w:hAnsi="TH SarabunPSK" w:cs="TH SarabunPSK"/>
          <w:noProof/>
          <w:color w:val="171717"/>
          <w:position w:val="-9"/>
        </w:rPr>
        <w:t xml:space="preserve">  </w:t>
      </w:r>
      <w:r w:rsidR="0018258F">
        <w:rPr>
          <w:rFonts w:ascii="TH SarabunPSK" w:hAnsi="TH SarabunPSK" w:cs="TH SarabunPSK"/>
          <w:noProof/>
          <w:color w:val="171717"/>
          <w:position w:val="-9"/>
        </w:rPr>
        <w:t xml:space="preserve">     </w:t>
      </w:r>
      <w:r w:rsidRPr="00357481">
        <w:rPr>
          <w:rFonts w:ascii="TH SarabunPSK" w:hAnsi="TH SarabunPSK" w:cs="TH SarabunPSK"/>
          <w:noProof/>
          <w:color w:val="171717"/>
          <w:position w:val="-9"/>
        </w:rPr>
        <w:drawing>
          <wp:inline distT="0" distB="0" distL="0" distR="0" wp14:anchorId="7E3F706D" wp14:editId="62C90499">
            <wp:extent cx="113030" cy="118758"/>
            <wp:effectExtent l="0" t="0" r="0" b="0"/>
            <wp:docPr id="194" name="Picture 1" descr="{&quot;mathml&quot;:&quot;&lt;math style=\&quot;font-family:stix;font-size:16px;\&quot; xmlns=\&quot;http://www.w3.org/1998/Math/MathML\&quot;&gt;&lt;mstyle mathsize=\&quot;16px\&quot;&gt;&lt;msub&gt;&lt;mi&gt;&amp;#x3B5;&lt;/mi&gt;&lt;mi&gt;t&lt;/mi&gt;&lt;/msub&gt;&lt;/mstyle&gt;&lt;/math&gt;&quot;}" title="epsilon subscript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" descr="{&quot;mathml&quot;:&quot;&lt;math style=\&quot;font-family:stix;font-size:16px;\&quot; xmlns=\&quot;http://www.w3.org/1998/Math/MathML\&quot;&gt;&lt;mstyle mathsize=\&quot;16px\&quot;&gt;&lt;msub&gt;&lt;mi&gt;&amp;#x3B5;&lt;/mi&gt;&lt;mi&gt;t&lt;/mi&gt;&lt;/msub&gt;&lt;/mstyle&gt;&lt;/math&gt;&quot;}" title="epsilon subscript t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03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58F">
        <w:rPr>
          <w:rFonts w:ascii="TH SarabunPSK" w:hAnsi="TH SarabunPSK" w:cs="TH SarabunPSK"/>
          <w:noProof/>
          <w:color w:val="171717"/>
          <w:position w:val="-9"/>
        </w:rPr>
        <w:t xml:space="preserve"> </w:t>
      </w:r>
      <w:r w:rsidRPr="00357481">
        <w:rPr>
          <w:rFonts w:ascii="TH SarabunPSK" w:hAnsi="TH SarabunPSK" w:cs="TH SarabunPSK"/>
          <w:noProof/>
          <w:color w:val="171717"/>
          <w:position w:val="-9"/>
        </w:rPr>
        <w:t xml:space="preserve"> </w:t>
      </w:r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แทน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ค่</w:t>
      </w:r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า</w:t>
      </w:r>
      <w:proofErr w:type="spellStart"/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เร</w:t>
      </w:r>
      <w:proofErr w:type="spellEnd"/>
      <w:r w:rsidR="00C55CFB">
        <w:rPr>
          <w:rFonts w:ascii="TH SarabunPSK" w:hAnsi="TH SarabunPSK" w:cs="TH SarabunPSK" w:hint="cs"/>
          <w:color w:val="171717"/>
          <w:sz w:val="32"/>
          <w:szCs w:val="32"/>
          <w:cs/>
        </w:rPr>
        <w:t>ซิดวล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ที่เวลา </w:t>
      </w:r>
      <w:r w:rsidRPr="00357481">
        <w:rPr>
          <w:rFonts w:ascii="TH SarabunPSK" w:hAnsi="TH SarabunPSK" w:cs="TH SarabunPSK"/>
          <w:noProof/>
          <w:color w:val="171717"/>
        </w:rPr>
        <w:drawing>
          <wp:inline distT="0" distB="0" distL="0" distR="0" wp14:anchorId="54C25D4A" wp14:editId="3F81B574">
            <wp:extent cx="45909" cy="78193"/>
            <wp:effectExtent l="0" t="0" r="0" b="0"/>
            <wp:docPr id="195" name="Picture 1" descr="{&quot;mathml&quot;:&quot;&lt;math style=\&quot;font-family:stix;font-size:16px;\&quot; xmlns=\&quot;http://www.w3.org/1998/Math/MathML\&quot;&gt;&lt;mstyle mathsize=\&quot;16px\&quot;&gt;&lt;mi&gt;t&lt;/mi&gt;&lt;/mstyle&gt;&lt;/math&gt;&quot;}" title="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" descr="{&quot;mathml&quot;:&quot;&lt;math style=\&quot;font-family:stix;font-size:16px;\&quot; xmlns=\&quot;http://www.w3.org/1998/Math/MathML\&quot;&gt;&lt;mstyle mathsize=\&quot;16px\&quot;&gt;&lt;mi&gt;t&lt;/mi&gt;&lt;/mstyle&gt;&lt;/math&gt;&quot;}" title="t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55D5" w14:textId="77777777" w:rsidR="004F3246" w:rsidRPr="00357481" w:rsidRDefault="004F3246" w:rsidP="000860A5">
      <w:pPr>
        <w:spacing w:after="0"/>
        <w:rPr>
          <w:rFonts w:ascii="TH SarabunPSK" w:hAnsi="TH SarabunPSK" w:cs="TH SarabunPSK"/>
          <w:color w:val="171717"/>
          <w:sz w:val="32"/>
          <w:szCs w:val="32"/>
        </w:rPr>
      </w:pPr>
    </w:p>
    <w:p w14:paraId="5C82BF2B" w14:textId="77777777" w:rsidR="004F3246" w:rsidRPr="00357481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lastRenderedPageBreak/>
        <w:t xml:space="preserve">สามารถเรียกรูปแบบ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Neural network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ในลักษณะนี้ว่า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Nonlinear Autoregressive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หรือ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NAR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เนื่องจากนำค่าในอดีตมาพยากรณ์ค่าในอนาคต คล้ายกับ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ARIMA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เพียงแต่เป็นตัวแบบไม่เป็นเชิงเส้นตรงส่วนประกอบอื่น ๆ ของโครงข่าย ทั้งจำนวน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Hidden layer, Output neuron, Activation</w:t>
      </w:r>
      <w:r>
        <w:rPr>
          <w:rFonts w:ascii="TH SarabunPSK" w:hAnsi="TH SarabunPSK" w:cs="TH SarabunPSK" w:hint="cs"/>
          <w:color w:val="171717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function, Training algorithm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จะเหมือนกับตัวแบบ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Neural networks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สำหรับการพยากรณ์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Regression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จำนวนค่าพยากรณ์ล่วงหน้า สามารถแบ่งได้เป็น 2 แบบ ใหญ่ คือ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                               </w:t>
      </w:r>
    </w:p>
    <w:p w14:paraId="1EECB8F4" w14:textId="77777777" w:rsidR="004F3246" w:rsidRPr="00357481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1.การพยากรณ์ 1 ค่าล่วงหน้า (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One step ahead forecasting)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ทำการพยากรณ์ล่วงหน้า 1</w:t>
      </w:r>
      <w:r>
        <w:rPr>
          <w:rFonts w:ascii="TH SarabunPSK" w:hAnsi="TH SarabunPSK" w:cs="TH SarabunPSK" w:hint="cs"/>
          <w:color w:val="171717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ค่าล่วงหน้า ถ้าต้องการพยากรณ์ข้อมูลในวันพริ้งนี้ ต้องมีข้อมูลในวันนี้</w:t>
      </w:r>
    </w:p>
    <w:p w14:paraId="21028E38" w14:textId="0C95032A" w:rsidR="004F3246" w:rsidRPr="00357481" w:rsidRDefault="004F3246" w:rsidP="00C55CFB">
      <w:pPr>
        <w:spacing w:after="0"/>
        <w:ind w:firstLine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2.การพยากรณ์ล่วงหน้า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k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ค่าล่วงหน้า (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K steps ahead forecasting)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ทำการพยากรณ์ล่วงหน้า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k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ค่าล่วงหน้าเช่นพยากรณ์ 5 หรือ 10 หรือ 50 ค่าล่วงหน้า</w:t>
      </w:r>
    </w:p>
    <w:p w14:paraId="7A16B05D" w14:textId="77777777" w:rsidR="004F3246" w:rsidRDefault="004F3246" w:rsidP="00B15BDA">
      <w:pPr>
        <w:spacing w:after="0"/>
        <w:ind w:left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การพยากรณ์ล่วงหน้า 1 ค่าจะได้เปรียบ มีความแม่นยำในการพยากรณ์สูงกว่าการพยากรณ์ หลายค่า</w:t>
      </w:r>
    </w:p>
    <w:p w14:paraId="5378DE90" w14:textId="77777777" w:rsidR="006165CC" w:rsidRDefault="004F3246" w:rsidP="00FF5E60">
      <w:pPr>
        <w:spacing w:after="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ล่วงหน้างานวิจัยชิ้นนี้จะพุ่งเป้าเน้นไปที่พยากรณ์ 1 ค่าล่วงหน้าเท่านั้นเนื่องจากต้องการเปรียบเทียบประสิทธิภาพตัวแบบพยากรณ์อนุกรมเวลา 6 ตัวแบบ จึงต้องการเน้นไปที่ความแม่นยำที่สูงสุดของแต่ละตัวแบบเป็นหลัก และการพยากรณ์อนุกรมเวลาล่วงหน้ามากจะทำให้ความผิดพลาดในการพยากรณ์ (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Cumulative errors)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มีค่าสูงมากยิ่งขึ้น (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Pai and Lin,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2005)</w:t>
      </w:r>
    </w:p>
    <w:p w14:paraId="5EFF210A" w14:textId="77777777" w:rsidR="00FF5E60" w:rsidRPr="00FF5E60" w:rsidRDefault="00FF5E60" w:rsidP="00FF5E60">
      <w:pPr>
        <w:spacing w:after="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</w:p>
    <w:p w14:paraId="7CA35798" w14:textId="77777777" w:rsidR="004F3246" w:rsidRPr="00357481" w:rsidRDefault="004F3246" w:rsidP="00B15BDA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.5 </w:t>
      </w:r>
      <w:proofErr w:type="spellStart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ซัพ</w:t>
      </w:r>
      <w:proofErr w:type="spellEnd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พอร์ตเวกเตอร์</w:t>
      </w:r>
      <w:proofErr w:type="spellStart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แมชชีน</w:t>
      </w:r>
      <w:proofErr w:type="spellEnd"/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(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Support Vector Machine: SVM)</w:t>
      </w:r>
    </w:p>
    <w:p w14:paraId="21644FB1" w14:textId="77777777" w:rsidR="004F3246" w:rsidRPr="00357481" w:rsidRDefault="004F3246" w:rsidP="00B15BDA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Support vector machine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เป็นตัวแบบพยากรณ์ จัดอยู่ในกลุ่ม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Machine learning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ที่เริ่มเกิดขึ้นเมื่อปี 1995 โดย 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</w:rPr>
        <w:t>Vapnik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proofErr w:type="spellStart"/>
      <w:r w:rsidRPr="00357481">
        <w:rPr>
          <w:rFonts w:ascii="TH SarabunPSK" w:eastAsia="Times New Roman" w:hAnsi="TH SarabunPSK" w:cs="TH SarabunPSK"/>
          <w:sz w:val="32"/>
          <w:szCs w:val="32"/>
        </w:rPr>
        <w:t>Vapnik</w:t>
      </w:r>
      <w:proofErr w:type="spellEnd"/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 V,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1995) เป็นตัวแบบที่ได้รับความสนใจจากผู้วิจัย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เนื่องจากให้ผลการพยากรณ์ที่ดี มีความแม่นยำสูงตัวแบบ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SVM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มีลักษณะคล้ายกับตัวแบบ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ANN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ตรงที่สามารถนำไปประยุกต์ใช้พยากรณ์ข้อมูลแบบเดียวกัน ทั้งการพยากรณ์เชิงกลุ่ม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>Pattern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recognition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Classification)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แต่แตกต่างกันตรงที่หลักการ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Minimization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กล่าวคือ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Support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vector machine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จะทำให้ความเสี่ยงเชิงโครงสร้างต่ำสุด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Structural Risk Minimization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SRM)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ขณะที่</w:t>
      </w:r>
      <w:r w:rsidRPr="00357481">
        <w:rPr>
          <w:rFonts w:ascii="TH SarabunPSK" w:eastAsia="Times New Roman" w:hAnsi="TH SarabunPSK" w:cs="TH SarabunPSK"/>
          <w:sz w:val="32"/>
          <w:szCs w:val="32"/>
        </w:rPr>
        <w:t>Neural networks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ใช้หลักการลดความเสียงเชิงทดลองให้ต่ำสุด (</w:t>
      </w:r>
      <w:r w:rsidRPr="00357481">
        <w:rPr>
          <w:rFonts w:ascii="TH SarabunPSK" w:eastAsia="Times New Roman" w:hAnsi="TH SarabunPSK" w:cs="TH SarabunPSK"/>
          <w:sz w:val="32"/>
          <w:szCs w:val="32"/>
        </w:rPr>
        <w:t>Empirical Risk</w:t>
      </w:r>
    </w:p>
    <w:p w14:paraId="2051FB51" w14:textId="77777777" w:rsidR="004F3246" w:rsidRPr="00357481" w:rsidRDefault="004F3246" w:rsidP="00626984">
      <w:pPr>
        <w:spacing w:after="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Minimization: ERM)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ERM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จะพุ่งเน้นพยายามทำให้กระบวนการเทรน ในข้อมูลชุด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Training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เกิด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Error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ต่ำที่สุด นั่นคือ โครงสร้างของตัวแบบ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ANN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เช่น มีหลายจำนวน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Hidden layer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มีจำนวน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Hidden neurons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หลายตัว อาจทำให้ตัวแบบเรียนรู้ดีเกินไปในข้อมูลชุด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Training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นั่นอาจทำให้ตัวแบบพยากรณ์ไม่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แม่นยำในข้อมูลชุด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Test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ได้ เรียกปัญหานี้ว่า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Overfitting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แต่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SRM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จะมีเทอมหรือฟังก์ชันที่เรียกว่า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</w:rPr>
        <w:t xml:space="preserve">Regularization penalty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กำหนดขอบเขตมาคอยควบคุม เสมือนเป็นตัวเบรก ไม่ให้ตัวแบบเรียนรู้ดี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เกินไป ซึ่งก็เป็นการป้องกันการเกิดปัญหา </w:t>
      </w:r>
      <w:r w:rsidRPr="00357481">
        <w:rPr>
          <w:rFonts w:ascii="TH SarabunPSK" w:eastAsia="Times New Roman" w:hAnsi="TH SarabunPSK" w:cs="TH SarabunPSK"/>
          <w:sz w:val="32"/>
          <w:szCs w:val="32"/>
        </w:rPr>
        <w:t>Overfitting</w:t>
      </w:r>
    </w:p>
    <w:p w14:paraId="042306E1" w14:textId="77777777" w:rsidR="004F3246" w:rsidRPr="00626984" w:rsidRDefault="004F3246" w:rsidP="00B15BD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lastRenderedPageBreak/>
        <w:t xml:space="preserve">หลักการของ </w:t>
      </w:r>
      <w:r w:rsidRPr="00626984">
        <w:rPr>
          <w:rFonts w:ascii="TH SarabunPSK" w:hAnsi="TH SarabunPSK" w:cs="TH SarabunPSK"/>
          <w:sz w:val="32"/>
          <w:szCs w:val="32"/>
        </w:rPr>
        <w:t xml:space="preserve">SVM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มาจากการหาระนาบหรือเส้นแบ่งในกรณีหลายๆ มิติ เรียกว่า </w:t>
      </w:r>
      <w:r w:rsidRPr="00626984">
        <w:rPr>
          <w:rFonts w:ascii="TH SarabunPSK" w:hAnsi="TH SarabunPSK" w:cs="TH SarabunPSK"/>
          <w:sz w:val="32"/>
          <w:szCs w:val="32"/>
        </w:rPr>
        <w:t xml:space="preserve">Hyperplane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ที่แบ่งกลุ่มข้อมูลหรือเรียกว่าแบ่ง </w:t>
      </w:r>
      <w:r w:rsidRPr="00626984">
        <w:rPr>
          <w:rFonts w:ascii="TH SarabunPSK" w:hAnsi="TH SarabunPSK" w:cs="TH SarabunPSK"/>
          <w:sz w:val="32"/>
          <w:szCs w:val="32"/>
        </w:rPr>
        <w:t xml:space="preserve">Class </w:t>
      </w:r>
      <w:r w:rsidRPr="00626984">
        <w:rPr>
          <w:rFonts w:ascii="TH SarabunPSK" w:hAnsi="TH SarabunPSK" w:cs="TH SarabunPSK"/>
          <w:sz w:val="32"/>
          <w:szCs w:val="32"/>
          <w:cs/>
        </w:rPr>
        <w:t>โดยมีระยะห่างระหว่าง 2 กลุ่มมากที่สุด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ระยะห่างนั้น เรียกว่า </w:t>
      </w:r>
      <w:r w:rsidRPr="00626984">
        <w:rPr>
          <w:rFonts w:ascii="TH SarabunPSK" w:hAnsi="TH SarabunPSK" w:cs="TH SarabunPSK"/>
          <w:sz w:val="32"/>
          <w:szCs w:val="32"/>
        </w:rPr>
        <w:t xml:space="preserve">Margin </w:t>
      </w:r>
      <w:r w:rsidRPr="00626984">
        <w:rPr>
          <w:rFonts w:ascii="TH SarabunPSK" w:hAnsi="TH SarabunPSK" w:cs="TH SarabunPSK"/>
          <w:sz w:val="32"/>
          <w:szCs w:val="32"/>
          <w:cs/>
        </w:rPr>
        <w:t>ดัง</w:t>
      </w:r>
      <w:r>
        <w:rPr>
          <w:rFonts w:ascii="TH SarabunPSK" w:hAnsi="TH SarabunPSK" w:cs="TH SarabunPSK" w:hint="cs"/>
          <w:sz w:val="32"/>
          <w:szCs w:val="32"/>
          <w:cs/>
        </w:rPr>
        <w:t>รูปที่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2.15</w:t>
      </w:r>
    </w:p>
    <w:p w14:paraId="4ECB9EE8" w14:textId="77777777" w:rsidR="004F3246" w:rsidRPr="0040318A" w:rsidRDefault="004F3246" w:rsidP="0040318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830849">
        <w:rPr>
          <w:noProof/>
        </w:rPr>
        <w:drawing>
          <wp:inline distT="0" distB="0" distL="0" distR="0" wp14:anchorId="6E1AE73F" wp14:editId="58D7F9D6">
            <wp:extent cx="3657600" cy="2311324"/>
            <wp:effectExtent l="0" t="0" r="0" b="0"/>
            <wp:docPr id="196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71"/>
                    <pic:cNvPicPr>
                      <a:picLocks noChangeAspect="1" noChangeArrowheads="1"/>
                    </pic:cNvPicPr>
                  </pic:nvPicPr>
                  <pic:blipFill>
                    <a:blip r:embed="rId3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969" cy="231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1AD2" w14:textId="77777777" w:rsidR="004F3246" w:rsidRPr="0040318A" w:rsidRDefault="004F3246" w:rsidP="0040318A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  <w:r w:rsidRPr="00DF5665">
        <w:rPr>
          <w:rFonts w:ascii="TH Sarabun New" w:hAnsi="TH Sarabun New" w:cs="TH Sarabun New" w:hint="cs"/>
          <w:b/>
          <w:bCs/>
          <w:sz w:val="32"/>
          <w:szCs w:val="32"/>
          <w:cs/>
        </w:rPr>
        <w:t>รูป</w:t>
      </w:r>
      <w:r w:rsidRPr="00DF5665">
        <w:rPr>
          <w:rFonts w:ascii="TH Sarabun New" w:hAnsi="TH Sarabun New" w:cs="TH Sarabun New"/>
          <w:b/>
          <w:bCs/>
          <w:sz w:val="32"/>
          <w:szCs w:val="32"/>
          <w:cs/>
        </w:rPr>
        <w:t>ที่ 2.</w:t>
      </w:r>
      <w:r w:rsidRPr="00DF5665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F72A7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  <w:cs/>
        </w:rPr>
        <w:t>เส้นตรงแบ่งกลุ่มข้อมูลที่มี 2 ตัวแปร ส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หรับตัวแบบ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(Williams, </w:t>
      </w:r>
      <w:r w:rsidRPr="0040318A">
        <w:rPr>
          <w:rFonts w:ascii="TH Sarabun New" w:hAnsi="TH Sarabun New" w:cs="TH Sarabun New"/>
          <w:sz w:val="32"/>
          <w:szCs w:val="32"/>
          <w:cs/>
        </w:rPr>
        <w:t>2011)</w:t>
      </w:r>
    </w:p>
    <w:p w14:paraId="23BDE3C0" w14:textId="77777777" w:rsidR="004F3246" w:rsidRPr="0040318A" w:rsidRDefault="004F3246" w:rsidP="0040318A">
      <w:pPr>
        <w:spacing w:after="0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ab/>
      </w:r>
    </w:p>
    <w:p w14:paraId="46D70129" w14:textId="77777777" w:rsidR="004F3246" w:rsidRDefault="004F3246" w:rsidP="00B15BD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 w:hint="cs"/>
          <w:sz w:val="32"/>
          <w:szCs w:val="32"/>
          <w:cs/>
        </w:rPr>
        <w:t>ตั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วอย่างการหา </w:t>
      </w:r>
      <w:r w:rsidRPr="0040318A">
        <w:rPr>
          <w:rFonts w:ascii="TH Sarabun New" w:hAnsi="TH Sarabun New" w:cs="TH Sarabun New"/>
          <w:sz w:val="32"/>
          <w:szCs w:val="32"/>
        </w:rPr>
        <w:t xml:space="preserve">Hyperplane </w:t>
      </w:r>
      <w:r w:rsidRPr="0040318A">
        <w:rPr>
          <w:rFonts w:ascii="TH Sarabun New" w:hAnsi="TH Sarabun New" w:cs="TH Sarabun New"/>
          <w:sz w:val="32"/>
          <w:szCs w:val="32"/>
          <w:cs/>
        </w:rPr>
        <w:t>ส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หรับตัวแบบ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ที่มี 2 ตัวแปร หรือ 2 มิติ คือมีตัวแปรอิสระและตัวแปรตามอย่างละตัว ตัวแปรตามมีสองกลุ่ม คือ ที่เป็นรูปสี่เหลี่ยมและรูปวงกลม </w:t>
      </w:r>
      <w:r w:rsidRPr="00B15BDA">
        <w:rPr>
          <w:rFonts w:ascii="TH SarabunPSK" w:hAnsi="TH SarabunPSK" w:cs="TH SarabunPSK"/>
          <w:sz w:val="32"/>
          <w:szCs w:val="32"/>
          <w:cs/>
        </w:rPr>
        <w:t>รูปท</w:t>
      </w:r>
      <w:r>
        <w:rPr>
          <w:rFonts w:ascii="TH SarabunPSK" w:hAnsi="TH SarabunPSK" w:cs="TH SarabunPSK" w:hint="cs"/>
          <w:color w:val="171717"/>
          <w:sz w:val="32"/>
          <w:szCs w:val="32"/>
          <w:cs/>
        </w:rPr>
        <w:t xml:space="preserve">ี่ </w:t>
      </w:r>
      <w:r w:rsidRPr="0040318A">
        <w:rPr>
          <w:rFonts w:ascii="TH Sarabun New" w:hAnsi="TH Sarabun New" w:cs="TH Sarabun New"/>
          <w:sz w:val="32"/>
          <w:szCs w:val="32"/>
          <w:cs/>
        </w:rPr>
        <w:t>2.1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>6</w:t>
      </w:r>
    </w:p>
    <w:p w14:paraId="41545584" w14:textId="77777777" w:rsidR="004F3246" w:rsidRPr="0040318A" w:rsidRDefault="004F3246" w:rsidP="00B15BDA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B6177B4" w14:textId="152A1F60" w:rsidR="004F3246" w:rsidRPr="0040318A" w:rsidRDefault="00C55CFB" w:rsidP="00C55CFB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  </w:t>
      </w:r>
      <w:r w:rsidR="004F3246" w:rsidRPr="00830849">
        <w:rPr>
          <w:noProof/>
        </w:rPr>
        <w:drawing>
          <wp:inline distT="0" distB="0" distL="0" distR="0" wp14:anchorId="704B88A7" wp14:editId="07FD2B6E">
            <wp:extent cx="2560320" cy="2339978"/>
            <wp:effectExtent l="0" t="0" r="0" b="3175"/>
            <wp:docPr id="197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70"/>
                    <pic:cNvPicPr>
                      <a:picLocks noChangeAspect="1" noChangeArrowheads="1"/>
                    </pic:cNvPicPr>
                  </pic:nvPicPr>
                  <pic:blipFill rotWithShape="1"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"/>
                    <a:stretch/>
                  </pic:blipFill>
                  <pic:spPr bwMode="auto">
                    <a:xfrm>
                      <a:off x="0" y="0"/>
                      <a:ext cx="2566580" cy="2345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A0A8F" w14:textId="77777777" w:rsidR="004F3246" w:rsidRDefault="004F3246" w:rsidP="0040318A">
      <w:pPr>
        <w:spacing w:after="0"/>
        <w:ind w:left="720"/>
        <w:jc w:val="center"/>
        <w:rPr>
          <w:rFonts w:ascii="TH Sarabun New" w:hAnsi="TH Sarabun New" w:cs="TH Sarabun New"/>
          <w:sz w:val="32"/>
          <w:szCs w:val="32"/>
        </w:rPr>
      </w:pPr>
      <w:bookmarkStart w:id="59" w:name="_Hlk132609017"/>
      <w:r w:rsidRPr="00DF5665">
        <w:rPr>
          <w:rFonts w:ascii="TH Sarabun New" w:hAnsi="TH Sarabun New" w:cs="TH Sarabun New" w:hint="cs"/>
          <w:b/>
          <w:bCs/>
          <w:sz w:val="32"/>
          <w:szCs w:val="32"/>
          <w:cs/>
        </w:rPr>
        <w:t>รูป</w:t>
      </w:r>
      <w:r w:rsidRPr="00DF5665">
        <w:rPr>
          <w:rFonts w:ascii="TH Sarabun New" w:hAnsi="TH Sarabun New" w:cs="TH Sarabun New"/>
          <w:b/>
          <w:bCs/>
          <w:sz w:val="32"/>
          <w:szCs w:val="32"/>
          <w:cs/>
        </w:rPr>
        <w:t>ที่ 2.</w:t>
      </w:r>
      <w:r w:rsidRPr="00DF5665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72A7C">
        <w:rPr>
          <w:rFonts w:ascii="TH Sarabun New" w:hAnsi="TH Sarabun New" w:cs="TH Sarabun New"/>
          <w:sz w:val="32"/>
          <w:szCs w:val="32"/>
          <w:cs/>
        </w:rPr>
        <w:t xml:space="preserve"> </w:t>
      </w:r>
      <w:bookmarkEnd w:id="59"/>
      <w:r w:rsidRPr="0040318A">
        <w:rPr>
          <w:rFonts w:ascii="TH Sarabun New" w:hAnsi="TH Sarabun New" w:cs="TH Sarabun New"/>
          <w:sz w:val="32"/>
          <w:szCs w:val="32"/>
          <w:cs/>
        </w:rPr>
        <w:t>เส้นตรงที่ใช้แบ่งกลุ่มข้อมูลที่เป็นไปได้ ส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>ำ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หรับตัวแบบ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(Williams, </w:t>
      </w:r>
      <w:r w:rsidRPr="0040318A">
        <w:rPr>
          <w:rFonts w:ascii="TH Sarabun New" w:hAnsi="TH Sarabun New" w:cs="TH Sarabun New"/>
          <w:sz w:val="32"/>
          <w:szCs w:val="32"/>
          <w:cs/>
        </w:rPr>
        <w:t>2011)</w:t>
      </w:r>
    </w:p>
    <w:p w14:paraId="5EB3E571" w14:textId="77777777" w:rsidR="004F3246" w:rsidRDefault="004F3246" w:rsidP="0040318A">
      <w:pPr>
        <w:spacing w:after="0"/>
        <w:ind w:left="720"/>
        <w:jc w:val="center"/>
        <w:rPr>
          <w:rFonts w:ascii="TH Sarabun New" w:hAnsi="TH Sarabun New" w:cs="TH Sarabun New"/>
          <w:sz w:val="32"/>
          <w:szCs w:val="32"/>
        </w:rPr>
      </w:pPr>
    </w:p>
    <w:p w14:paraId="3676038E" w14:textId="77777777" w:rsidR="004F3246" w:rsidRPr="0040318A" w:rsidRDefault="004F3246" w:rsidP="00626984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lastRenderedPageBreak/>
        <w:t>จากภาพ 2.1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>6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จะเห็นได้ว่ามีเส้นตรงหลายเส้นที่สามารถแบ่งข้อมูลเป็นกลุ่มข้อมูลเป็น 2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class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แต่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จะค้นหาเส้นตรงที่แบ่งกลุ่มข้อมูลโดยให้มีระยะ </w:t>
      </w:r>
      <w:r w:rsidRPr="0040318A">
        <w:rPr>
          <w:rFonts w:ascii="TH Sarabun New" w:hAnsi="TH Sarabun New" w:cs="TH Sarabun New"/>
          <w:sz w:val="32"/>
          <w:szCs w:val="32"/>
        </w:rPr>
        <w:t xml:space="preserve">Margin </w:t>
      </w:r>
      <w:r w:rsidRPr="0040318A">
        <w:rPr>
          <w:rFonts w:ascii="TH Sarabun New" w:hAnsi="TH Sarabun New" w:cs="TH Sarabun New"/>
          <w:sz w:val="32"/>
          <w:szCs w:val="32"/>
          <w:cs/>
        </w:rPr>
        <w:t>มากที่สุด ซึ่งนั่นคือมีพื้นที่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  <w:cs/>
        </w:rPr>
        <w:t>(</w:t>
      </w:r>
      <w:r w:rsidRPr="0040318A">
        <w:rPr>
          <w:rFonts w:ascii="TH Sarabun New" w:hAnsi="TH Sarabun New" w:cs="TH Sarabun New"/>
          <w:sz w:val="32"/>
          <w:szCs w:val="32"/>
        </w:rPr>
        <w:t xml:space="preserve">Space) </w:t>
      </w:r>
      <w:r w:rsidRPr="0040318A">
        <w:rPr>
          <w:rFonts w:ascii="TH Sarabun New" w:hAnsi="TH Sarabun New" w:cs="TH Sarabun New"/>
          <w:sz w:val="32"/>
          <w:szCs w:val="32"/>
          <w:cs/>
        </w:rPr>
        <w:t>ระหว่างกลุ่มมากที่สุด ดังภาพด้านล่างคือพื้นที่สีเทา</w:t>
      </w:r>
    </w:p>
    <w:p w14:paraId="687340D1" w14:textId="77777777" w:rsidR="004F3246" w:rsidRPr="0040318A" w:rsidRDefault="004F3246" w:rsidP="0040318A">
      <w:pPr>
        <w:spacing w:after="0"/>
        <w:ind w:left="720"/>
        <w:rPr>
          <w:rFonts w:ascii="TH Sarabun New" w:hAnsi="TH Sarabun New" w:cs="TH Sarabun New"/>
          <w:sz w:val="32"/>
          <w:szCs w:val="32"/>
        </w:rPr>
      </w:pPr>
    </w:p>
    <w:p w14:paraId="288A70C9" w14:textId="67B42691" w:rsidR="004F3246" w:rsidRPr="0040318A" w:rsidRDefault="004F3246" w:rsidP="0040318A">
      <w:pPr>
        <w:spacing w:after="0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830849">
        <w:rPr>
          <w:noProof/>
        </w:rPr>
        <w:drawing>
          <wp:inline distT="0" distB="0" distL="0" distR="0" wp14:anchorId="02D1DBC3" wp14:editId="1A591CD7">
            <wp:extent cx="2651516" cy="2253968"/>
            <wp:effectExtent l="0" t="0" r="0" b="0"/>
            <wp:docPr id="198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72"/>
                    <pic:cNvPicPr>
                      <a:picLocks noChangeAspect="1" noChangeArrowheads="1"/>
                    </pic:cNvPicPr>
                  </pic:nvPicPr>
                  <pic:blipFill>
                    <a:blip r:embed="rId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250" cy="226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A735" w14:textId="77777777" w:rsidR="004F3246" w:rsidRPr="0040318A" w:rsidRDefault="004F3246" w:rsidP="0040318A">
      <w:pPr>
        <w:spacing w:after="0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DF5665">
        <w:rPr>
          <w:rFonts w:ascii="TH Sarabun New" w:hAnsi="TH Sarabun New" w:cs="TH Sarabun New" w:hint="cs"/>
          <w:b/>
          <w:bCs/>
          <w:sz w:val="32"/>
          <w:szCs w:val="32"/>
          <w:cs/>
        </w:rPr>
        <w:t>รูป</w:t>
      </w:r>
      <w:r w:rsidRPr="00DF5665">
        <w:rPr>
          <w:rFonts w:ascii="TH Sarabun New" w:hAnsi="TH Sarabun New" w:cs="TH Sarabun New"/>
          <w:b/>
          <w:bCs/>
          <w:sz w:val="32"/>
          <w:szCs w:val="32"/>
          <w:cs/>
        </w:rPr>
        <w:t>ที่ 2.</w:t>
      </w:r>
      <w:r w:rsidRPr="00DF5665"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F72A7C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  <w:cs/>
        </w:rPr>
        <w:t>เส้นตรงที่ใช้แบ่งกลุ่มที่ดีที่สุด (</w:t>
      </w:r>
      <w:r w:rsidRPr="0040318A">
        <w:rPr>
          <w:rFonts w:ascii="TH Sarabun New" w:hAnsi="TH Sarabun New" w:cs="TH Sarabun New"/>
          <w:sz w:val="32"/>
          <w:szCs w:val="32"/>
        </w:rPr>
        <w:t>Williams, 2011)</w:t>
      </w:r>
      <w:r w:rsidRPr="0040318A">
        <w:rPr>
          <w:rFonts w:ascii="TH Sarabun New" w:hAnsi="TH Sarabun New" w:cs="TH Sarabun New"/>
          <w:sz w:val="32"/>
          <w:szCs w:val="32"/>
        </w:rPr>
        <w:cr/>
      </w:r>
    </w:p>
    <w:p w14:paraId="73BC9470" w14:textId="77777777" w:rsidR="004F3246" w:rsidRPr="00626984" w:rsidRDefault="004F3246" w:rsidP="00626984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>เมื่อข้อมูลที่ซับซ้อน ยากที่จะหาเส้นตรงมาแบ่งกลุ่มได้ หรือเมื่อข้อมูลใหญ่ขึ้นมีตัวแปรอิสระ</w:t>
      </w:r>
    </w:p>
    <w:p w14:paraId="24977404" w14:textId="77777777" w:rsidR="004F3246" w:rsidRPr="00626984" w:rsidRDefault="004F3246" w:rsidP="0062698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หลายตัวหรือข้อมูลมีหลายมิติก็ใช้หลักการเดียวกันในการหา </w:t>
      </w:r>
      <w:r w:rsidRPr="00626984">
        <w:rPr>
          <w:rFonts w:ascii="TH SarabunPSK" w:hAnsi="TH SarabunPSK" w:cs="TH SarabunPSK"/>
          <w:sz w:val="32"/>
          <w:szCs w:val="32"/>
        </w:rPr>
        <w:t xml:space="preserve">Hyperplane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ที่ดีที่สุด แต่ยิ่งแทบเป็นไปไม่ได้เลยที่จะหา </w:t>
      </w:r>
      <w:r w:rsidRPr="00626984">
        <w:rPr>
          <w:rFonts w:ascii="TH SarabunPSK" w:hAnsi="TH SarabunPSK" w:cs="TH SarabunPSK"/>
          <w:sz w:val="32"/>
          <w:szCs w:val="32"/>
        </w:rPr>
        <w:t xml:space="preserve">Hyperplane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แนวตรง กรณีเช่นนี้ ต้องใช้การแปลงข้อมูล โดยใช้ </w:t>
      </w:r>
      <w:r w:rsidRPr="00626984">
        <w:rPr>
          <w:rFonts w:ascii="TH SarabunPSK" w:hAnsi="TH SarabunPSK" w:cs="TH SarabunPSK"/>
          <w:sz w:val="32"/>
          <w:szCs w:val="32"/>
        </w:rPr>
        <w:t xml:space="preserve">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หรือเรียกว่า </w:t>
      </w:r>
      <w:r w:rsidRPr="00626984">
        <w:rPr>
          <w:rFonts w:ascii="TH SarabunPSK" w:hAnsi="TH SarabunPSK" w:cs="TH SarabunPSK"/>
          <w:sz w:val="32"/>
          <w:szCs w:val="32"/>
        </w:rPr>
        <w:t xml:space="preserve">Kernel trick </w:t>
      </w:r>
      <w:r w:rsidRPr="00626984">
        <w:rPr>
          <w:rFonts w:ascii="TH SarabunPSK" w:hAnsi="TH SarabunPSK" w:cs="TH SarabunPSK"/>
          <w:sz w:val="32"/>
          <w:szCs w:val="32"/>
          <w:cs/>
        </w:rPr>
        <w:t>จะแปลงจุดพิกัดให้มีการจัดเรียงใหม่ (</w:t>
      </w:r>
      <w:r w:rsidRPr="00626984">
        <w:rPr>
          <w:rFonts w:ascii="TH SarabunPSK" w:hAnsi="TH SarabunPSK" w:cs="TH SarabunPSK"/>
          <w:sz w:val="32"/>
          <w:szCs w:val="32"/>
        </w:rPr>
        <w:t xml:space="preserve">Mapping)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เพื่อให้สามารถค้นหา </w:t>
      </w:r>
      <w:r w:rsidRPr="00626984">
        <w:rPr>
          <w:rFonts w:ascii="TH SarabunPSK" w:hAnsi="TH SarabunPSK" w:cs="TH SarabunPSK"/>
          <w:sz w:val="32"/>
          <w:szCs w:val="32"/>
        </w:rPr>
        <w:t xml:space="preserve">Hyperplane </w:t>
      </w:r>
      <w:r w:rsidRPr="00626984">
        <w:rPr>
          <w:rFonts w:ascii="TH SarabunPSK" w:hAnsi="TH SarabunPSK" w:cs="TH SarabunPSK"/>
          <w:sz w:val="32"/>
          <w:szCs w:val="32"/>
          <w:cs/>
        </w:rPr>
        <w:t>แนวเส้นตรงได้ดังภาพด้านล่าง</w:t>
      </w:r>
    </w:p>
    <w:p w14:paraId="614A8382" w14:textId="77777777" w:rsidR="004F3246" w:rsidRPr="00626984" w:rsidRDefault="004F3246" w:rsidP="0040318A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</w:p>
    <w:p w14:paraId="02A40C10" w14:textId="77777777" w:rsidR="004F3246" w:rsidRPr="00626984" w:rsidRDefault="004F3246" w:rsidP="000860A5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hAnsi="TH SarabunPSK" w:cs="TH SarabunPSK"/>
          <w:noProof/>
        </w:rPr>
        <w:drawing>
          <wp:inline distT="0" distB="0" distL="0" distR="0" wp14:anchorId="3B73D3C0" wp14:editId="658F36B4">
            <wp:extent cx="2548890" cy="1173480"/>
            <wp:effectExtent l="0" t="0" r="0" b="0"/>
            <wp:docPr id="199" name="รูปภาพ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73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82A0" w14:textId="77777777" w:rsidR="004F3246" w:rsidRPr="00626984" w:rsidRDefault="004F3246" w:rsidP="000860A5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</w:rPr>
      </w:pPr>
    </w:p>
    <w:p w14:paraId="52F31289" w14:textId="77777777" w:rsidR="004F3246" w:rsidRDefault="004F3246" w:rsidP="006165CC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</w:rPr>
      </w:pPr>
      <w:bookmarkStart w:id="60" w:name="_Hlk132609257"/>
      <w:bookmarkStart w:id="61" w:name="_Hlk119046247"/>
      <w:r w:rsidRPr="00626984">
        <w:rPr>
          <w:rFonts w:ascii="TH SarabunPSK" w:hAnsi="TH SarabunPSK" w:cs="TH SarabunPSK"/>
          <w:b/>
          <w:bCs/>
          <w:sz w:val="32"/>
          <w:szCs w:val="32"/>
          <w:cs/>
        </w:rPr>
        <w:t>รูปที่ 2.18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0"/>
      <w:r w:rsidRPr="00626984">
        <w:rPr>
          <w:rFonts w:ascii="TH SarabunPSK" w:hAnsi="TH SarabunPSK" w:cs="TH SarabunPSK"/>
          <w:sz w:val="32"/>
          <w:szCs w:val="32"/>
          <w:cs/>
        </w:rPr>
        <w:t>รูปแบบการแปลงจุด เพื่อให้สามารถหาเส้นตรงมาแบ่ง (</w:t>
      </w:r>
      <w:r w:rsidRPr="00626984">
        <w:rPr>
          <w:rFonts w:ascii="TH SarabunPSK" w:hAnsi="TH SarabunPSK" w:cs="TH SarabunPSK"/>
          <w:sz w:val="32"/>
          <w:szCs w:val="32"/>
        </w:rPr>
        <w:t>Williams, 2011)</w:t>
      </w:r>
    </w:p>
    <w:p w14:paraId="0EC37E53" w14:textId="77777777" w:rsidR="00FF5E60" w:rsidRPr="006165CC" w:rsidRDefault="00FF5E60" w:rsidP="00C55CF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D1FAEF" w14:textId="77777777" w:rsidR="004F3246" w:rsidRPr="00447561" w:rsidRDefault="004F3246" w:rsidP="00486827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2E2B2B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2E2B2B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.</w:t>
      </w:r>
      <w:r w:rsidR="00486827" w:rsidRPr="002E2B2B">
        <w:rPr>
          <w:rFonts w:ascii="TH SarabunPSK" w:eastAsia="Times New Roman" w:hAnsi="TH SarabunPSK" w:cs="TH SarabunPSK"/>
          <w:b/>
          <w:bCs/>
          <w:sz w:val="32"/>
          <w:szCs w:val="32"/>
        </w:rPr>
        <w:t>6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bookmarkEnd w:id="61"/>
      <w:proofErr w:type="spellStart"/>
      <w:r w:rsidR="00447561" w:rsidRPr="0044756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ซัพ</w:t>
      </w:r>
      <w:proofErr w:type="spellEnd"/>
      <w:r w:rsidR="00447561" w:rsidRPr="0044756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พอร์ตเวกเตอร์รีเกรส</w:t>
      </w:r>
      <w:proofErr w:type="spellStart"/>
      <w:r w:rsidR="00447561" w:rsidRPr="0044756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ชั่น</w:t>
      </w:r>
      <w:proofErr w:type="spellEnd"/>
      <w:r w:rsidR="00447561" w:rsidRPr="0044756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(</w:t>
      </w:r>
      <w:r w:rsidR="00447561" w:rsidRPr="0044756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Support Vector Regression: SVR) </w:t>
      </w:r>
    </w:p>
    <w:p w14:paraId="1E94994A" w14:textId="77777777" w:rsidR="00486827" w:rsidRPr="00486827" w:rsidRDefault="00486827" w:rsidP="0044756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827">
        <w:rPr>
          <w:rFonts w:ascii="TH SarabunPSK" w:hAnsi="TH SarabunPSK" w:cs="TH SarabunPSK"/>
          <w:sz w:val="32"/>
          <w:szCs w:val="32"/>
          <w:cs/>
        </w:rPr>
        <w:lastRenderedPageBreak/>
        <w:t>เป็นเทคนิคที่ใช้วิธีการของ</w:t>
      </w:r>
      <w:proofErr w:type="spellStart"/>
      <w:r w:rsidRPr="00486827">
        <w:rPr>
          <w:rFonts w:ascii="TH SarabunPSK" w:hAnsi="TH SarabunPSK" w:cs="TH SarabunPSK"/>
          <w:sz w:val="32"/>
          <w:szCs w:val="32"/>
          <w:cs/>
        </w:rPr>
        <w:t>ซัพ</w:t>
      </w:r>
      <w:proofErr w:type="spellEnd"/>
      <w:r w:rsidRPr="00486827">
        <w:rPr>
          <w:rFonts w:ascii="TH SarabunPSK" w:hAnsi="TH SarabunPSK" w:cs="TH SarabunPSK"/>
          <w:sz w:val="32"/>
          <w:szCs w:val="32"/>
          <w:cs/>
        </w:rPr>
        <w:t>พอร์ตเวกเตอร์</w:t>
      </w:r>
      <w:proofErr w:type="spellStart"/>
      <w:r w:rsidRPr="00486827">
        <w:rPr>
          <w:rFonts w:ascii="TH SarabunPSK" w:hAnsi="TH SarabunPSK" w:cs="TH SarabunPSK"/>
          <w:sz w:val="32"/>
          <w:szCs w:val="32"/>
          <w:cs/>
        </w:rPr>
        <w:t>แมชชีน</w:t>
      </w:r>
      <w:proofErr w:type="spellEnd"/>
      <w:r w:rsidRPr="00486827">
        <w:rPr>
          <w:rFonts w:ascii="TH SarabunPSK" w:hAnsi="TH SarabunPSK" w:cs="TH SarabunPSK"/>
          <w:sz w:val="32"/>
          <w:szCs w:val="32"/>
          <w:cs/>
        </w:rPr>
        <w:t xml:space="preserve"> มาวิเคราะห์ความถดถอยระหว่างอินพุตเวกเตอร์(</w:t>
      </w:r>
      <w:r w:rsidRPr="00486827">
        <w:rPr>
          <w:rFonts w:ascii="TH SarabunPSK" w:hAnsi="TH SarabunPSK" w:cs="TH SarabunPSK"/>
          <w:sz w:val="32"/>
          <w:szCs w:val="32"/>
        </w:rPr>
        <w:t xml:space="preserve">Input vector) </w:t>
      </w:r>
      <w:r w:rsidRPr="00486827">
        <w:rPr>
          <w:rFonts w:ascii="TH SarabunPSK" w:hAnsi="TH SarabunPSK" w:cs="TH SarabunPSK"/>
          <w:sz w:val="32"/>
          <w:szCs w:val="32"/>
          <w:cs/>
        </w:rPr>
        <w:t>และตัวแปร</w:t>
      </w:r>
      <w:proofErr w:type="spellStart"/>
      <w:r w:rsidRPr="00486827">
        <w:rPr>
          <w:rFonts w:ascii="TH SarabunPSK" w:hAnsi="TH SarabunPSK" w:cs="TH SarabunPSK"/>
          <w:sz w:val="32"/>
          <w:szCs w:val="32"/>
          <w:cs/>
        </w:rPr>
        <w:t>เอาท์พุต</w:t>
      </w:r>
      <w:proofErr w:type="spellEnd"/>
      <w:r w:rsidRPr="0048682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486827">
        <w:rPr>
          <w:rFonts w:ascii="TH SarabunPSK" w:hAnsi="TH SarabunPSK" w:cs="TH SarabunPSK"/>
          <w:sz w:val="32"/>
          <w:szCs w:val="32"/>
        </w:rPr>
        <w:t xml:space="preserve">Output variables) </w:t>
      </w:r>
      <w:r w:rsidRPr="00486827">
        <w:rPr>
          <w:rFonts w:ascii="TH SarabunPSK" w:hAnsi="TH SarabunPSK" w:cs="TH SarabunPSK"/>
          <w:sz w:val="32"/>
          <w:szCs w:val="32"/>
          <w:cs/>
        </w:rPr>
        <w:t>ซึ่งน</w:t>
      </w:r>
      <w:r w:rsidR="00447561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827">
        <w:rPr>
          <w:rFonts w:ascii="TH SarabunPSK" w:hAnsi="TH SarabunPSK" w:cs="TH SarabunPSK"/>
          <w:sz w:val="32"/>
          <w:szCs w:val="32"/>
          <w:cs/>
        </w:rPr>
        <w:t>มาใช้กับการพยากรณ์อนุกรมเวลาได้ โดยเปลี่ยน</w:t>
      </w:r>
    </w:p>
    <w:p w14:paraId="45C9661A" w14:textId="77777777" w:rsidR="004F3246" w:rsidRPr="00626984" w:rsidRDefault="00486827" w:rsidP="0044756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86827">
        <w:rPr>
          <w:rFonts w:ascii="TH SarabunPSK" w:hAnsi="TH SarabunPSK" w:cs="TH SarabunPSK"/>
          <w:sz w:val="32"/>
          <w:szCs w:val="32"/>
          <w:cs/>
        </w:rPr>
        <w:t>การจ</w:t>
      </w:r>
      <w:r w:rsidR="00447561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แนกคลาสด้วย </w:t>
      </w:r>
      <w:r w:rsidRPr="00486827">
        <w:rPr>
          <w:rFonts w:ascii="TH SarabunPSK" w:hAnsi="TH SarabunPSK" w:cs="TH SarabunPSK"/>
          <w:sz w:val="32"/>
          <w:szCs w:val="32"/>
        </w:rPr>
        <w:t xml:space="preserve">SVM </w:t>
      </w:r>
      <w:r w:rsidRPr="00486827">
        <w:rPr>
          <w:rFonts w:ascii="TH SarabunPSK" w:hAnsi="TH SarabunPSK" w:cs="TH SarabunPSK"/>
          <w:sz w:val="32"/>
          <w:szCs w:val="32"/>
          <w:cs/>
        </w:rPr>
        <w:t>เป็นการท</w:t>
      </w:r>
      <w:r w:rsidR="00447561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นายค่าด้วย </w:t>
      </w:r>
      <w:r w:rsidRPr="00486827">
        <w:rPr>
          <w:rFonts w:ascii="TH SarabunPSK" w:hAnsi="TH SarabunPSK" w:cs="TH SarabunPSK"/>
          <w:sz w:val="32"/>
          <w:szCs w:val="32"/>
        </w:rPr>
        <w:t xml:space="preserve">SVR 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โดยมีเป้าหมายคือต้องการค้นหาความสัมพันธ์เชิงเส้นระหว่างอินพุตเวกเตอร์ในมิติ </w:t>
      </w:r>
      <w:r w:rsidR="00447561" w:rsidRPr="00CE4550">
        <w:rPr>
          <w:position w:val="-10"/>
        </w:rPr>
        <w:object w:dxaOrig="1060" w:dyaOrig="360" w14:anchorId="42327BF2">
          <v:shape id="_x0000_i1207" type="#_x0000_t75" style="width:53.4pt;height:18pt" o:ole="">
            <v:imagedata r:id="rId362" o:title=""/>
          </v:shape>
          <o:OLEObject Type="Embed" ProgID="Equation.DSMT4" ShapeID="_x0000_i1207" DrawAspect="Content" ObjectID="_1745852949" r:id="rId363"/>
        </w:object>
      </w:r>
      <w:r w:rsidR="00447561">
        <w:rPr>
          <w:rFonts w:ascii="TH SarabunPSK" w:hAnsi="TH SarabunPSK" w:cs="TH SarabunPSK"/>
          <w:sz w:val="32"/>
          <w:szCs w:val="32"/>
        </w:rPr>
        <w:t xml:space="preserve"> </w:t>
      </w:r>
      <w:r w:rsidRPr="00486827">
        <w:rPr>
          <w:rFonts w:ascii="TH SarabunPSK" w:hAnsi="TH SarabunPSK" w:cs="TH SarabunPSK"/>
          <w:sz w:val="32"/>
          <w:szCs w:val="32"/>
          <w:cs/>
        </w:rPr>
        <w:t>และตัวแปร</w:t>
      </w:r>
      <w:proofErr w:type="spellStart"/>
      <w:r w:rsidRPr="00486827">
        <w:rPr>
          <w:rFonts w:ascii="TH SarabunPSK" w:hAnsi="TH SarabunPSK" w:cs="TH SarabunPSK"/>
          <w:sz w:val="32"/>
          <w:szCs w:val="32"/>
          <w:cs/>
        </w:rPr>
        <w:t>เอาท์พุต</w:t>
      </w:r>
      <w:proofErr w:type="spellEnd"/>
      <w:r w:rsidRPr="0048682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827">
        <w:rPr>
          <w:rFonts w:ascii="TH SarabunPSK" w:hAnsi="TH SarabunPSK" w:cs="TH SarabunPSK"/>
          <w:sz w:val="32"/>
          <w:szCs w:val="32"/>
        </w:rPr>
        <w:t xml:space="preserve"> </w:t>
      </w:r>
      <w:r w:rsidR="00447561" w:rsidRPr="00CE4550">
        <w:rPr>
          <w:position w:val="-10"/>
        </w:rPr>
        <w:object w:dxaOrig="780" w:dyaOrig="320" w14:anchorId="25C9C39D">
          <v:shape id="_x0000_i1208" type="#_x0000_t75" style="width:39pt;height:16.2pt" o:ole="">
            <v:imagedata r:id="rId364" o:title=""/>
          </v:shape>
          <o:OLEObject Type="Embed" ProgID="Equation.DSMT4" ShapeID="_x0000_i1208" DrawAspect="Content" ObjectID="_1745852950" r:id="rId365"/>
        </w:object>
      </w:r>
      <w:r w:rsidR="00447561">
        <w:t xml:space="preserve"> 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และเพราะ </w:t>
      </w:r>
      <w:r w:rsidRPr="00486827">
        <w:rPr>
          <w:rFonts w:ascii="TH SarabunPSK" w:hAnsi="TH SarabunPSK" w:cs="TH SarabunPSK"/>
          <w:sz w:val="32"/>
          <w:szCs w:val="32"/>
        </w:rPr>
        <w:t xml:space="preserve">SVR 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ดัดแปลงจาก </w:t>
      </w:r>
      <w:r w:rsidRPr="00486827">
        <w:rPr>
          <w:rFonts w:ascii="TH SarabunPSK" w:hAnsi="TH SarabunPSK" w:cs="TH SarabunPSK"/>
          <w:sz w:val="32"/>
          <w:szCs w:val="32"/>
        </w:rPr>
        <w:t xml:space="preserve">SVM </w:t>
      </w:r>
      <w:r w:rsidRPr="00486827">
        <w:rPr>
          <w:rFonts w:ascii="TH SarabunPSK" w:hAnsi="TH SarabunPSK" w:cs="TH SarabunPSK"/>
          <w:sz w:val="32"/>
          <w:szCs w:val="32"/>
          <w:cs/>
        </w:rPr>
        <w:t>ดังนั้น</w:t>
      </w:r>
      <w:r w:rsidR="00447561">
        <w:rPr>
          <w:rFonts w:ascii="TH SarabunPSK" w:hAnsi="TH SarabunPSK" w:cs="TH SarabunPSK"/>
          <w:sz w:val="32"/>
          <w:szCs w:val="32"/>
        </w:rPr>
        <w:t xml:space="preserve"> 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สมการถดถอย </w:t>
      </w:r>
      <w:r w:rsidRPr="00486827">
        <w:rPr>
          <w:rFonts w:ascii="TH SarabunPSK" w:hAnsi="TH SarabunPSK" w:cs="TH SarabunPSK"/>
          <w:sz w:val="32"/>
          <w:szCs w:val="32"/>
        </w:rPr>
        <w:t xml:space="preserve">SVR </w:t>
      </w:r>
      <w:r w:rsidRPr="00486827">
        <w:rPr>
          <w:rFonts w:ascii="TH SarabunPSK" w:hAnsi="TH SarabunPSK" w:cs="TH SarabunPSK"/>
          <w:sz w:val="32"/>
          <w:szCs w:val="32"/>
          <w:cs/>
        </w:rPr>
        <w:t>จึงคล้ายคลึงกับสมการไฮเปอร์เพลน (</w:t>
      </w:r>
      <w:r w:rsidRPr="00486827">
        <w:rPr>
          <w:rFonts w:ascii="TH SarabunPSK" w:hAnsi="TH SarabunPSK" w:cs="TH SarabunPSK"/>
          <w:sz w:val="32"/>
          <w:szCs w:val="32"/>
        </w:rPr>
        <w:t xml:space="preserve">Hyperplane) </w:t>
      </w:r>
      <w:r w:rsidRPr="00486827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Pr="00486827">
        <w:rPr>
          <w:rFonts w:ascii="TH SarabunPSK" w:hAnsi="TH SarabunPSK" w:cs="TH SarabunPSK"/>
          <w:sz w:val="32"/>
          <w:szCs w:val="32"/>
        </w:rPr>
        <w:t xml:space="preserve">SVM </w:t>
      </w:r>
      <w:r w:rsidR="00447561">
        <w:rPr>
          <w:rFonts w:ascii="TH SarabunPSK" w:hAnsi="TH SarabunPSK" w:cs="TH SarabunPSK" w:hint="cs"/>
          <w:sz w:val="32"/>
          <w:szCs w:val="32"/>
          <w:cs/>
        </w:rPr>
        <w:t>มี</w:t>
      </w:r>
      <w:r w:rsidR="004F3246" w:rsidRPr="00626984">
        <w:rPr>
          <w:rFonts w:ascii="TH SarabunPSK" w:hAnsi="TH SarabunPSK" w:cs="TH SarabunPSK"/>
          <w:sz w:val="32"/>
          <w:szCs w:val="32"/>
          <w:cs/>
        </w:rPr>
        <w:t>ฟังก์ชันเป็นดังนี้</w:t>
      </w:r>
    </w:p>
    <w:p w14:paraId="5A5ED274" w14:textId="77777777" w:rsidR="00447561" w:rsidRDefault="004F3246" w:rsidP="002526DD">
      <w:pPr>
        <w:spacing w:after="0"/>
        <w:ind w:left="720"/>
        <w:jc w:val="center"/>
        <w:rPr>
          <w:rFonts w:ascii="TH SarabunPSK" w:hAnsi="TH SarabunPSK" w:cs="TH SarabunPSK"/>
          <w:noProof/>
          <w:position w:val="-3"/>
        </w:rPr>
      </w:pPr>
      <w:r w:rsidRPr="00626984">
        <w:rPr>
          <w:rFonts w:ascii="TH SarabunPSK" w:hAnsi="TH SarabunPSK" w:cs="TH SarabunPSK"/>
          <w:noProof/>
          <w:position w:val="-3"/>
        </w:rPr>
        <w:t xml:space="preserve">                      </w:t>
      </w:r>
      <w:r w:rsidR="002526DD">
        <w:rPr>
          <w:rFonts w:ascii="TH SarabunPSK" w:hAnsi="TH SarabunPSK" w:cs="TH SarabunPSK"/>
          <w:noProof/>
          <w:position w:val="-3"/>
        </w:rPr>
        <w:t xml:space="preserve">                           </w:t>
      </w:r>
      <w:r w:rsidR="002526DD"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="002526DD" w:rsidRPr="00626984">
        <w:rPr>
          <w:rFonts w:ascii="TH SarabunPSK" w:hAnsi="TH SarabunPSK" w:cs="TH SarabunPSK"/>
          <w:noProof/>
          <w:position w:val="-3"/>
        </w:rPr>
        <w:t xml:space="preserve">     </w:t>
      </w:r>
      <w:r w:rsidR="002526DD">
        <w:rPr>
          <w:rFonts w:ascii="TH SarabunPSK" w:hAnsi="TH SarabunPSK" w:cs="TH SarabunPSK"/>
          <w:noProof/>
          <w:position w:val="-3"/>
        </w:rPr>
        <w:t xml:space="preserve">            </w:t>
      </w:r>
    </w:p>
    <w:p w14:paraId="02BC9246" w14:textId="1EB868B5" w:rsidR="004F3246" w:rsidRPr="00626984" w:rsidRDefault="00447561" w:rsidP="002526DD">
      <w:pPr>
        <w:spacing w:after="0"/>
        <w:ind w:left="720"/>
        <w:jc w:val="center"/>
        <w:rPr>
          <w:rFonts w:ascii="TH SarabunPSK" w:hAnsi="TH SarabunPSK" w:cs="TH SarabunPSK"/>
          <w:noProof/>
          <w:position w:val="-3"/>
        </w:rPr>
      </w:pPr>
      <w:r>
        <w:rPr>
          <w:rFonts w:ascii="TH SarabunPSK" w:hAnsi="TH SarabunPSK" w:cs="TH SarabunPSK" w:hint="cs"/>
          <w:noProof/>
          <w:position w:val="-3"/>
          <w:cs/>
        </w:rPr>
        <w:t xml:space="preserve">                                                 </w:t>
      </w:r>
      <w:r w:rsidR="002526DD">
        <w:rPr>
          <w:rFonts w:ascii="TH SarabunPSK" w:hAnsi="TH SarabunPSK" w:cs="TH SarabunPSK"/>
          <w:noProof/>
          <w:position w:val="-3"/>
        </w:rPr>
        <w:t xml:space="preserve">    </w:t>
      </w:r>
      <w:r w:rsidR="002526DD" w:rsidRPr="00CE4550">
        <w:rPr>
          <w:position w:val="-10"/>
        </w:rPr>
        <w:object w:dxaOrig="1359" w:dyaOrig="320" w14:anchorId="48622990">
          <v:shape id="_x0000_i1209" type="#_x0000_t75" style="width:82.2pt;height:18.6pt" o:ole="">
            <v:imagedata r:id="rId366" o:title=""/>
          </v:shape>
          <o:OLEObject Type="Embed" ProgID="Equation.DSMT4" ShapeID="_x0000_i1209" DrawAspect="Content" ObjectID="_1745852951" r:id="rId367"/>
        </w:object>
      </w:r>
      <w:r w:rsidR="002526DD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</w:t>
      </w:r>
      <w:r w:rsidR="00BA75CC" w:rsidRPr="00CE4550">
        <w:rPr>
          <w:position w:val="-10"/>
        </w:rPr>
        <w:object w:dxaOrig="520" w:dyaOrig="320" w14:anchorId="78E156BF">
          <v:shape id="_x0000_i1427" type="#_x0000_t75" style="width:26.4pt;height:16.2pt" o:ole="">
            <v:imagedata r:id="rId368" o:title=""/>
          </v:shape>
          <o:OLEObject Type="Embed" ProgID="Equation.DSMT4" ShapeID="_x0000_i1427" DrawAspect="Content" ObjectID="_1745852952" r:id="rId369"/>
        </w:object>
      </w:r>
    </w:p>
    <w:p w14:paraId="17442AA6" w14:textId="77777777" w:rsidR="004F3246" w:rsidRPr="00626984" w:rsidRDefault="004F3246" w:rsidP="002526D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24E405" w14:textId="77777777" w:rsidR="004F3246" w:rsidRPr="00626984" w:rsidRDefault="004F3246" w:rsidP="00DA57C9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6165CC" w:rsidRPr="00CE4550">
        <w:rPr>
          <w:position w:val="-10"/>
        </w:rPr>
        <w:object w:dxaOrig="499" w:dyaOrig="320" w14:anchorId="77C9CAA1">
          <v:shape id="_x0000_i1211" type="#_x0000_t75" style="width:25.2pt;height:16.2pt" o:ole="">
            <v:imagedata r:id="rId370" o:title=""/>
          </v:shape>
          <o:OLEObject Type="Embed" ProgID="Equation.DSMT4" ShapeID="_x0000_i1211" DrawAspect="Content" ObjectID="_1745852953" r:id="rId371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Pr="00626984">
        <w:rPr>
          <w:rFonts w:ascii="TH SarabunPSK" w:hAnsi="TH SarabunPSK" w:cs="TH SarabunPSK"/>
          <w:sz w:val="32"/>
          <w:szCs w:val="32"/>
        </w:rPr>
        <w:t xml:space="preserve">dimensional feature space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ซึ่งเป็น </w:t>
      </w:r>
      <w:r w:rsidRPr="00626984">
        <w:rPr>
          <w:rFonts w:ascii="TH SarabunPSK" w:hAnsi="TH SarabunPSK" w:cs="TH SarabunPSK"/>
          <w:sz w:val="32"/>
          <w:szCs w:val="32"/>
        </w:rPr>
        <w:t xml:space="preserve">nonlinear mapped </w:t>
      </w:r>
      <w:r w:rsidRPr="00626984">
        <w:rPr>
          <w:rFonts w:ascii="TH SarabunPSK" w:hAnsi="TH SarabunPSK" w:cs="TH SarabunPSK"/>
          <w:sz w:val="32"/>
          <w:szCs w:val="32"/>
          <w:cs/>
        </w:rPr>
        <w:t>จาก</w:t>
      </w:r>
      <w:r w:rsidRPr="00626984">
        <w:rPr>
          <w:rFonts w:ascii="TH SarabunPSK" w:hAnsi="TH SarabunPSK" w:cs="TH SarabunPSK"/>
          <w:sz w:val="32"/>
          <w:szCs w:val="32"/>
        </w:rPr>
        <w:t xml:space="preserve"> input</w:t>
      </w:r>
    </w:p>
    <w:p w14:paraId="7B4C69C2" w14:textId="77777777" w:rsidR="004F3246" w:rsidRPr="00626984" w:rsidRDefault="004F3246" w:rsidP="00DA57C9">
      <w:pPr>
        <w:spacing w:after="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space </w:t>
      </w:r>
      <w:r w:rsidR="0068336C" w:rsidRPr="00CE4550">
        <w:rPr>
          <w:position w:val="-6"/>
        </w:rPr>
        <w:object w:dxaOrig="200" w:dyaOrig="220" w14:anchorId="136F7C66">
          <v:shape id="_x0000_i1212" type="#_x0000_t75" style="width:10.2pt;height:11.4pt" o:ole="">
            <v:imagedata r:id="rId372" o:title=""/>
          </v:shape>
          <o:OLEObject Type="Embed" ProgID="Equation.DSMT4" ShapeID="_x0000_i1212" DrawAspect="Content" ObjectID="_1745852954" r:id="rId373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="0068336C" w:rsidRPr="00CE4550">
        <w:rPr>
          <w:position w:val="-6"/>
        </w:rPr>
        <w:object w:dxaOrig="240" w:dyaOrig="220" w14:anchorId="37041CE9">
          <v:shape id="_x0000_i1213" type="#_x0000_t75" style="width:12pt;height:11.4pt" o:ole="">
            <v:imagedata r:id="rId374" o:title=""/>
          </v:shape>
          <o:OLEObject Type="Embed" ProgID="Equation.DSMT4" ShapeID="_x0000_i1213" DrawAspect="Content" ObjectID="_1745852955" r:id="rId375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>และ</w:t>
      </w:r>
      <w:r w:rsidR="0068336C">
        <w:rPr>
          <w:rFonts w:ascii="TH SarabunPSK" w:hAnsi="TH SarabunPSK" w:cs="TH SarabunPSK"/>
          <w:sz w:val="32"/>
          <w:szCs w:val="32"/>
        </w:rPr>
        <w:t xml:space="preserve"> </w:t>
      </w:r>
      <w:r w:rsidR="0068336C" w:rsidRPr="00CE4550">
        <w:rPr>
          <w:position w:val="-6"/>
        </w:rPr>
        <w:object w:dxaOrig="200" w:dyaOrig="279" w14:anchorId="33D5F7E7">
          <v:shape id="_x0000_i1214" type="#_x0000_t75" style="width:10.2pt;height:13.8pt" o:ole="">
            <v:imagedata r:id="rId376" o:title=""/>
          </v:shape>
          <o:OLEObject Type="Embed" ProgID="Equation.DSMT4" ShapeID="_x0000_i1214" DrawAspect="Content" ObjectID="_1745852956" r:id="rId377"/>
        </w:object>
      </w:r>
      <w:r w:rsidR="0068336C"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คือ สัมประสิทธิ์ หาได้จากการ </w:t>
      </w:r>
      <w:r w:rsidRPr="00626984">
        <w:rPr>
          <w:rFonts w:ascii="TH SarabunPSK" w:hAnsi="TH SarabunPSK" w:cs="TH SarabunPSK"/>
          <w:sz w:val="32"/>
          <w:szCs w:val="32"/>
        </w:rPr>
        <w:t>Minimize</w:t>
      </w:r>
    </w:p>
    <w:p w14:paraId="3D821E6E" w14:textId="77777777" w:rsidR="002526DD" w:rsidRPr="00626984" w:rsidRDefault="002526DD" w:rsidP="0040318A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</w:p>
    <w:p w14:paraId="43D62B9E" w14:textId="63A79A26" w:rsidR="004F3246" w:rsidRPr="00626984" w:rsidRDefault="004F3246" w:rsidP="002526DD">
      <w:pPr>
        <w:spacing w:after="0"/>
        <w:ind w:left="720"/>
        <w:jc w:val="center"/>
        <w:rPr>
          <w:rFonts w:ascii="TH SarabunPSK" w:hAnsi="TH SarabunPSK" w:cs="TH SarabunPSK"/>
          <w:noProof/>
          <w:position w:val="-3"/>
        </w:rPr>
      </w:pPr>
      <w:r w:rsidRPr="00626984">
        <w:rPr>
          <w:rFonts w:ascii="TH SarabunPSK" w:hAnsi="TH SarabunPSK" w:cs="TH SarabunPSK"/>
          <w:noProof/>
          <w:position w:val="-22"/>
        </w:rPr>
        <w:t xml:space="preserve">          </w:t>
      </w:r>
      <w:r w:rsidR="0068336C">
        <w:rPr>
          <w:rFonts w:ascii="TH SarabunPSK" w:hAnsi="TH SarabunPSK" w:cs="TH SarabunPSK"/>
          <w:noProof/>
          <w:position w:val="-22"/>
        </w:rPr>
        <w:t xml:space="preserve">                                     </w:t>
      </w:r>
      <w:r w:rsidR="0068336C" w:rsidRPr="00CE4550">
        <w:rPr>
          <w:position w:val="-28"/>
        </w:rPr>
        <w:object w:dxaOrig="3360" w:dyaOrig="680" w14:anchorId="329429EB">
          <v:shape id="_x0000_i1215" type="#_x0000_t75" style="width:168pt;height:33.6pt" o:ole="">
            <v:imagedata r:id="rId378" o:title=""/>
          </v:shape>
          <o:OLEObject Type="Embed" ProgID="Equation.DSMT4" ShapeID="_x0000_i1215" DrawAspect="Content" ObjectID="_1745852957" r:id="rId379"/>
        </w:object>
      </w:r>
      <w:r w:rsidR="0068336C">
        <w:rPr>
          <w:rFonts w:ascii="TH SarabunPSK" w:hAnsi="TH SarabunPSK" w:cs="TH SarabunPSK"/>
          <w:noProof/>
          <w:position w:val="-22"/>
        </w:rPr>
        <w:t xml:space="preserve">                                               </w:t>
      </w:r>
      <w:r w:rsidRPr="00626984">
        <w:rPr>
          <w:rFonts w:ascii="TH SarabunPSK" w:hAnsi="TH SarabunPSK" w:cs="TH SarabunPSK"/>
          <w:noProof/>
          <w:position w:val="-22"/>
        </w:rPr>
        <w:t xml:space="preserve">  </w:t>
      </w:r>
      <w:bookmarkStart w:id="62" w:name="_Hlk134753341"/>
      <w:r w:rsidR="0068336C">
        <w:rPr>
          <w:rFonts w:ascii="TH SarabunPSK" w:hAnsi="TH SarabunPSK" w:cs="TH SarabunPSK"/>
          <w:noProof/>
          <w:position w:val="-22"/>
        </w:rPr>
        <w:t xml:space="preserve">   </w:t>
      </w:r>
      <w:r w:rsidR="00BA75CC" w:rsidRPr="00CE4550">
        <w:rPr>
          <w:position w:val="-10"/>
        </w:rPr>
        <w:object w:dxaOrig="540" w:dyaOrig="320" w14:anchorId="7918DD68">
          <v:shape id="_x0000_i1429" type="#_x0000_t75" style="width:27pt;height:16.2pt" o:ole="">
            <v:imagedata r:id="rId380" o:title=""/>
          </v:shape>
          <o:OLEObject Type="Embed" ProgID="Equation.DSMT4" ShapeID="_x0000_i1429" DrawAspect="Content" ObjectID="_1745852958" r:id="rId381"/>
        </w:object>
      </w:r>
      <w:bookmarkEnd w:id="62"/>
      <w:r w:rsidRPr="00626984">
        <w:rPr>
          <w:rFonts w:ascii="TH SarabunPSK" w:hAnsi="TH SarabunPSK" w:cs="TH SarabunPSK"/>
          <w:noProof/>
          <w:position w:val="-22"/>
        </w:rPr>
        <w:t xml:space="preserve">                </w:t>
      </w:r>
      <w:r w:rsidRPr="00626984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 </w:t>
      </w:r>
    </w:p>
    <w:p w14:paraId="0A541515" w14:textId="77777777" w:rsidR="004F3246" w:rsidRPr="00626984" w:rsidRDefault="004F3246" w:rsidP="0040318A">
      <w:pPr>
        <w:spacing w:after="0"/>
        <w:ind w:left="720"/>
        <w:rPr>
          <w:rFonts w:ascii="TH SarabunPSK" w:hAnsi="TH SarabunPSK" w:cs="TH SarabunPSK"/>
          <w:noProof/>
          <w:position w:val="-3"/>
        </w:rPr>
      </w:pPr>
    </w:p>
    <w:p w14:paraId="56B98172" w14:textId="0DFD6E49" w:rsidR="004F3246" w:rsidRPr="00626984" w:rsidRDefault="004F3246" w:rsidP="0040318A">
      <w:pPr>
        <w:spacing w:after="0"/>
        <w:ind w:left="720"/>
        <w:jc w:val="right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noProof/>
          <w:position w:val="-26"/>
        </w:rPr>
        <w:t xml:space="preserve">                 </w:t>
      </w:r>
      <w:r w:rsidR="0068336C" w:rsidRPr="00CE4550">
        <w:rPr>
          <w:position w:val="-32"/>
        </w:rPr>
        <w:object w:dxaOrig="3660" w:dyaOrig="760" w14:anchorId="49F2D218">
          <v:shape id="_x0000_i1217" type="#_x0000_t75" style="width:183pt;height:38.4pt" o:ole="">
            <v:imagedata r:id="rId382" o:title=""/>
          </v:shape>
          <o:OLEObject Type="Embed" ProgID="Equation.DSMT4" ShapeID="_x0000_i1217" DrawAspect="Content" ObjectID="_1745852959" r:id="rId383"/>
        </w:object>
      </w:r>
      <w:r w:rsidRPr="00626984">
        <w:rPr>
          <w:rFonts w:ascii="TH SarabunPSK" w:hAnsi="TH SarabunPSK" w:cs="TH SarabunPSK"/>
          <w:noProof/>
          <w:position w:val="-26"/>
        </w:rPr>
        <w:t xml:space="preserve">          </w:t>
      </w:r>
      <w:r w:rsidRPr="00626984">
        <w:rPr>
          <w:rFonts w:ascii="TH SarabunPSK" w:hAnsi="TH SarabunPSK" w:cs="TH SarabunPSK"/>
          <w:noProof/>
          <w:position w:val="-3"/>
        </w:rPr>
        <w:t xml:space="preserve">                                </w:t>
      </w:r>
      <w:r w:rsidR="0068336C">
        <w:rPr>
          <w:rFonts w:ascii="TH SarabunPSK" w:hAnsi="TH SarabunPSK" w:cs="TH SarabunPSK"/>
          <w:noProof/>
          <w:position w:val="-3"/>
        </w:rPr>
        <w:t xml:space="preserve">    </w:t>
      </w:r>
      <w:r w:rsidR="00BA75CC" w:rsidRPr="00CE4550">
        <w:rPr>
          <w:position w:val="-10"/>
        </w:rPr>
        <w:object w:dxaOrig="540" w:dyaOrig="320" w14:anchorId="0372D18B">
          <v:shape id="_x0000_i1431" type="#_x0000_t75" style="width:27pt;height:16.2pt" o:ole="">
            <v:imagedata r:id="rId384" o:title=""/>
          </v:shape>
          <o:OLEObject Type="Embed" ProgID="Equation.DSMT4" ShapeID="_x0000_i1431" DrawAspect="Content" ObjectID="_1745852960" r:id="rId385"/>
        </w:object>
      </w:r>
      <w:r w:rsidRPr="00626984">
        <w:rPr>
          <w:rFonts w:ascii="TH SarabunPSK" w:hAnsi="TH SarabunPSK" w:cs="TH SarabunPSK"/>
          <w:noProof/>
          <w:position w:val="-3"/>
        </w:rPr>
        <w:t xml:space="preserve">                                   </w:t>
      </w:r>
    </w:p>
    <w:p w14:paraId="25A7E2CF" w14:textId="77777777" w:rsidR="0068336C" w:rsidRDefault="0068336C" w:rsidP="0044756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D3452A3" w14:textId="77777777" w:rsidR="00BA75CC" w:rsidRDefault="004F3246" w:rsidP="0068336C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สมการที่ </w:t>
      </w:r>
      <w:r w:rsidR="00BA75CC" w:rsidRPr="00CE4550">
        <w:rPr>
          <w:position w:val="-10"/>
        </w:rPr>
        <w:object w:dxaOrig="540" w:dyaOrig="320" w14:anchorId="66DD6768">
          <v:shape id="_x0000_i1433" type="#_x0000_t75" style="width:27pt;height:16.2pt" o:ole="">
            <v:imagedata r:id="rId386" o:title=""/>
          </v:shape>
          <o:OLEObject Type="Embed" ProgID="Equation.DSMT4" ShapeID="_x0000_i1433" DrawAspect="Content" ObjectID="_1745852961" r:id="rId387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เรียกว่า </w:t>
      </w:r>
      <w:r w:rsidRPr="00626984">
        <w:rPr>
          <w:rFonts w:ascii="TH SarabunPSK" w:hAnsi="TH SarabunPSK" w:cs="TH SarabunPSK"/>
          <w:sz w:val="32"/>
          <w:szCs w:val="32"/>
        </w:rPr>
        <w:t xml:space="preserve">Empirical error(risk)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หา </w:t>
      </w:r>
      <w:r w:rsidR="00111F3D" w:rsidRPr="00CE4550">
        <w:rPr>
          <w:position w:val="-6"/>
        </w:rPr>
        <w:object w:dxaOrig="200" w:dyaOrig="220" w14:anchorId="56D4FD89">
          <v:shape id="_x0000_i1220" type="#_x0000_t75" style="width:10.2pt;height:11.4pt" o:ole="">
            <v:imagedata r:id="rId388" o:title=""/>
          </v:shape>
          <o:OLEObject Type="Embed" ProgID="Equation.DSMT4" ShapeID="_x0000_i1220" DrawAspect="Content" ObjectID="_1745852962" r:id="rId389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- insensitive loss function </w:t>
      </w:r>
      <w:r w:rsidRPr="00626984">
        <w:rPr>
          <w:rFonts w:ascii="TH SarabunPSK" w:hAnsi="TH SarabunPSK" w:cs="TH SarabunPSK"/>
          <w:sz w:val="32"/>
          <w:szCs w:val="32"/>
          <w:cs/>
        </w:rPr>
        <w:t>จาก</w:t>
      </w:r>
    </w:p>
    <w:p w14:paraId="1AA96A00" w14:textId="7382EC1C" w:rsidR="004F3246" w:rsidRPr="00626984" w:rsidRDefault="004F3246" w:rsidP="0068336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>สมกา</w:t>
      </w:r>
      <w:r w:rsidR="0068336C">
        <w:rPr>
          <w:rFonts w:ascii="TH SarabunPSK" w:hAnsi="TH SarabunPSK" w:cs="TH SarabunPSK" w:hint="cs"/>
          <w:sz w:val="32"/>
          <w:szCs w:val="32"/>
          <w:cs/>
        </w:rPr>
        <w:t>ร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BA75CC" w:rsidRPr="00CE4550">
        <w:rPr>
          <w:position w:val="-10"/>
        </w:rPr>
        <w:object w:dxaOrig="540" w:dyaOrig="320" w14:anchorId="440F5B2B">
          <v:shape id="_x0000_i1455" type="#_x0000_t75" style="width:27pt;height:16.2pt" o:ole="">
            <v:imagedata r:id="rId390" o:title=""/>
          </v:shape>
          <o:OLEObject Type="Embed" ProgID="Equation.DSMT4" ShapeID="_x0000_i1455" DrawAspect="Content" ObjectID="_1745852963" r:id="rId391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เทอม </w:t>
      </w:r>
      <w:r w:rsidR="000964E7" w:rsidRPr="00CE4550">
        <w:rPr>
          <w:position w:val="-24"/>
        </w:rPr>
        <w:object w:dxaOrig="780" w:dyaOrig="620" w14:anchorId="1C2957C4">
          <v:shape id="_x0000_i1447" type="#_x0000_t75" style="width:39pt;height:31.2pt" o:ole="">
            <v:imagedata r:id="rId392" o:title=""/>
          </v:shape>
          <o:OLEObject Type="Embed" ProgID="Equation.DSMT4" ShapeID="_x0000_i1447" DrawAspect="Content" ObjectID="_1745852964" r:id="rId393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 ในสมการ</w:t>
      </w:r>
      <w:r w:rsidR="0068336C">
        <w:rPr>
          <w:rFonts w:hint="cs"/>
          <w:cs/>
        </w:rPr>
        <w:t xml:space="preserve"> </w:t>
      </w:r>
      <w:r w:rsidR="00BA75CC" w:rsidRPr="00CE4550">
        <w:rPr>
          <w:position w:val="-10"/>
        </w:rPr>
        <w:object w:dxaOrig="540" w:dyaOrig="320" w14:anchorId="7FB590DA">
          <v:shape id="_x0000_i1457" type="#_x0000_t75" style="width:27pt;height:16.2pt" o:ole="">
            <v:imagedata r:id="rId380" o:title=""/>
          </v:shape>
          <o:OLEObject Type="Embed" ProgID="Equation.DSMT4" ShapeID="_x0000_i1457" DrawAspect="Content" ObjectID="_1745852965" r:id="rId394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Pr="00626984">
        <w:rPr>
          <w:rFonts w:ascii="TH SarabunPSK" w:hAnsi="TH SarabunPSK" w:cs="TH SarabunPSK"/>
          <w:sz w:val="32"/>
          <w:szCs w:val="32"/>
        </w:rPr>
        <w:t xml:space="preserve">Regularization term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ซึ่งจะหาค่า </w:t>
      </w:r>
      <w:r w:rsidRPr="00626984">
        <w:rPr>
          <w:rFonts w:ascii="TH SarabunPSK" w:hAnsi="TH SarabunPSK" w:cs="TH SarabunPSK"/>
          <w:sz w:val="32"/>
          <w:szCs w:val="32"/>
        </w:rPr>
        <w:t xml:space="preserve">Flatness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ของฟังก์ชัน ขณะที่ </w:t>
      </w:r>
      <w:r w:rsidR="00111F3D" w:rsidRPr="00CE4550">
        <w:rPr>
          <w:position w:val="-6"/>
        </w:rPr>
        <w:object w:dxaOrig="600" w:dyaOrig="279" w14:anchorId="4438CD75">
          <v:shape id="_x0000_i1449" type="#_x0000_t75" style="width:30pt;height:13.8pt" o:ole="">
            <v:imagedata r:id="rId395" o:title=""/>
          </v:shape>
          <o:OLEObject Type="Embed" ProgID="Equation.DSMT4" ShapeID="_x0000_i1449" DrawAspect="Content" ObjectID="_1745852966" r:id="rId396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ทำหน้าที่เป็นตัว </w:t>
      </w:r>
      <w:r w:rsidRPr="00626984">
        <w:rPr>
          <w:rFonts w:ascii="TH SarabunPSK" w:hAnsi="TH SarabunPSK" w:cs="TH SarabunPSK"/>
          <w:sz w:val="32"/>
          <w:szCs w:val="32"/>
        </w:rPr>
        <w:t xml:space="preserve">Trade-off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ระหว่าง </w:t>
      </w:r>
      <w:r w:rsidRPr="00626984">
        <w:rPr>
          <w:rFonts w:ascii="TH SarabunPSK" w:hAnsi="TH SarabunPSK" w:cs="TH SarabunPSK"/>
          <w:sz w:val="32"/>
          <w:szCs w:val="32"/>
        </w:rPr>
        <w:t xml:space="preserve">Empirical risk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26984">
        <w:rPr>
          <w:rFonts w:ascii="TH SarabunPSK" w:hAnsi="TH SarabunPSK" w:cs="TH SarabunPSK"/>
          <w:sz w:val="32"/>
          <w:szCs w:val="32"/>
        </w:rPr>
        <w:t xml:space="preserve">Flatness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ของตัวแบบการ </w:t>
      </w:r>
      <w:r w:rsidRPr="00626984">
        <w:rPr>
          <w:rFonts w:ascii="TH SarabunPSK" w:hAnsi="TH SarabunPSK" w:cs="TH SarabunPSK"/>
          <w:sz w:val="32"/>
          <w:szCs w:val="32"/>
        </w:rPr>
        <w:t xml:space="preserve">Trade-off 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ตรงนี้ทำให้ตัวแบบมีความคงทนต่อ </w:t>
      </w:r>
      <w:r w:rsidRPr="00626984">
        <w:rPr>
          <w:rFonts w:ascii="TH SarabunPSK" w:hAnsi="TH SarabunPSK" w:cs="TH SarabunPSK"/>
          <w:sz w:val="32"/>
          <w:szCs w:val="32"/>
        </w:rPr>
        <w:t xml:space="preserve">Outliers  </w:t>
      </w:r>
      <w:r w:rsidRPr="00626984">
        <w:rPr>
          <w:rFonts w:ascii="TH SarabunPSK" w:hAnsi="TH SarabunPSK" w:cs="TH SarabunPSK"/>
          <w:sz w:val="32"/>
          <w:szCs w:val="32"/>
          <w:cs/>
        </w:rPr>
        <w:t>นั่นทำให้</w:t>
      </w:r>
      <w:r w:rsidRPr="00626984">
        <w:rPr>
          <w:rFonts w:ascii="TH SarabunPSK" w:hAnsi="TH SarabunPSK" w:cs="TH SarabunPSK"/>
          <w:sz w:val="32"/>
          <w:szCs w:val="32"/>
        </w:rPr>
        <w:t xml:space="preserve"> SVM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แตกต่างจากเทคนิค </w:t>
      </w:r>
      <w:r w:rsidRPr="00626984">
        <w:rPr>
          <w:rFonts w:ascii="TH SarabunPSK" w:hAnsi="TH SarabunPSK" w:cs="TH SarabunPSK"/>
          <w:sz w:val="32"/>
          <w:szCs w:val="32"/>
        </w:rPr>
        <w:t xml:space="preserve">Traditional error minimization </w:t>
      </w:r>
    </w:p>
    <w:p w14:paraId="70544DE6" w14:textId="77777777" w:rsidR="004F3246" w:rsidRPr="00626984" w:rsidRDefault="004F3246" w:rsidP="004B319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การเพิ่มขึ้นของ </w:t>
      </w:r>
      <w:r w:rsidR="000964E7" w:rsidRPr="00CE4550">
        <w:rPr>
          <w:position w:val="-6"/>
        </w:rPr>
        <w:object w:dxaOrig="240" w:dyaOrig="279" w14:anchorId="522EE8AE">
          <v:shape id="_x0000_i1225" type="#_x0000_t75" style="width:12pt;height:13.8pt" o:ole="">
            <v:imagedata r:id="rId397" o:title=""/>
          </v:shape>
          <o:OLEObject Type="Embed" ProgID="Equation.DSMT4" ShapeID="_x0000_i1225" DrawAspect="Content" ObjectID="_1745852967" r:id="rId398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>จะทำให้</w:t>
      </w:r>
      <w:r w:rsidRPr="00626984">
        <w:rPr>
          <w:rFonts w:ascii="TH SarabunPSK" w:hAnsi="TH SarabunPSK" w:cs="TH SarabunPSK"/>
          <w:sz w:val="32"/>
          <w:szCs w:val="32"/>
        </w:rPr>
        <w:t xml:space="preserve"> Empirical risk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เพิ่มขึ้นเมือเทียบกับ </w:t>
      </w:r>
      <w:r w:rsidRPr="00626984">
        <w:rPr>
          <w:rFonts w:ascii="TH SarabunPSK" w:hAnsi="TH SarabunPSK" w:cs="TH SarabunPSK"/>
          <w:sz w:val="32"/>
          <w:szCs w:val="32"/>
        </w:rPr>
        <w:t xml:space="preserve">Regularization term </w:t>
      </w:r>
      <w:r w:rsidRPr="00626984">
        <w:rPr>
          <w:rFonts w:ascii="TH SarabunPSK" w:hAnsi="TH SarabunPSK" w:cs="TH SarabunPSK"/>
          <w:sz w:val="32"/>
          <w:szCs w:val="32"/>
          <w:cs/>
        </w:rPr>
        <w:t>การที่</w:t>
      </w:r>
    </w:p>
    <w:p w14:paraId="6D3D70D4" w14:textId="18835F3E" w:rsidR="0068336C" w:rsidRDefault="004F3246" w:rsidP="004B319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จะได้ค่า </w:t>
      </w:r>
      <w:r w:rsidR="000964E7" w:rsidRPr="00CE4550">
        <w:rPr>
          <w:position w:val="-6"/>
        </w:rPr>
        <w:object w:dxaOrig="240" w:dyaOrig="220" w14:anchorId="6CA1399E">
          <v:shape id="_x0000_i1226" type="#_x0000_t75" style="width:12pt;height:11.4pt" o:ole="">
            <v:imagedata r:id="rId399" o:title=""/>
          </v:shape>
          <o:OLEObject Type="Embed" ProgID="Equation.DSMT4" ShapeID="_x0000_i1226" DrawAspect="Content" ObjectID="_1745852968" r:id="rId400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0964E7" w:rsidRPr="00CE4550">
        <w:rPr>
          <w:position w:val="-6"/>
        </w:rPr>
        <w:object w:dxaOrig="200" w:dyaOrig="279" w14:anchorId="002C5D83">
          <v:shape id="_x0000_i1227" type="#_x0000_t75" style="width:10.2pt;height:13.8pt" o:ole="">
            <v:imagedata r:id="rId376" o:title=""/>
          </v:shape>
          <o:OLEObject Type="Embed" ProgID="Equation.DSMT4" ShapeID="_x0000_i1227" DrawAspect="Content" ObjectID="_1745852969" r:id="rId401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>ในสมการ</w:t>
      </w:r>
      <w:r w:rsidR="00BA75CC" w:rsidRPr="00CE4550">
        <w:rPr>
          <w:position w:val="-10"/>
        </w:rPr>
        <w:object w:dxaOrig="540" w:dyaOrig="320" w14:anchorId="410C087D">
          <v:shape id="_x0000_i1459" type="#_x0000_t75" style="width:27pt;height:16.2pt" o:ole="">
            <v:imagedata r:id="rId386" o:title=""/>
          </v:shape>
          <o:OLEObject Type="Embed" ProgID="Equation.DSMT4" ShapeID="_x0000_i1459" DrawAspect="Content" ObjectID="_1745852970" r:id="rId402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ต้องทำการแปลงเป็น </w:t>
      </w:r>
      <w:r w:rsidRPr="00626984">
        <w:rPr>
          <w:rFonts w:ascii="TH SarabunPSK" w:hAnsi="TH SarabunPSK" w:cs="TH SarabunPSK"/>
          <w:sz w:val="32"/>
          <w:szCs w:val="32"/>
        </w:rPr>
        <w:t xml:space="preserve">Primal function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ในสมการ ที่โดยการเพิ่มตัวแปร </w:t>
      </w:r>
      <w:r w:rsidRPr="00626984">
        <w:rPr>
          <w:rFonts w:ascii="TH SarabunPSK" w:hAnsi="TH SarabunPSK" w:cs="TH SarabunPSK"/>
          <w:sz w:val="32"/>
          <w:szCs w:val="32"/>
        </w:rPr>
        <w:t xml:space="preserve">Slack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ที่เป็นบวกคือ </w:t>
      </w:r>
      <w:r w:rsidR="000964E7" w:rsidRPr="00CE4550">
        <w:rPr>
          <w:position w:val="-12"/>
        </w:rPr>
        <w:object w:dxaOrig="240" w:dyaOrig="360" w14:anchorId="05AE6919">
          <v:shape id="_x0000_i1229" type="#_x0000_t75" style="width:12pt;height:18pt" o:ole="">
            <v:imagedata r:id="rId403" o:title=""/>
          </v:shape>
          <o:OLEObject Type="Embed" ProgID="Equation.DSMT4" ShapeID="_x0000_i1229" DrawAspect="Content" ObjectID="_1745852971" r:id="rId404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  </w:t>
      </w:r>
      <w:r w:rsidR="000964E7" w:rsidRPr="00CE4550">
        <w:rPr>
          <w:position w:val="-12"/>
        </w:rPr>
        <w:object w:dxaOrig="279" w:dyaOrig="380" w14:anchorId="0F02A31A">
          <v:shape id="_x0000_i1230" type="#_x0000_t75" style="width:13.8pt;height:18.6pt" o:ole="">
            <v:imagedata r:id="rId405" o:title=""/>
          </v:shape>
          <o:OLEObject Type="Embed" ProgID="Equation.DSMT4" ShapeID="_x0000_i1230" DrawAspect="Content" ObjectID="_1745852972" r:id="rId406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>ซึ่งแสดงระยะห่างระหว่างค่าจริงและค่าขอบเขตภายใต้</w: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="000964E7" w:rsidRPr="00CE4550">
        <w:rPr>
          <w:position w:val="-6"/>
        </w:rPr>
        <w:object w:dxaOrig="200" w:dyaOrig="220" w14:anchorId="7337C6B4">
          <v:shape id="_x0000_i1231" type="#_x0000_t75" style="width:10.2pt;height:11.4pt" o:ole="">
            <v:imagedata r:id="rId388" o:title=""/>
          </v:shape>
          <o:OLEObject Type="Embed" ProgID="Equation.DSMT4" ShapeID="_x0000_i1231" DrawAspect="Content" ObjectID="_1745852973" r:id="rId407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–tube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จะได้ชุดของสมการที่เป็นลักษณะ </w:t>
      </w:r>
      <w:r w:rsidRPr="00626984">
        <w:rPr>
          <w:rFonts w:ascii="TH SarabunPSK" w:hAnsi="TH SarabunPSK" w:cs="TH SarabunPSK"/>
          <w:sz w:val="32"/>
          <w:szCs w:val="32"/>
        </w:rPr>
        <w:t xml:space="preserve">Quadratic programming </w:t>
      </w:r>
      <w:r w:rsidRPr="00626984">
        <w:rPr>
          <w:rFonts w:ascii="TH SarabunPSK" w:hAnsi="TH SarabunPSK" w:cs="TH SarabunPSK"/>
          <w:sz w:val="32"/>
          <w:szCs w:val="32"/>
          <w:cs/>
        </w:rPr>
        <w:t>ดังนี้</w:t>
      </w:r>
      <w:r w:rsidRPr="00626984">
        <w:rPr>
          <w:rFonts w:ascii="TH SarabunPSK" w:hAnsi="TH SarabunPSK" w:cs="TH SarabunPSK"/>
          <w:sz w:val="32"/>
          <w:szCs w:val="32"/>
        </w:rPr>
        <w:cr/>
      </w:r>
    </w:p>
    <w:p w14:paraId="691E7404" w14:textId="77777777" w:rsidR="004F3246" w:rsidRPr="00626984" w:rsidRDefault="004F3246" w:rsidP="004B3190">
      <w:pPr>
        <w:spacing w:after="0"/>
        <w:jc w:val="thaiDistribute"/>
        <w:rPr>
          <w:rFonts w:ascii="TH SarabunPSK" w:hAnsi="TH SarabunPSK" w:cs="TH SarabunPSK"/>
          <w:noProof/>
          <w:position w:val="-1"/>
        </w:rPr>
      </w:pPr>
      <w:r w:rsidRPr="00626984">
        <w:rPr>
          <w:rFonts w:ascii="TH SarabunPSK" w:hAnsi="TH SarabunPSK" w:cs="TH SarabunPSK"/>
          <w:noProof/>
          <w:position w:val="-1"/>
        </w:rPr>
        <w:t xml:space="preserve">                </w:t>
      </w:r>
      <w:r w:rsidR="00AF2379" w:rsidRPr="00CE4550">
        <w:rPr>
          <w:position w:val="-6"/>
        </w:rPr>
        <w:object w:dxaOrig="1060" w:dyaOrig="279" w14:anchorId="3DCED250">
          <v:shape id="_x0000_i1232" type="#_x0000_t75" style="width:53.4pt;height:13.8pt" o:ole="">
            <v:imagedata r:id="rId408" o:title=""/>
          </v:shape>
          <o:OLEObject Type="Embed" ProgID="Equation.DSMT4" ShapeID="_x0000_i1232" DrawAspect="Content" ObjectID="_1745852974" r:id="rId409"/>
        </w:object>
      </w:r>
    </w:p>
    <w:p w14:paraId="5055B929" w14:textId="4BACB1F8" w:rsidR="0065585D" w:rsidRDefault="00BA593B" w:rsidP="0068336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28"/>
        </w:rPr>
        <w:object w:dxaOrig="3600" w:dyaOrig="680" w14:anchorId="426728B2">
          <v:shape id="_x0000_i1233" type="#_x0000_t75" style="width:180.6pt;height:33.6pt" o:ole="">
            <v:imagedata r:id="rId410" o:title=""/>
          </v:shape>
          <o:OLEObject Type="Embed" ProgID="Equation.DSMT4" ShapeID="_x0000_i1233" DrawAspect="Content" ObjectID="_1745852975" r:id="rId411"/>
        </w:object>
      </w:r>
      <w:r w:rsidR="004F3246"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="0068336C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</w:t>
      </w:r>
      <w:r w:rsidR="00BA75CC" w:rsidRPr="00CE4550">
        <w:rPr>
          <w:position w:val="-10"/>
        </w:rPr>
        <w:object w:dxaOrig="540" w:dyaOrig="320" w14:anchorId="0A910225">
          <v:shape id="_x0000_i1461" type="#_x0000_t75" style="width:27pt;height:16.2pt" o:ole="">
            <v:imagedata r:id="rId412" o:title=""/>
          </v:shape>
          <o:OLEObject Type="Embed" ProgID="Equation.DSMT4" ShapeID="_x0000_i1461" DrawAspect="Content" ObjectID="_1745852976" r:id="rId413"/>
        </w:object>
      </w:r>
      <w:r w:rsidR="004F3246" w:rsidRPr="00626984">
        <w:rPr>
          <w:rFonts w:ascii="TH SarabunPSK" w:hAnsi="TH SarabunPSK" w:cs="TH SarabunPSK"/>
          <w:sz w:val="32"/>
          <w:szCs w:val="32"/>
        </w:rPr>
        <w:t xml:space="preserve">  </w:t>
      </w:r>
    </w:p>
    <w:p w14:paraId="03AD2F77" w14:textId="77777777" w:rsidR="004F3246" w:rsidRPr="00626984" w:rsidRDefault="004F3246" w:rsidP="0068336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lastRenderedPageBreak/>
        <w:t xml:space="preserve">                                                  </w:t>
      </w:r>
    </w:p>
    <w:p w14:paraId="2602AC58" w14:textId="1E38CCB7" w:rsidR="00111F3D" w:rsidRDefault="00AF2379" w:rsidP="0068336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2"/>
        </w:rPr>
        <w:object w:dxaOrig="2360" w:dyaOrig="380" w14:anchorId="780BF1DF">
          <v:shape id="_x0000_i1235" type="#_x0000_t75" style="width:117.6pt;height:18.6pt" o:ole="">
            <v:imagedata r:id="rId414" o:title=""/>
          </v:shape>
          <o:OLEObject Type="Embed" ProgID="Equation.DSMT4" ShapeID="_x0000_i1235" DrawAspect="Content" ObjectID="_1745852977" r:id="rId415"/>
        </w:object>
      </w:r>
      <w:r w:rsidR="0068336C">
        <w:rPr>
          <w:rFonts w:hint="cs"/>
          <w:cs/>
        </w:rPr>
        <w:t xml:space="preserve">                                                    </w:t>
      </w:r>
      <w:r w:rsidR="00BA75CC">
        <w:rPr>
          <w:rFonts w:hint="cs"/>
          <w:cs/>
        </w:rPr>
        <w:t xml:space="preserve"> </w:t>
      </w:r>
      <w:r w:rsidR="0068336C">
        <w:rPr>
          <w:rFonts w:hint="cs"/>
          <w:cs/>
        </w:rPr>
        <w:t xml:space="preserve">                                             </w:t>
      </w:r>
      <w:r w:rsidR="00BA75CC" w:rsidRPr="00CE4550">
        <w:rPr>
          <w:position w:val="-10"/>
        </w:rPr>
        <w:object w:dxaOrig="540" w:dyaOrig="320" w14:anchorId="7D4AED32">
          <v:shape id="_x0000_i1463" type="#_x0000_t75" style="width:27pt;height:16.2pt" o:ole="">
            <v:imagedata r:id="rId416" o:title=""/>
          </v:shape>
          <o:OLEObject Type="Embed" ProgID="Equation.DSMT4" ShapeID="_x0000_i1463" DrawAspect="Content" ObjectID="_1745852978" r:id="rId417"/>
        </w:object>
      </w:r>
      <w:r w:rsidR="004F3246" w:rsidRPr="00626984">
        <w:rPr>
          <w:rFonts w:ascii="TH SarabunPSK" w:hAnsi="TH SarabunPSK" w:cs="TH SarabunPSK"/>
          <w:sz w:val="32"/>
          <w:szCs w:val="32"/>
        </w:rPr>
        <w:tab/>
      </w:r>
    </w:p>
    <w:p w14:paraId="4F9A63B7" w14:textId="77777777" w:rsidR="0065585D" w:rsidRPr="0068336C" w:rsidRDefault="0065585D" w:rsidP="0068336C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</w:p>
    <w:p w14:paraId="70F042B6" w14:textId="7A02CD1B" w:rsidR="00111F3D" w:rsidRDefault="0068336C" w:rsidP="0068336C">
      <w:pPr>
        <w:spacing w:after="0"/>
        <w:ind w:left="720" w:firstLine="720"/>
      </w:pPr>
      <w:r w:rsidRPr="00CE4550">
        <w:rPr>
          <w:position w:val="-12"/>
        </w:rPr>
        <w:object w:dxaOrig="2340" w:dyaOrig="380" w14:anchorId="3E7A9AAA">
          <v:shape id="_x0000_i1237" type="#_x0000_t75" style="width:117pt;height:18.6pt" o:ole="">
            <v:imagedata r:id="rId418" o:title=""/>
          </v:shape>
          <o:OLEObject Type="Embed" ProgID="Equation.DSMT4" ShapeID="_x0000_i1237" DrawAspect="Content" ObjectID="_1745852979" r:id="rId419"/>
        </w:object>
      </w:r>
      <w:r>
        <w:t xml:space="preserve">                                                                                                     </w:t>
      </w:r>
      <w:r w:rsidR="00BA75CC" w:rsidRPr="00CE4550">
        <w:rPr>
          <w:position w:val="-10"/>
        </w:rPr>
        <w:object w:dxaOrig="540" w:dyaOrig="320" w14:anchorId="008C3D36">
          <v:shape id="_x0000_i1465" type="#_x0000_t75" style="width:27pt;height:16.2pt" o:ole="">
            <v:imagedata r:id="rId420" o:title=""/>
          </v:shape>
          <o:OLEObject Type="Embed" ProgID="Equation.DSMT4" ShapeID="_x0000_i1465" DrawAspect="Content" ObjectID="_1745852980" r:id="rId421"/>
        </w:object>
      </w:r>
    </w:p>
    <w:p w14:paraId="4C3C3B26" w14:textId="77777777" w:rsidR="0065585D" w:rsidRDefault="0065585D" w:rsidP="0068336C">
      <w:pPr>
        <w:spacing w:after="0"/>
        <w:ind w:left="720" w:firstLine="720"/>
      </w:pPr>
    </w:p>
    <w:p w14:paraId="3DB60489" w14:textId="7DFDA5AE" w:rsidR="004F3246" w:rsidRPr="00626984" w:rsidRDefault="0065585D" w:rsidP="0065585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0"/>
        </w:rPr>
        <w:object w:dxaOrig="880" w:dyaOrig="360" w14:anchorId="1F14DEBE">
          <v:shape id="_x0000_i1239" type="#_x0000_t75" style="width:43.8pt;height:18pt" o:ole="">
            <v:imagedata r:id="rId422" o:title=""/>
          </v:shape>
          <o:OLEObject Type="Embed" ProgID="Equation.DSMT4" ShapeID="_x0000_i1239" DrawAspect="Content" ObjectID="_1745852981" r:id="rId423"/>
        </w:object>
      </w:r>
      <w:r>
        <w:t xml:space="preserve">                                                                                                                                  </w:t>
      </w:r>
      <w:r w:rsidR="00BA75CC" w:rsidRPr="00CE4550">
        <w:rPr>
          <w:position w:val="-10"/>
        </w:rPr>
        <w:object w:dxaOrig="540" w:dyaOrig="320" w14:anchorId="7EB1D33F">
          <v:shape id="_x0000_i1467" type="#_x0000_t75" style="width:27pt;height:16.2pt" o:ole="">
            <v:imagedata r:id="rId424" o:title=""/>
          </v:shape>
          <o:OLEObject Type="Embed" ProgID="Equation.DSMT4" ShapeID="_x0000_i1467" DrawAspect="Content" ObjectID="_1745852982" r:id="rId425"/>
        </w:object>
      </w:r>
      <w:r w:rsidR="004F3246" w:rsidRPr="00626984">
        <w:rPr>
          <w:rFonts w:ascii="TH SarabunPSK" w:hAnsi="TH SarabunPSK" w:cs="TH SarabunPSK"/>
          <w:sz w:val="32"/>
          <w:szCs w:val="32"/>
        </w:rPr>
        <w:t xml:space="preserve">    </w:t>
      </w:r>
    </w:p>
    <w:p w14:paraId="0AD8CC8C" w14:textId="77777777" w:rsidR="004F3246" w:rsidRPr="00626984" w:rsidRDefault="004F3246" w:rsidP="0065585D">
      <w:pPr>
        <w:spacing w:after="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                                                                                                                                               </w:t>
      </w:r>
    </w:p>
    <w:p w14:paraId="3A2BC2FE" w14:textId="73144FE1" w:rsidR="004F3246" w:rsidRPr="00626984" w:rsidRDefault="0065585D" w:rsidP="0065585D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t xml:space="preserve"> </w:t>
      </w:r>
      <w:r w:rsidR="00BA593B" w:rsidRPr="00CE4550">
        <w:rPr>
          <w:position w:val="-10"/>
        </w:rPr>
        <w:object w:dxaOrig="1200" w:dyaOrig="320" w14:anchorId="07021462">
          <v:shape id="_x0000_i1241" type="#_x0000_t75" style="width:60pt;height:16.2pt" o:ole="">
            <v:imagedata r:id="rId426" o:title=""/>
          </v:shape>
          <o:OLEObject Type="Embed" ProgID="Equation.DSMT4" ShapeID="_x0000_i1241" DrawAspect="Content" ObjectID="_1745852983" r:id="rId427"/>
        </w:object>
      </w:r>
      <w:r w:rsidR="004F3246" w:rsidRPr="00626984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                                                       </w:t>
      </w:r>
      <w:r>
        <w:rPr>
          <w:rFonts w:ascii="TH SarabunPSK" w:hAnsi="TH SarabunPSK" w:cs="TH SarabunPSK"/>
          <w:noProof/>
          <w:position w:val="-3"/>
        </w:rPr>
        <w:t xml:space="preserve">    </w:t>
      </w:r>
      <w:r w:rsidR="00BA75CC" w:rsidRPr="00CE4550">
        <w:rPr>
          <w:position w:val="-10"/>
        </w:rPr>
        <w:object w:dxaOrig="540" w:dyaOrig="320" w14:anchorId="1FAAEA1B">
          <v:shape id="_x0000_i1470" type="#_x0000_t75" style="width:27pt;height:16.2pt" o:ole="">
            <v:imagedata r:id="rId428" o:title=""/>
          </v:shape>
          <o:OLEObject Type="Embed" ProgID="Equation.DSMT4" ShapeID="_x0000_i1470" DrawAspect="Content" ObjectID="_1745852984" r:id="rId429"/>
        </w:object>
      </w:r>
    </w:p>
    <w:p w14:paraId="3BE46397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bookmarkStart w:id="63" w:name="_Hlk119026206"/>
    </w:p>
    <w:p w14:paraId="43CD5F1D" w14:textId="77777777" w:rsidR="004F3246" w:rsidRPr="00626984" w:rsidRDefault="004F3246" w:rsidP="004B319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ขั้นตอนสุดท้ายจะนำตัวคูณ </w:t>
      </w:r>
      <w:r w:rsidRPr="00626984">
        <w:rPr>
          <w:rFonts w:ascii="TH SarabunPSK" w:hAnsi="TH SarabunPSK" w:cs="TH SarabunPSK"/>
          <w:sz w:val="32"/>
          <w:szCs w:val="32"/>
        </w:rPr>
        <w:t xml:space="preserve">Lagrange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และทำการ </w:t>
      </w:r>
      <w:r w:rsidRPr="00626984">
        <w:rPr>
          <w:rFonts w:ascii="TH SarabunPSK" w:hAnsi="TH SarabunPSK" w:cs="TH SarabunPSK"/>
          <w:sz w:val="32"/>
          <w:szCs w:val="32"/>
        </w:rPr>
        <w:t xml:space="preserve">Maximizing dual function </w:t>
      </w:r>
      <w:r w:rsidRPr="00626984">
        <w:rPr>
          <w:rFonts w:ascii="TH SarabunPSK" w:hAnsi="TH SarabunPSK" w:cs="TH SarabunPSK"/>
          <w:sz w:val="32"/>
          <w:szCs w:val="32"/>
          <w:cs/>
        </w:rPr>
        <w:t>ในสมการที่</w:t>
      </w:r>
    </w:p>
    <w:p w14:paraId="38C6AB69" w14:textId="55975E95" w:rsidR="004F3246" w:rsidRDefault="00BA75CC" w:rsidP="004B3190">
      <w:pPr>
        <w:spacing w:after="0"/>
        <w:jc w:val="thaiDistribute"/>
      </w:pPr>
      <w:r w:rsidRPr="00CE4550">
        <w:rPr>
          <w:position w:val="-10"/>
        </w:rPr>
        <w:object w:dxaOrig="540" w:dyaOrig="320" w14:anchorId="5EE05F1B">
          <v:shape id="_x0000_i1472" type="#_x0000_t75" style="width:27pt;height:16.2pt" o:ole="">
            <v:imagedata r:id="rId430" o:title=""/>
          </v:shape>
          <o:OLEObject Type="Embed" ProgID="Equation.DSMT4" ShapeID="_x0000_i1472" DrawAspect="Content" ObjectID="_1745852985" r:id="rId431"/>
        </w:object>
      </w:r>
      <w:r w:rsidR="004F3246" w:rsidRPr="00626984">
        <w:rPr>
          <w:rFonts w:ascii="TH SarabunPSK" w:hAnsi="TH SarabunPSK" w:cs="TH SarabunPSK"/>
          <w:sz w:val="32"/>
          <w:szCs w:val="32"/>
          <w:cs/>
        </w:rPr>
        <w:t xml:space="preserve"> ซึ่งจะเปลี่ยนแปลงไปเป็นดั่งสมการที่ </w:t>
      </w:r>
      <w:r w:rsidRPr="00CE4550">
        <w:rPr>
          <w:position w:val="-10"/>
        </w:rPr>
        <w:object w:dxaOrig="540" w:dyaOrig="320" w14:anchorId="60AD7DA0">
          <v:shape id="_x0000_i1474" type="#_x0000_t75" style="width:27pt;height:16.2pt" o:ole="">
            <v:imagedata r:id="rId432" o:title=""/>
          </v:shape>
          <o:OLEObject Type="Embed" ProgID="Equation.DSMT4" ShapeID="_x0000_i1474" DrawAspect="Content" ObjectID="_1745852986" r:id="rId433"/>
        </w:object>
      </w:r>
    </w:p>
    <w:p w14:paraId="38AAA6BF" w14:textId="77777777" w:rsidR="0065585D" w:rsidRPr="00626984" w:rsidRDefault="0065585D" w:rsidP="004B319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5CBD1CB" w14:textId="790CE63E" w:rsidR="004F3246" w:rsidRPr="00626984" w:rsidRDefault="004F3246" w:rsidP="00626984">
      <w:pPr>
        <w:spacing w:after="0"/>
        <w:rPr>
          <w:rFonts w:ascii="TH SarabunPSK" w:hAnsi="TH SarabunPSK" w:cs="TH SarabunPSK"/>
          <w:noProof/>
          <w:position w:val="-3"/>
        </w:rPr>
      </w:pPr>
      <w:r>
        <w:rPr>
          <w:rFonts w:ascii="TH SarabunPSK" w:hAnsi="TH SarabunPSK" w:cs="TH SarabunPSK" w:hint="cs"/>
          <w:noProof/>
          <w:position w:val="-3"/>
          <w:cs/>
        </w:rPr>
        <w:t xml:space="preserve">      </w:t>
      </w:r>
      <w:r w:rsidRPr="00626984">
        <w:rPr>
          <w:rFonts w:ascii="TH SarabunPSK" w:hAnsi="TH SarabunPSK" w:cs="TH SarabunPSK"/>
          <w:noProof/>
          <w:position w:val="-3"/>
        </w:rPr>
        <w:t xml:space="preserve">  </w:t>
      </w:r>
      <w:r w:rsidR="0065585D" w:rsidRPr="00CE4550">
        <w:rPr>
          <w:position w:val="-32"/>
        </w:rPr>
        <w:object w:dxaOrig="7600" w:dyaOrig="720" w14:anchorId="7AB955C3">
          <v:shape id="_x0000_i1244" type="#_x0000_t75" style="width:379.8pt;height:36pt" o:ole="">
            <v:imagedata r:id="rId434" o:title=""/>
          </v:shape>
          <o:OLEObject Type="Embed" ProgID="Equation.DSMT4" ShapeID="_x0000_i1244" DrawAspect="Content" ObjectID="_1745852987" r:id="rId435"/>
        </w:object>
      </w:r>
      <w:r w:rsidRPr="00626984">
        <w:rPr>
          <w:rFonts w:ascii="TH SarabunPSK" w:hAnsi="TH SarabunPSK" w:cs="TH SarabunPSK"/>
          <w:noProof/>
          <w:position w:val="-3"/>
        </w:rPr>
        <w:t xml:space="preserve">            </w:t>
      </w:r>
      <w:r w:rsidR="0065585D">
        <w:rPr>
          <w:rFonts w:ascii="TH SarabunPSK" w:hAnsi="TH SarabunPSK" w:cs="TH SarabunPSK"/>
          <w:noProof/>
          <w:position w:val="-3"/>
        </w:rPr>
        <w:t xml:space="preserve">   </w:t>
      </w:r>
      <w:bookmarkStart w:id="64" w:name="_Hlk134762740"/>
      <w:r w:rsidR="0086046C" w:rsidRPr="00CE4550">
        <w:rPr>
          <w:position w:val="-10"/>
        </w:rPr>
        <w:object w:dxaOrig="540" w:dyaOrig="320" w14:anchorId="331C1699">
          <v:shape id="_x0000_i1485" type="#_x0000_t75" style="width:27pt;height:16.2pt" o:ole="">
            <v:imagedata r:id="rId432" o:title=""/>
          </v:shape>
          <o:OLEObject Type="Embed" ProgID="Equation.DSMT4" ShapeID="_x0000_i1485" DrawAspect="Content" ObjectID="_1745852988" r:id="rId436"/>
        </w:object>
      </w:r>
      <w:bookmarkEnd w:id="64"/>
      <w:r w:rsidRPr="00626984">
        <w:rPr>
          <w:rFonts w:ascii="TH SarabunPSK" w:hAnsi="TH SarabunPSK" w:cs="TH SarabunPSK"/>
          <w:noProof/>
          <w:position w:val="-3"/>
        </w:rPr>
        <w:t xml:space="preserve">        </w:t>
      </w:r>
    </w:p>
    <w:p w14:paraId="773C1B81" w14:textId="77777777" w:rsidR="004F3246" w:rsidRPr="00626984" w:rsidRDefault="004F3246" w:rsidP="0040318A">
      <w:pPr>
        <w:spacing w:after="0"/>
        <w:ind w:left="360"/>
        <w:jc w:val="right"/>
        <w:rPr>
          <w:rFonts w:ascii="TH SarabunPSK" w:hAnsi="TH SarabunPSK" w:cs="TH SarabunPSK"/>
          <w:noProof/>
          <w:position w:val="-3"/>
        </w:rPr>
      </w:pPr>
    </w:p>
    <w:p w14:paraId="73B6A9D1" w14:textId="49011F3D" w:rsidR="0065585D" w:rsidRDefault="004F3246" w:rsidP="00626984">
      <w:pPr>
        <w:spacing w:after="0"/>
        <w:rPr>
          <w:rFonts w:ascii="TH SarabunPSK" w:hAnsi="TH SarabunPSK" w:cs="TH SarabunPSK"/>
          <w:noProof/>
          <w:position w:val="-3"/>
        </w:rPr>
      </w:pPr>
      <w:r>
        <w:rPr>
          <w:rFonts w:ascii="TH SarabunPSK" w:hAnsi="TH SarabunPSK" w:cs="TH SarabunPSK" w:hint="cs"/>
          <w:noProof/>
          <w:position w:val="-3"/>
          <w:cs/>
        </w:rPr>
        <w:t xml:space="preserve">   </w:t>
      </w:r>
      <w:r w:rsidR="0065585D">
        <w:rPr>
          <w:rFonts w:ascii="TH SarabunPSK" w:hAnsi="TH SarabunPSK" w:cs="TH SarabunPSK"/>
          <w:noProof/>
          <w:position w:val="-3"/>
        </w:rPr>
        <w:t xml:space="preserve"> </w:t>
      </w:r>
      <w:r w:rsidR="00447561" w:rsidRPr="00CE4550">
        <w:rPr>
          <w:position w:val="-28"/>
        </w:rPr>
        <w:object w:dxaOrig="1540" w:dyaOrig="680" w14:anchorId="579BAFB1">
          <v:shape id="_x0000_i1246" type="#_x0000_t75" style="width:76.8pt;height:33.6pt" o:ole="">
            <v:imagedata r:id="rId437" o:title=""/>
          </v:shape>
          <o:OLEObject Type="Embed" ProgID="Equation.DSMT4" ShapeID="_x0000_i1246" DrawAspect="Content" ObjectID="_1745852989" r:id="rId438"/>
        </w:object>
      </w:r>
      <w:r w:rsidR="0065585D">
        <w:rPr>
          <w:rFonts w:ascii="TH SarabunPSK" w:hAnsi="TH SarabunPSK" w:cs="TH SarabunPSK"/>
          <w:noProof/>
          <w:position w:val="-3"/>
        </w:rPr>
        <w:t xml:space="preserve">  </w:t>
      </w:r>
      <w:r>
        <w:rPr>
          <w:rFonts w:ascii="TH SarabunPSK" w:hAnsi="TH SarabunPSK" w:cs="TH SarabunPSK" w:hint="cs"/>
          <w:noProof/>
          <w:position w:val="-3"/>
          <w:cs/>
        </w:rPr>
        <w:t xml:space="preserve">  </w:t>
      </w:r>
      <w:r w:rsidRPr="00626984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                                                      </w:t>
      </w:r>
      <w:r>
        <w:rPr>
          <w:rFonts w:ascii="TH SarabunPSK" w:hAnsi="TH SarabunPSK" w:cs="TH SarabunPSK" w:hint="cs"/>
          <w:noProof/>
          <w:position w:val="-3"/>
          <w:cs/>
        </w:rPr>
        <w:t xml:space="preserve">     </w:t>
      </w:r>
      <w:r w:rsidRPr="00626984">
        <w:rPr>
          <w:rFonts w:ascii="TH SarabunPSK" w:hAnsi="TH SarabunPSK" w:cs="TH SarabunPSK"/>
          <w:noProof/>
          <w:position w:val="-3"/>
        </w:rPr>
        <w:t xml:space="preserve">  </w:t>
      </w:r>
      <w:r w:rsidR="0065585D">
        <w:rPr>
          <w:rFonts w:ascii="TH SarabunPSK" w:hAnsi="TH SarabunPSK" w:cs="TH SarabunPSK"/>
          <w:noProof/>
          <w:position w:val="-3"/>
        </w:rPr>
        <w:t xml:space="preserve">         </w:t>
      </w:r>
      <w:r w:rsidR="0086046C" w:rsidRPr="00CE4550">
        <w:rPr>
          <w:position w:val="-10"/>
        </w:rPr>
        <w:object w:dxaOrig="660" w:dyaOrig="320" w14:anchorId="0AAFF76A">
          <v:shape id="_x0000_i1491" type="#_x0000_t75" style="width:33pt;height:16.2pt" o:ole="">
            <v:imagedata r:id="rId439" o:title=""/>
          </v:shape>
          <o:OLEObject Type="Embed" ProgID="Equation.DSMT4" ShapeID="_x0000_i1491" DrawAspect="Content" ObjectID="_1745852990" r:id="rId440"/>
        </w:object>
      </w:r>
    </w:p>
    <w:p w14:paraId="7D5A04F8" w14:textId="77777777" w:rsidR="0086046C" w:rsidRPr="0086046C" w:rsidRDefault="0086046C" w:rsidP="00626984">
      <w:pPr>
        <w:spacing w:after="0"/>
        <w:rPr>
          <w:rFonts w:ascii="TH SarabunPSK" w:hAnsi="TH SarabunPSK" w:cs="TH SarabunPSK" w:hint="cs"/>
          <w:noProof/>
          <w:position w:val="-3"/>
        </w:rPr>
      </w:pPr>
    </w:p>
    <w:p w14:paraId="419DAB4A" w14:textId="087203FC" w:rsidR="004F3246" w:rsidRPr="0065585D" w:rsidRDefault="004F3246" w:rsidP="00626984">
      <w:pPr>
        <w:spacing w:after="0"/>
        <w:rPr>
          <w:rFonts w:ascii="TH SarabunPSK" w:hAnsi="TH SarabunPSK" w:cs="TH SarabunPSK"/>
          <w:noProof/>
          <w:position w:val="-11"/>
        </w:rPr>
      </w:pPr>
      <w:r>
        <w:rPr>
          <w:rFonts w:ascii="TH SarabunPSK" w:hAnsi="TH SarabunPSK" w:cs="TH SarabunPSK" w:hint="cs"/>
          <w:noProof/>
          <w:position w:val="-11"/>
          <w:cs/>
        </w:rPr>
        <w:t xml:space="preserve"> </w:t>
      </w:r>
      <w:r w:rsidR="0065585D">
        <w:rPr>
          <w:rFonts w:ascii="TH SarabunPSK" w:hAnsi="TH SarabunPSK" w:cs="TH SarabunPSK"/>
        </w:rPr>
        <w:t xml:space="preserve">   </w:t>
      </w:r>
      <w:r w:rsidR="0065585D" w:rsidRPr="00CE4550">
        <w:rPr>
          <w:position w:val="-12"/>
        </w:rPr>
        <w:object w:dxaOrig="1040" w:dyaOrig="360" w14:anchorId="1BB35662">
          <v:shape id="_x0000_i1248" type="#_x0000_t75" style="width:52.2pt;height:18pt" o:ole="">
            <v:imagedata r:id="rId441" o:title=""/>
          </v:shape>
          <o:OLEObject Type="Embed" ProgID="Equation.DSMT4" ShapeID="_x0000_i1248" DrawAspect="Content" ObjectID="_1745852991" r:id="rId442"/>
        </w:object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</w:r>
      <w:r w:rsidRPr="00626984">
        <w:rPr>
          <w:rFonts w:ascii="TH SarabunPSK" w:hAnsi="TH SarabunPSK" w:cs="TH SarabunPSK"/>
        </w:rPr>
        <w:tab/>
        <w:t xml:space="preserve"> </w:t>
      </w:r>
      <w:r w:rsidRPr="00626984">
        <w:rPr>
          <w:rFonts w:ascii="TH SarabunPSK" w:hAnsi="TH SarabunPSK" w:cs="TH SarabunPSK"/>
          <w:noProof/>
        </w:rPr>
        <w:t xml:space="preserve"> </w:t>
      </w:r>
      <w:r w:rsidR="0065585D">
        <w:rPr>
          <w:rFonts w:ascii="TH SarabunPSK" w:hAnsi="TH SarabunPSK" w:cs="TH SarabunPSK"/>
          <w:noProof/>
        </w:rPr>
        <w:t xml:space="preserve">                             </w:t>
      </w:r>
      <w:r w:rsidRPr="00626984">
        <w:rPr>
          <w:rFonts w:ascii="TH SarabunPSK" w:hAnsi="TH SarabunPSK" w:cs="TH SarabunPSK"/>
          <w:noProof/>
        </w:rPr>
        <w:t xml:space="preserve">     </w:t>
      </w:r>
      <w:r w:rsidR="0065585D">
        <w:rPr>
          <w:rFonts w:ascii="TH SarabunPSK" w:hAnsi="TH SarabunPSK" w:cs="TH SarabunPSK"/>
          <w:noProof/>
        </w:rPr>
        <w:t xml:space="preserve">           </w:t>
      </w:r>
      <w:r w:rsidR="0086046C" w:rsidRPr="00CE4550">
        <w:rPr>
          <w:position w:val="-10"/>
        </w:rPr>
        <w:object w:dxaOrig="639" w:dyaOrig="320" w14:anchorId="4A059BE8">
          <v:shape id="_x0000_i1493" type="#_x0000_t75" style="width:31.8pt;height:16.2pt" o:ole="">
            <v:imagedata r:id="rId443" o:title=""/>
          </v:shape>
          <o:OLEObject Type="Embed" ProgID="Equation.DSMT4" ShapeID="_x0000_i1493" DrawAspect="Content" ObjectID="_1745852992" r:id="rId444"/>
        </w:object>
      </w:r>
      <w:r w:rsidRPr="00626984">
        <w:rPr>
          <w:rFonts w:ascii="TH SarabunPSK" w:hAnsi="TH SarabunPSK" w:cs="TH SarabunPSK"/>
          <w:noProof/>
        </w:rPr>
        <w:t xml:space="preserve">                                                                         </w:t>
      </w:r>
    </w:p>
    <w:p w14:paraId="58C1132B" w14:textId="77777777" w:rsidR="004F3246" w:rsidRPr="00626984" w:rsidRDefault="004F3246" w:rsidP="0040318A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</w:p>
    <w:p w14:paraId="020937EF" w14:textId="721B732A" w:rsidR="004F3246" w:rsidRPr="00626984" w:rsidRDefault="0065585D" w:rsidP="0065585D">
      <w:pPr>
        <w:spacing w:after="0"/>
        <w:rPr>
          <w:rFonts w:ascii="TH SarabunPSK" w:hAnsi="TH SarabunPSK" w:cs="TH SarabunPSK"/>
          <w:noProof/>
          <w:position w:val="-3"/>
        </w:rPr>
      </w:pPr>
      <w:r>
        <w:rPr>
          <w:rFonts w:ascii="TH SarabunPSK" w:hAnsi="TH SarabunPSK" w:cs="TH SarabunPSK"/>
          <w:noProof/>
          <w:position w:val="-3"/>
        </w:rPr>
        <w:t xml:space="preserve">    </w:t>
      </w:r>
      <w:r w:rsidR="004F3246" w:rsidRPr="00626984">
        <w:rPr>
          <w:rFonts w:ascii="TH SarabunPSK" w:hAnsi="TH SarabunPSK" w:cs="TH SarabunPSK"/>
          <w:noProof/>
          <w:position w:val="-3"/>
        </w:rPr>
        <w:t xml:space="preserve"> </w:t>
      </w:r>
      <w:r w:rsidR="00111F3D" w:rsidRPr="00CE4550">
        <w:rPr>
          <w:position w:val="-12"/>
        </w:rPr>
        <w:object w:dxaOrig="1080" w:dyaOrig="380" w14:anchorId="543AF6DC">
          <v:shape id="_x0000_i1250" type="#_x0000_t75" style="width:54pt;height:18.6pt" o:ole="">
            <v:imagedata r:id="rId445" o:title=""/>
          </v:shape>
          <o:OLEObject Type="Embed" ProgID="Equation.DSMT4" ShapeID="_x0000_i1250" DrawAspect="Content" ObjectID="_1745852993" r:id="rId446"/>
        </w:object>
      </w:r>
      <w:r w:rsidR="004F3246" w:rsidRPr="00626984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                                                                    </w:t>
      </w:r>
      <w:r w:rsidR="004F3246">
        <w:rPr>
          <w:rFonts w:ascii="TH SarabunPSK" w:hAnsi="TH SarabunPSK" w:cs="TH SarabunPSK" w:hint="cs"/>
          <w:noProof/>
          <w:position w:val="-3"/>
          <w:cs/>
        </w:rPr>
        <w:t xml:space="preserve">    </w:t>
      </w:r>
      <w:r>
        <w:rPr>
          <w:rFonts w:ascii="TH SarabunPSK" w:hAnsi="TH SarabunPSK" w:cs="TH SarabunPSK"/>
          <w:noProof/>
          <w:position w:val="-3"/>
        </w:rPr>
        <w:t xml:space="preserve">             </w:t>
      </w:r>
      <w:r w:rsidR="0086046C" w:rsidRPr="00CE4550">
        <w:rPr>
          <w:position w:val="-10"/>
        </w:rPr>
        <w:object w:dxaOrig="660" w:dyaOrig="320" w14:anchorId="751D3F1E">
          <v:shape id="_x0000_i1495" type="#_x0000_t75" style="width:33pt;height:16.2pt" o:ole="">
            <v:imagedata r:id="rId447" o:title=""/>
          </v:shape>
          <o:OLEObject Type="Embed" ProgID="Equation.DSMT4" ShapeID="_x0000_i1495" DrawAspect="Content" ObjectID="_1745852994" r:id="rId448"/>
        </w:object>
      </w:r>
    </w:p>
    <w:p w14:paraId="36B38119" w14:textId="77777777" w:rsidR="004F3246" w:rsidRPr="00626984" w:rsidRDefault="004F3246" w:rsidP="0040318A">
      <w:pPr>
        <w:spacing w:after="0"/>
        <w:ind w:left="360"/>
        <w:rPr>
          <w:rFonts w:ascii="TH SarabunPSK" w:hAnsi="TH SarabunPSK" w:cs="TH SarabunPSK"/>
          <w:noProof/>
          <w:position w:val="-3"/>
        </w:rPr>
      </w:pPr>
    </w:p>
    <w:p w14:paraId="1F6C7B8C" w14:textId="3DCA86E7" w:rsidR="004F3246" w:rsidRPr="00626984" w:rsidRDefault="0065585D" w:rsidP="0065585D">
      <w:pPr>
        <w:spacing w:after="0"/>
        <w:rPr>
          <w:rFonts w:ascii="TH SarabunPSK" w:hAnsi="TH SarabunPSK" w:cs="TH SarabunPSK"/>
          <w:noProof/>
          <w:position w:val="-3"/>
        </w:rPr>
      </w:pPr>
      <w:r>
        <w:rPr>
          <w:rFonts w:ascii="TH SarabunPSK" w:hAnsi="TH SarabunPSK" w:cs="TH SarabunPSK"/>
          <w:noProof/>
          <w:position w:val="-3"/>
        </w:rPr>
        <w:t xml:space="preserve">   </w:t>
      </w:r>
      <w:r w:rsidR="004F3246" w:rsidRPr="00626984">
        <w:rPr>
          <w:rFonts w:ascii="TH SarabunPSK" w:hAnsi="TH SarabunPSK" w:cs="TH SarabunPSK"/>
          <w:noProof/>
          <w:position w:val="-3"/>
        </w:rPr>
        <w:t xml:space="preserve">  </w:t>
      </w:r>
      <w:r w:rsidRPr="00CE4550">
        <w:rPr>
          <w:position w:val="-10"/>
        </w:rPr>
        <w:object w:dxaOrig="1200" w:dyaOrig="320" w14:anchorId="7E0B62FF">
          <v:shape id="_x0000_i1252" type="#_x0000_t75" style="width:60pt;height:16.2pt" o:ole="">
            <v:imagedata r:id="rId426" o:title=""/>
          </v:shape>
          <o:OLEObject Type="Embed" ProgID="Equation.DSMT4" ShapeID="_x0000_i1252" DrawAspect="Content" ObjectID="_1745852995" r:id="rId449"/>
        </w:object>
      </w:r>
      <w:r w:rsidR="004F3246" w:rsidRPr="00626984">
        <w:rPr>
          <w:rFonts w:ascii="TH SarabunPSK" w:hAnsi="TH SarabunPSK" w:cs="TH SarabunPSK"/>
          <w:noProof/>
          <w:position w:val="-3"/>
        </w:rPr>
        <w:t xml:space="preserve">                                                                                                                           </w:t>
      </w:r>
      <w:r w:rsidR="004F3246">
        <w:rPr>
          <w:rFonts w:ascii="TH SarabunPSK" w:hAnsi="TH SarabunPSK" w:cs="TH SarabunPSK" w:hint="cs"/>
          <w:noProof/>
          <w:position w:val="-3"/>
          <w:cs/>
        </w:rPr>
        <w:t xml:space="preserve">    </w:t>
      </w:r>
      <w:r>
        <w:rPr>
          <w:rFonts w:ascii="TH SarabunPSK" w:hAnsi="TH SarabunPSK" w:cs="TH SarabunPSK"/>
          <w:noProof/>
          <w:position w:val="-3"/>
        </w:rPr>
        <w:t xml:space="preserve">                        </w:t>
      </w:r>
      <w:r w:rsidR="0086046C" w:rsidRPr="00CE4550">
        <w:rPr>
          <w:position w:val="-10"/>
        </w:rPr>
        <w:object w:dxaOrig="660" w:dyaOrig="320" w14:anchorId="15E1CFA5">
          <v:shape id="_x0000_i1497" type="#_x0000_t75" style="width:33pt;height:16.2pt" o:ole="">
            <v:imagedata r:id="rId450" o:title=""/>
          </v:shape>
          <o:OLEObject Type="Embed" ProgID="Equation.DSMT4" ShapeID="_x0000_i1497" DrawAspect="Content" ObjectID="_1745852996" r:id="rId451"/>
        </w:object>
      </w:r>
    </w:p>
    <w:p w14:paraId="1FCC5DB6" w14:textId="77777777" w:rsidR="004F3246" w:rsidRPr="00626984" w:rsidRDefault="004F3246" w:rsidP="0040318A">
      <w:pPr>
        <w:spacing w:after="0"/>
        <w:ind w:left="360"/>
        <w:rPr>
          <w:rFonts w:ascii="TH SarabunPSK" w:hAnsi="TH SarabunPSK" w:cs="TH SarabunPSK"/>
          <w:noProof/>
          <w:position w:val="-3"/>
        </w:rPr>
      </w:pPr>
    </w:p>
    <w:p w14:paraId="7E33DD44" w14:textId="55EDDD33" w:rsidR="004F3246" w:rsidRPr="00626984" w:rsidRDefault="004F3246" w:rsidP="00DA57C9">
      <w:pPr>
        <w:spacing w:after="0"/>
        <w:ind w:left="720" w:firstLine="36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ในสมการที่ </w:t>
      </w:r>
      <w:r w:rsidR="0086046C" w:rsidRPr="00CE4550">
        <w:rPr>
          <w:position w:val="-10"/>
        </w:rPr>
        <w:object w:dxaOrig="540" w:dyaOrig="320" w14:anchorId="12E79BED">
          <v:shape id="_x0000_i1501" type="#_x0000_t75" style="width:27pt;height:16.2pt" o:ole="">
            <v:imagedata r:id="rId452" o:title=""/>
          </v:shape>
          <o:OLEObject Type="Embed" ProgID="Equation.DSMT4" ShapeID="_x0000_i1501" DrawAspect="Content" ObjectID="_1745852997" r:id="rId453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ตัว </w:t>
      </w:r>
      <w:r w:rsidRPr="00357481">
        <w:rPr>
          <w:rFonts w:ascii="TH SarabunPSK" w:hAnsi="TH SarabunPSK" w:cs="TH SarabunPSK"/>
          <w:noProof/>
          <w:position w:val="-9"/>
        </w:rPr>
        <w:drawing>
          <wp:inline distT="0" distB="0" distL="0" distR="0" wp14:anchorId="37443270" wp14:editId="4E4FD37F">
            <wp:extent cx="129540" cy="118758"/>
            <wp:effectExtent l="0" t="0" r="0" b="0"/>
            <wp:docPr id="244" name="Picture 1" descr="{&quot;mathml&quot;:&quot;&lt;math style=\&quot;font-family:stix;font-size:16px;\&quot; xmlns=\&quot;http://www.w3.org/1998/Math/MathML\&quot;&gt;&lt;mstyle mathsize=\&quot;16px\&quot;&gt;&lt;msub&gt;&lt;mi&gt;&amp;#x3B1;&lt;/mi&gt;&lt;mi&gt;i&lt;/mi&gt;&lt;/msub&gt;&lt;/mstyle&gt;&lt;/math&gt;&quot;}" title="alpha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1" descr="{&quot;mathml&quot;:&quot;&lt;math style=\&quot;font-family:stix;font-size:16px;\&quot; xmlns=\&quot;http://www.w3.org/1998/Math/MathML\&quot;&gt;&lt;mstyle mathsize=\&quot;16px\&quot;&gt;&lt;msub&gt;&lt;mi&gt;&amp;#x3B1;&lt;/mi&gt;&lt;mi&gt;i&lt;/mi&gt;&lt;/msub&gt;&lt;/mstyle&gt;&lt;/math&gt;&quot;}" title="alpha subscript i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57481">
        <w:rPr>
          <w:rFonts w:ascii="TH SarabunPSK" w:hAnsi="TH SarabunPSK" w:cs="TH SarabunPSK"/>
          <w:noProof/>
          <w:position w:val="-9"/>
        </w:rPr>
        <w:drawing>
          <wp:inline distT="0" distB="0" distL="0" distR="0" wp14:anchorId="67718826" wp14:editId="098111EB">
            <wp:extent cx="177800" cy="170180"/>
            <wp:effectExtent l="0" t="0" r="0" b="0"/>
            <wp:docPr id="245" name="Picture 63" descr="{&quot;mathml&quot;:&quot;&lt;math style=\&quot;font-family:stix;font-size:16px;\&quot; xmlns=\&quot;http://www.w3.org/1998/Math/MathML\&quot;&gt;&lt;mstyle mathsize=\&quot;16px\&quot;&gt;&lt;msubsup&gt;&lt;mi&gt;&amp;#x3B1;&lt;/mi&gt;&lt;mi&gt;i&lt;/mi&gt;&lt;mo&gt;*&lt;/mo&gt;&lt;/msubsup&gt;&lt;/mstyle&gt;&lt;/math&gt;&quot;}" title="alpha subscript i superscript asteris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63" descr="{&quot;mathml&quot;:&quot;&lt;math style=\&quot;font-family:stix;font-size:16px;\&quot; xmlns=\&quot;http://www.w3.org/1998/Math/MathML\&quot;&gt;&lt;mstyle mathsize=\&quot;16px\&quot;&gt;&lt;msubsup&gt;&lt;mi&gt;&amp;#x3B1;&lt;/mi&gt;&lt;mi&gt;i&lt;/mi&gt;&lt;mo&gt;*&lt;/mo&gt;&lt;/msubsup&gt;&lt;/mstyle&gt;&lt;/math&gt;&quot;}" title="alpha subscript i superscript asterisk times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เรียกว่าตัวคูณ </w:t>
      </w:r>
      <w:r w:rsidRPr="00626984">
        <w:rPr>
          <w:rFonts w:ascii="TH SarabunPSK" w:hAnsi="TH SarabunPSK" w:cs="TH SarabunPSK"/>
          <w:sz w:val="32"/>
          <w:szCs w:val="32"/>
        </w:rPr>
        <w:t xml:space="preserve">Lagrange </w:t>
      </w:r>
      <w:r w:rsidRPr="00626984">
        <w:rPr>
          <w:rFonts w:ascii="TH SarabunPSK" w:hAnsi="TH SarabunPSK" w:cs="TH SarabunPSK"/>
          <w:sz w:val="32"/>
          <w:szCs w:val="32"/>
          <w:cs/>
        </w:rPr>
        <w:t>โดยที่</w:t>
      </w:r>
      <w:r w:rsidRPr="00626984">
        <w:rPr>
          <w:rFonts w:ascii="TH SarabunPSK" w:hAnsi="TH SarabunPSK" w:cs="TH SarabunPSK"/>
          <w:sz w:val="32"/>
          <w:szCs w:val="32"/>
        </w:rPr>
        <w:cr/>
      </w:r>
    </w:p>
    <w:p w14:paraId="26BC64DA" w14:textId="4002BB1C" w:rsidR="004F3246" w:rsidRDefault="004F3246" w:rsidP="0040318A">
      <w:pPr>
        <w:spacing w:after="0"/>
        <w:ind w:left="360"/>
        <w:jc w:val="right"/>
        <w:rPr>
          <w:rFonts w:ascii="TH SarabunPSK" w:hAnsi="TH SarabunPSK" w:cs="TH SarabunPSK"/>
          <w:noProof/>
          <w:position w:val="-3"/>
        </w:rPr>
      </w:pPr>
      <w:r w:rsidRPr="00626984">
        <w:rPr>
          <w:rFonts w:ascii="TH SarabunPSK" w:hAnsi="TH SarabunPSK" w:cs="TH SarabunPSK"/>
          <w:noProof/>
          <w:position w:val="-3"/>
        </w:rPr>
        <w:tab/>
      </w:r>
      <w:r w:rsidRPr="00626984">
        <w:rPr>
          <w:rFonts w:ascii="TH SarabunPSK" w:hAnsi="TH SarabunPSK" w:cs="TH SarabunPSK"/>
          <w:noProof/>
          <w:position w:val="-3"/>
        </w:rPr>
        <w:tab/>
      </w:r>
      <w:r w:rsidR="00447561">
        <w:rPr>
          <w:rFonts w:ascii="TH SarabunPSK" w:hAnsi="TH SarabunPSK" w:cs="TH SarabunPSK" w:hint="cs"/>
          <w:noProof/>
          <w:position w:val="-3"/>
          <w:cs/>
        </w:rPr>
        <w:t xml:space="preserve">     </w:t>
      </w:r>
      <w:r w:rsidR="0065585D" w:rsidRPr="00CE4550">
        <w:rPr>
          <w:position w:val="-14"/>
        </w:rPr>
        <w:object w:dxaOrig="940" w:dyaOrig="400" w14:anchorId="335C5DAE">
          <v:shape id="_x0000_i1255" type="#_x0000_t75" style="width:46.8pt;height:19.8pt" o:ole="">
            <v:imagedata r:id="rId456" o:title=""/>
          </v:shape>
          <o:OLEObject Type="Embed" ProgID="Equation.DSMT4" ShapeID="_x0000_i1255" DrawAspect="Content" ObjectID="_1745852998" r:id="rId457"/>
        </w:object>
      </w:r>
      <w:r w:rsidRPr="00626984">
        <w:rPr>
          <w:rFonts w:ascii="TH SarabunPSK" w:hAnsi="TH SarabunPSK" w:cs="TH SarabunPSK"/>
          <w:noProof/>
          <w:position w:val="-3"/>
        </w:rPr>
        <w:tab/>
      </w:r>
      <w:r w:rsidRPr="00626984">
        <w:rPr>
          <w:rFonts w:ascii="TH SarabunPSK" w:hAnsi="TH SarabunPSK" w:cs="TH SarabunPSK"/>
          <w:noProof/>
          <w:position w:val="-3"/>
        </w:rPr>
        <w:tab/>
      </w:r>
      <w:r w:rsidRPr="00626984">
        <w:rPr>
          <w:rFonts w:ascii="TH SarabunPSK" w:hAnsi="TH SarabunPSK" w:cs="TH SarabunPSK"/>
          <w:noProof/>
          <w:position w:val="-3"/>
        </w:rPr>
        <w:tab/>
      </w:r>
      <w:r w:rsidRPr="00626984">
        <w:rPr>
          <w:rFonts w:ascii="TH SarabunPSK" w:hAnsi="TH SarabunPSK" w:cs="TH SarabunPSK"/>
          <w:noProof/>
          <w:position w:val="-3"/>
        </w:rPr>
        <w:tab/>
      </w:r>
      <w:r w:rsidRPr="00626984">
        <w:rPr>
          <w:rFonts w:ascii="TH SarabunPSK" w:hAnsi="TH SarabunPSK" w:cs="TH SarabunPSK"/>
          <w:noProof/>
          <w:position w:val="-3"/>
        </w:rPr>
        <w:tab/>
      </w:r>
      <w:r w:rsidRPr="00626984">
        <w:rPr>
          <w:rFonts w:ascii="TH SarabunPSK" w:hAnsi="TH SarabunPSK" w:cs="TH SarabunPSK"/>
          <w:noProof/>
          <w:position w:val="-3"/>
        </w:rPr>
        <w:tab/>
      </w:r>
      <w:r w:rsidR="00F41E17">
        <w:rPr>
          <w:rFonts w:ascii="TH SarabunPSK" w:hAnsi="TH SarabunPSK" w:cs="TH SarabunPSK"/>
          <w:noProof/>
          <w:position w:val="-3"/>
        </w:rPr>
        <w:t xml:space="preserve"> </w:t>
      </w:r>
      <w:r w:rsidRPr="00626984">
        <w:rPr>
          <w:rFonts w:ascii="TH SarabunPSK" w:hAnsi="TH SarabunPSK" w:cs="TH SarabunPSK"/>
          <w:noProof/>
          <w:position w:val="-3"/>
        </w:rPr>
        <w:t xml:space="preserve"> </w:t>
      </w:r>
      <w:r w:rsidR="00F41E17">
        <w:rPr>
          <w:rFonts w:ascii="TH SarabunPSK" w:hAnsi="TH SarabunPSK" w:cs="TH SarabunPSK"/>
          <w:noProof/>
          <w:position w:val="-3"/>
        </w:rPr>
        <w:t xml:space="preserve"> </w:t>
      </w:r>
      <w:r w:rsidR="00447561">
        <w:rPr>
          <w:rFonts w:ascii="TH SarabunPSK" w:hAnsi="TH SarabunPSK" w:cs="TH SarabunPSK" w:hint="cs"/>
          <w:noProof/>
          <w:position w:val="-3"/>
          <w:cs/>
        </w:rPr>
        <w:t xml:space="preserve"> </w:t>
      </w:r>
      <w:r w:rsidR="00F41E17">
        <w:rPr>
          <w:rFonts w:ascii="TH SarabunPSK" w:hAnsi="TH SarabunPSK" w:cs="TH SarabunPSK"/>
          <w:noProof/>
          <w:position w:val="-3"/>
        </w:rPr>
        <w:t xml:space="preserve"> </w:t>
      </w:r>
      <w:r w:rsidR="00447561">
        <w:rPr>
          <w:rFonts w:ascii="TH SarabunPSK" w:hAnsi="TH SarabunPSK" w:cs="TH SarabunPSK" w:hint="cs"/>
          <w:noProof/>
          <w:position w:val="-3"/>
          <w:cs/>
        </w:rPr>
        <w:t xml:space="preserve"> </w:t>
      </w:r>
      <w:r w:rsidR="00F41E17">
        <w:rPr>
          <w:rFonts w:ascii="TH SarabunPSK" w:hAnsi="TH SarabunPSK" w:cs="TH SarabunPSK"/>
          <w:noProof/>
          <w:position w:val="-3"/>
        </w:rPr>
        <w:t xml:space="preserve"> </w:t>
      </w:r>
      <w:r w:rsidR="0086046C">
        <w:rPr>
          <w:rFonts w:ascii="TH SarabunPSK" w:hAnsi="TH SarabunPSK" w:cs="TH SarabunPSK" w:hint="cs"/>
          <w:noProof/>
          <w:position w:val="-3"/>
          <w:cs/>
        </w:rPr>
        <w:t xml:space="preserve">  </w:t>
      </w:r>
      <w:r w:rsidR="00447561">
        <w:rPr>
          <w:rFonts w:ascii="TH SarabunPSK" w:hAnsi="TH SarabunPSK" w:cs="TH SarabunPSK" w:hint="cs"/>
          <w:noProof/>
          <w:position w:val="-3"/>
          <w:cs/>
        </w:rPr>
        <w:t xml:space="preserve"> </w:t>
      </w:r>
      <w:r w:rsidR="00F41E17">
        <w:rPr>
          <w:rFonts w:ascii="TH SarabunPSK" w:hAnsi="TH SarabunPSK" w:cs="TH SarabunPSK"/>
          <w:noProof/>
          <w:position w:val="-3"/>
        </w:rPr>
        <w:t xml:space="preserve"> </w:t>
      </w:r>
      <w:r w:rsidR="0086046C" w:rsidRPr="00CE4550">
        <w:rPr>
          <w:position w:val="-10"/>
        </w:rPr>
        <w:object w:dxaOrig="660" w:dyaOrig="320" w14:anchorId="79829993">
          <v:shape id="_x0000_i1499" type="#_x0000_t75" style="width:33pt;height:16.2pt" o:ole="">
            <v:imagedata r:id="rId458" o:title=""/>
          </v:shape>
          <o:OLEObject Type="Embed" ProgID="Equation.DSMT4" ShapeID="_x0000_i1499" DrawAspect="Content" ObjectID="_1745852999" r:id="rId459"/>
        </w:object>
      </w:r>
      <w:r w:rsidRPr="00626984">
        <w:rPr>
          <w:rFonts w:ascii="TH SarabunPSK" w:hAnsi="TH SarabunPSK" w:cs="TH SarabunPSK"/>
          <w:noProof/>
          <w:position w:val="-3"/>
        </w:rPr>
        <w:t xml:space="preserve">   </w:t>
      </w:r>
    </w:p>
    <w:p w14:paraId="2475CF72" w14:textId="77777777" w:rsidR="00447561" w:rsidRPr="00626984" w:rsidRDefault="00447561" w:rsidP="0040318A">
      <w:pPr>
        <w:spacing w:after="0"/>
        <w:ind w:left="360"/>
        <w:jc w:val="right"/>
        <w:rPr>
          <w:rFonts w:ascii="TH SarabunPSK" w:hAnsi="TH SarabunPSK" w:cs="TH SarabunPSK"/>
          <w:noProof/>
          <w:position w:val="-3"/>
        </w:rPr>
      </w:pPr>
    </w:p>
    <w:p w14:paraId="56A4107E" w14:textId="05DF05C7" w:rsidR="004F3246" w:rsidRPr="00626984" w:rsidRDefault="00111F3D" w:rsidP="00F41E17">
      <w:pPr>
        <w:spacing w:after="0"/>
        <w:ind w:left="360"/>
        <w:rPr>
          <w:rFonts w:ascii="TH SarabunPSK" w:hAnsi="TH SarabunPSK" w:cs="TH SarabunPSK"/>
          <w:noProof/>
          <w:position w:val="-3"/>
        </w:rPr>
      </w:pPr>
      <w:r w:rsidRPr="00CE4550">
        <w:rPr>
          <w:position w:val="-28"/>
        </w:rPr>
        <w:object w:dxaOrig="3580" w:dyaOrig="680" w14:anchorId="224A938A">
          <v:shape id="_x0000_i1257" type="#_x0000_t75" style="width:178.8pt;height:33.6pt" o:ole="">
            <v:imagedata r:id="rId460" o:title=""/>
          </v:shape>
          <o:OLEObject Type="Embed" ProgID="Equation.DSMT4" ShapeID="_x0000_i1257" DrawAspect="Content" ObjectID="_1745853000" r:id="rId461"/>
        </w:object>
      </w:r>
      <w:r w:rsidR="00F41E17">
        <w:t xml:space="preserve">                                                                                               </w:t>
      </w:r>
      <w:r w:rsidR="0086046C" w:rsidRPr="00CE4550">
        <w:rPr>
          <w:position w:val="-10"/>
        </w:rPr>
        <w:object w:dxaOrig="660" w:dyaOrig="320" w14:anchorId="220AE7C8">
          <v:shape id="_x0000_i1503" type="#_x0000_t75" style="width:33pt;height:16.2pt" o:ole="">
            <v:imagedata r:id="rId462" o:title=""/>
          </v:shape>
          <o:OLEObject Type="Embed" ProgID="Equation.DSMT4" ShapeID="_x0000_i1503" DrawAspect="Content" ObjectID="_1745853001" r:id="rId463"/>
        </w:object>
      </w:r>
    </w:p>
    <w:p w14:paraId="464C66D2" w14:textId="053866F1" w:rsidR="004F3246" w:rsidRPr="00626984" w:rsidRDefault="004F3246" w:rsidP="00C55CFB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</w:rPr>
        <w:tab/>
      </w:r>
      <w:r w:rsidRPr="00626984">
        <w:rPr>
          <w:rFonts w:ascii="TH SarabunPSK" w:hAnsi="TH SarabunPSK" w:cs="TH SarabunPSK"/>
          <w:sz w:val="32"/>
          <w:szCs w:val="32"/>
        </w:rPr>
        <w:tab/>
        <w:t xml:space="preserve">   </w:t>
      </w:r>
    </w:p>
    <w:p w14:paraId="23D2CDB3" w14:textId="77777777" w:rsidR="0086046C" w:rsidRDefault="004F3246" w:rsidP="004B3190">
      <w:pPr>
        <w:spacing w:after="0"/>
        <w:ind w:left="720" w:firstLine="36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สมการที่ </w:t>
      </w:r>
      <w:r w:rsidR="0086046C" w:rsidRPr="00CE4550">
        <w:rPr>
          <w:position w:val="-10"/>
        </w:rPr>
        <w:object w:dxaOrig="540" w:dyaOrig="320" w14:anchorId="176AA48C">
          <v:shape id="_x0000_i1505" type="#_x0000_t75" style="width:27pt;height:16.2pt" o:ole="">
            <v:imagedata r:id="rId432" o:title=""/>
          </v:shape>
          <o:OLEObject Type="Embed" ProgID="Equation.DSMT4" ShapeID="_x0000_i1505" DrawAspect="Content" ObjectID="_1745853002" r:id="rId464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เป็นจุดที่สำคัญในการแก้ปัญหา </w:t>
      </w:r>
      <w:r w:rsidRPr="00626984">
        <w:rPr>
          <w:rFonts w:ascii="TH SarabunPSK" w:hAnsi="TH SarabunPSK" w:cs="TH SarabunPSK"/>
          <w:sz w:val="32"/>
          <w:szCs w:val="32"/>
        </w:rPr>
        <w:t xml:space="preserve">Nonlinear SVM </w:t>
      </w:r>
      <w:r w:rsidRPr="00626984">
        <w:rPr>
          <w:rFonts w:ascii="TH SarabunPSK" w:hAnsi="TH SarabunPSK" w:cs="TH SarabunPSK"/>
          <w:sz w:val="32"/>
          <w:szCs w:val="32"/>
          <w:cs/>
        </w:rPr>
        <w:t>เนื่องจากมีเทอม</w:t>
      </w:r>
      <w:r w:rsidR="00AF2379" w:rsidRPr="00CE4550">
        <w:rPr>
          <w:position w:val="-16"/>
        </w:rPr>
        <w:object w:dxaOrig="960" w:dyaOrig="440" w14:anchorId="71374DDF">
          <v:shape id="_x0000_i1260" type="#_x0000_t75" style="width:48pt;height:21.6pt" o:ole="">
            <v:imagedata r:id="rId465" o:title=""/>
          </v:shape>
          <o:OLEObject Type="Embed" ProgID="Equation.DSMT4" ShapeID="_x0000_i1260" DrawAspect="Content" ObjectID="_1745853003" r:id="rId466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</w:p>
    <w:p w14:paraId="43D50A50" w14:textId="692A136F" w:rsidR="004F3246" w:rsidRDefault="004F3246" w:rsidP="00F41E1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lastRenderedPageBreak/>
        <w:t xml:space="preserve">เรียกว่า </w:t>
      </w:r>
      <w:r w:rsidRPr="00626984">
        <w:rPr>
          <w:rFonts w:ascii="TH SarabunPSK" w:hAnsi="TH SarabunPSK" w:cs="TH SarabunPSK"/>
          <w:sz w:val="32"/>
          <w:szCs w:val="32"/>
        </w:rPr>
        <w:t xml:space="preserve">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>หรือเรียกว่า ‘‘</w:t>
      </w:r>
      <w:r w:rsidRPr="00626984">
        <w:rPr>
          <w:rFonts w:ascii="TH SarabunPSK" w:hAnsi="TH SarabunPSK" w:cs="TH SarabunPSK"/>
          <w:sz w:val="32"/>
          <w:szCs w:val="32"/>
        </w:rPr>
        <w:t>kernel trick” (</w:t>
      </w:r>
      <w:proofErr w:type="spellStart"/>
      <w:r w:rsidRPr="00626984">
        <w:rPr>
          <w:rFonts w:ascii="TH SarabunPSK" w:hAnsi="TH SarabunPSK" w:cs="TH SarabunPSK"/>
          <w:sz w:val="32"/>
          <w:szCs w:val="32"/>
        </w:rPr>
        <w:t>Vapnik</w:t>
      </w:r>
      <w:proofErr w:type="spellEnd"/>
      <w:r w:rsidRPr="00626984">
        <w:rPr>
          <w:rFonts w:ascii="TH SarabunPSK" w:hAnsi="TH SarabunPSK" w:cs="TH SarabunPSK"/>
          <w:sz w:val="32"/>
          <w:szCs w:val="32"/>
        </w:rPr>
        <w:t xml:space="preserve"> V, 1995)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สมการรูปแบบของ </w:t>
      </w:r>
      <w:r w:rsidRPr="00626984">
        <w:rPr>
          <w:rFonts w:ascii="TH SarabunPSK" w:hAnsi="TH SarabunPSK" w:cs="TH SarabunPSK"/>
          <w:sz w:val="32"/>
          <w:szCs w:val="32"/>
        </w:rPr>
        <w:t xml:space="preserve">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นี้คือ </w:t>
      </w:r>
      <w:r w:rsidRPr="00626984">
        <w:rPr>
          <w:rFonts w:ascii="TH SarabunPSK" w:hAnsi="TH SarabunPSK" w:cs="TH SarabunPSK"/>
          <w:sz w:val="32"/>
          <w:szCs w:val="32"/>
        </w:rPr>
        <w:t xml:space="preserve">dot product </w:t>
      </w:r>
      <w:r w:rsidR="00AF2379" w:rsidRPr="00CE4550">
        <w:rPr>
          <w:position w:val="-16"/>
        </w:rPr>
        <w:object w:dxaOrig="2360" w:dyaOrig="440" w14:anchorId="71B35AFF">
          <v:shape id="_x0000_i1261" type="#_x0000_t75" style="width:117.6pt;height:21.6pt" o:ole="">
            <v:imagedata r:id="rId467" o:title=""/>
          </v:shape>
          <o:OLEObject Type="Embed" ProgID="Equation.DSMT4" ShapeID="_x0000_i1261" DrawAspect="Content" ObjectID="_1745853004" r:id="rId468"/>
        </w:object>
      </w:r>
      <w:r w:rsidR="00AF2379"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>หน้าที่ของ</w:t>
      </w:r>
      <w:r w:rsidRPr="00626984">
        <w:rPr>
          <w:rFonts w:ascii="TH SarabunPSK" w:hAnsi="TH SarabunPSK" w:cs="TH SarabunPSK"/>
          <w:sz w:val="32"/>
          <w:szCs w:val="32"/>
        </w:rPr>
        <w:t xml:space="preserve"> 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คือ การแปลงข้อมูลจาก </w:t>
      </w:r>
      <w:r w:rsidRPr="00626984">
        <w:rPr>
          <w:rFonts w:ascii="TH SarabunPSK" w:hAnsi="TH SarabunPSK" w:cs="TH SarabunPSK"/>
          <w:sz w:val="32"/>
          <w:szCs w:val="32"/>
        </w:rPr>
        <w:t xml:space="preserve">Input space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ไปสู่ </w:t>
      </w:r>
      <w:r w:rsidRPr="00626984">
        <w:rPr>
          <w:rFonts w:ascii="TH SarabunPSK" w:hAnsi="TH SarabunPSK" w:cs="TH SarabunPSK"/>
          <w:sz w:val="32"/>
          <w:szCs w:val="32"/>
        </w:rPr>
        <w:t xml:space="preserve">High dimensional feature space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ใช้ทั้งการพยากรณ์ทั้ง </w:t>
      </w:r>
      <w:r w:rsidRPr="00626984">
        <w:rPr>
          <w:rFonts w:ascii="TH SarabunPSK" w:hAnsi="TH SarabunPSK" w:cs="TH SarabunPSK"/>
          <w:sz w:val="32"/>
          <w:szCs w:val="32"/>
        </w:rPr>
        <w:t xml:space="preserve">Classification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626984">
        <w:rPr>
          <w:rFonts w:ascii="TH SarabunPSK" w:hAnsi="TH SarabunPSK" w:cs="TH SarabunPSK"/>
          <w:sz w:val="32"/>
          <w:szCs w:val="32"/>
        </w:rPr>
        <w:t xml:space="preserve">Regression </w:t>
      </w:r>
      <w:r w:rsidRPr="00626984">
        <w:rPr>
          <w:rFonts w:ascii="TH SarabunPSK" w:hAnsi="TH SarabunPSK" w:cs="TH SarabunPSK"/>
          <w:sz w:val="32"/>
          <w:szCs w:val="32"/>
          <w:cs/>
        </w:rPr>
        <w:t>เช่นเดียวกัน</w:t>
      </w:r>
    </w:p>
    <w:p w14:paraId="5EF97681" w14:textId="77777777" w:rsidR="00F41E17" w:rsidRPr="00626984" w:rsidRDefault="00F41E17" w:rsidP="00F41E1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3440BBB" w14:textId="77777777" w:rsidR="004F3246" w:rsidRPr="00357481" w:rsidRDefault="004F3246" w:rsidP="00151F72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447561">
        <w:rPr>
          <w:rFonts w:ascii="TH SarabunPSK" w:eastAsia="Times New Roman" w:hAnsi="TH SarabunPSK" w:cs="TH SarabunPSK" w:hint="cs"/>
          <w:sz w:val="32"/>
          <w:szCs w:val="32"/>
          <w:cs/>
        </w:rPr>
        <w:t>6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Kernel function</w:t>
      </w:r>
    </w:p>
    <w:p w14:paraId="0482C8BF" w14:textId="77777777" w:rsidR="004F3246" w:rsidRPr="00626984" w:rsidRDefault="004F3246" w:rsidP="004B3190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      Kernel function 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เป็นฟังก์ชันที่มีอยู่ในรูปแบบ </w:t>
      </w:r>
      <w:r w:rsidRPr="00626984">
        <w:rPr>
          <w:rFonts w:ascii="TH SarabunPSK" w:hAnsi="TH SarabunPSK" w:cs="TH SarabunPSK"/>
          <w:sz w:val="32"/>
          <w:szCs w:val="32"/>
        </w:rPr>
        <w:t xml:space="preserve">Inner product </w:t>
      </w:r>
      <w:r w:rsidRPr="00626984">
        <w:rPr>
          <w:rFonts w:ascii="TH SarabunPSK" w:hAnsi="TH SarabunPSK" w:cs="TH SarabunPSK"/>
          <w:sz w:val="32"/>
          <w:szCs w:val="32"/>
          <w:cs/>
        </w:rPr>
        <w:t>ระหว่างจุด</w:t>
      </w:r>
    </w:p>
    <w:p w14:paraId="285C09A0" w14:textId="77777777" w:rsidR="004F3246" w:rsidRPr="00626984" w:rsidRDefault="004F3246" w:rsidP="004B319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สองจุด ใน </w:t>
      </w:r>
      <w:r w:rsidRPr="00626984">
        <w:rPr>
          <w:rFonts w:ascii="TH SarabunPSK" w:hAnsi="TH SarabunPSK" w:cs="TH SarabunPSK"/>
          <w:sz w:val="32"/>
          <w:szCs w:val="32"/>
        </w:rPr>
        <w:t xml:space="preserve">Feature space </w:t>
      </w:r>
      <w:r w:rsidRPr="00626984">
        <w:rPr>
          <w:rFonts w:ascii="TH SarabunPSK" w:hAnsi="TH SarabunPSK" w:cs="TH SarabunPSK"/>
          <w:sz w:val="32"/>
          <w:szCs w:val="32"/>
          <w:cs/>
        </w:rPr>
        <w:t>มีหน้าที่หลักคือท</w:t>
      </w:r>
      <w:r w:rsidRPr="00626984">
        <w:rPr>
          <w:rFonts w:ascii="TH SarabunPSK" w:hAnsi="TH SarabunPSK" w:cs="TH SarabunPSK"/>
          <w:sz w:val="32"/>
          <w:szCs w:val="32"/>
        </w:rPr>
        <w:t>e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ให้ </w:t>
      </w:r>
      <w:r w:rsidRPr="00626984">
        <w:rPr>
          <w:rFonts w:ascii="TH SarabunPSK" w:hAnsi="TH SarabunPSK" w:cs="TH SarabunPSK"/>
          <w:sz w:val="32"/>
          <w:szCs w:val="32"/>
        </w:rPr>
        <w:t xml:space="preserve">SVM </w:t>
      </w:r>
      <w:r w:rsidRPr="00626984">
        <w:rPr>
          <w:rFonts w:ascii="TH SarabunPSK" w:hAnsi="TH SarabunPSK" w:cs="TH SarabunPSK"/>
          <w:sz w:val="32"/>
          <w:szCs w:val="32"/>
          <w:cs/>
        </w:rPr>
        <w:t>สามารถแก้ปัญหาที่ไม่เป็นเชิงเส้นตรง (</w:t>
      </w:r>
      <w:r w:rsidRPr="00626984">
        <w:rPr>
          <w:rFonts w:ascii="TH SarabunPSK" w:hAnsi="TH SarabunPSK" w:cs="TH SarabunPSK"/>
          <w:sz w:val="32"/>
          <w:szCs w:val="32"/>
        </w:rPr>
        <w:t xml:space="preserve">Nonlinear)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ได้ ซึ่ง </w:t>
      </w:r>
      <w:r w:rsidRPr="00626984">
        <w:rPr>
          <w:rFonts w:ascii="TH SarabunPSK" w:hAnsi="TH SarabunPSK" w:cs="TH SarabunPSK"/>
          <w:sz w:val="32"/>
          <w:szCs w:val="32"/>
        </w:rPr>
        <w:t xml:space="preserve">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สามารถมีได้หลายรูปแบบ ดังเช่น </w:t>
      </w:r>
    </w:p>
    <w:bookmarkEnd w:id="63"/>
    <w:p w14:paraId="6DEA087A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noProof/>
          <w:position w:val="-1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>1.Linear kernel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มีสูตรดังนี้ </w:t>
      </w:r>
      <w:r w:rsidRPr="00626984">
        <w:rPr>
          <w:rFonts w:ascii="TH SarabunPSK" w:hAnsi="TH SarabunPSK" w:cs="TH SarabunPSK"/>
          <w:noProof/>
          <w:position w:val="-12"/>
        </w:rPr>
        <w:t xml:space="preserve"> </w:t>
      </w:r>
      <w:r w:rsidR="004C5255" w:rsidRPr="00CE4550">
        <w:rPr>
          <w:position w:val="-16"/>
        </w:rPr>
        <w:object w:dxaOrig="1860" w:dyaOrig="440" w14:anchorId="08B6D390">
          <v:shape id="_x0000_i1262" type="#_x0000_t75" style="width:93pt;height:21.6pt" o:ole="">
            <v:imagedata r:id="rId469" o:title=""/>
          </v:shape>
          <o:OLEObject Type="Embed" ProgID="Equation.DSMT4" ShapeID="_x0000_i1262" DrawAspect="Content" ObjectID="_1745853005" r:id="rId470"/>
        </w:object>
      </w:r>
    </w:p>
    <w:p w14:paraId="465429DB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         2</w:t>
      </w:r>
      <w:r w:rsidRPr="00626984">
        <w:rPr>
          <w:rFonts w:ascii="TH SarabunPSK" w:hAnsi="TH SarabunPSK" w:cs="TH SarabunPSK"/>
          <w:sz w:val="32"/>
          <w:szCs w:val="32"/>
        </w:rPr>
        <w:t>.</w:t>
      </w:r>
      <w:r w:rsidRPr="00626984">
        <w:rPr>
          <w:rFonts w:ascii="TH SarabunPSK" w:hAnsi="TH SarabunPSK" w:cs="TH SarabunPSK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>Gaussian radial basis kernel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มีสูตรดังนี้ </w:t>
      </w:r>
      <w:r w:rsidRPr="00626984">
        <w:rPr>
          <w:rFonts w:ascii="TH SarabunPSK" w:hAnsi="TH SarabunPSK" w:cs="TH SarabunPSK"/>
          <w:noProof/>
          <w:position w:val="-12"/>
        </w:rPr>
        <w:t xml:space="preserve"> </w:t>
      </w:r>
      <w:r w:rsidR="004C5255" w:rsidRPr="00CE4550">
        <w:rPr>
          <w:position w:val="-34"/>
        </w:rPr>
        <w:object w:dxaOrig="2960" w:dyaOrig="800" w14:anchorId="68DEF694">
          <v:shape id="_x0000_i1263" type="#_x0000_t75" style="width:147.6pt;height:40.2pt" o:ole="">
            <v:imagedata r:id="rId471" o:title=""/>
          </v:shape>
          <o:OLEObject Type="Embed" ProgID="Equation.DSMT4" ShapeID="_x0000_i1263" DrawAspect="Content" ObjectID="_1745853006" r:id="rId472"/>
        </w:object>
      </w:r>
    </w:p>
    <w:p w14:paraId="25D68203" w14:textId="77777777" w:rsidR="004F3246" w:rsidRPr="00626984" w:rsidRDefault="004F3246" w:rsidP="0040318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46838F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noProof/>
          <w:position w:val="-1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Pr="00626984">
        <w:rPr>
          <w:rFonts w:ascii="TH SarabunPSK" w:hAnsi="TH SarabunPSK" w:cs="TH SarabunPSK"/>
          <w:sz w:val="32"/>
          <w:szCs w:val="32"/>
        </w:rPr>
        <w:t>3.</w:t>
      </w:r>
      <w:r w:rsidRPr="00626984">
        <w:rPr>
          <w:rFonts w:ascii="TH SarabunPSK" w:hAnsi="TH SarabunPSK" w:cs="TH SarabunPSK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>Polynomial kernel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มีสูตรดังนี้ </w:t>
      </w:r>
      <w:r w:rsidRPr="00626984">
        <w:rPr>
          <w:rFonts w:ascii="TH SarabunPSK" w:hAnsi="TH SarabunPSK" w:cs="TH SarabunPSK"/>
          <w:noProof/>
          <w:position w:val="-12"/>
        </w:rPr>
        <w:t xml:space="preserve"> </w:t>
      </w:r>
      <w:r w:rsidR="00F41E17" w:rsidRPr="00CE4550">
        <w:rPr>
          <w:position w:val="-16"/>
        </w:rPr>
        <w:object w:dxaOrig="2540" w:dyaOrig="440" w14:anchorId="4CA67F9B">
          <v:shape id="_x0000_i1264" type="#_x0000_t75" style="width:127.2pt;height:21.6pt" o:ole="">
            <v:imagedata r:id="rId473" o:title=""/>
          </v:shape>
          <o:OLEObject Type="Embed" ProgID="Equation.DSMT4" ShapeID="_x0000_i1264" DrawAspect="Content" ObjectID="_1745853007" r:id="rId474"/>
        </w:object>
      </w:r>
    </w:p>
    <w:p w14:paraId="7931CFF3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070396AA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noProof/>
          <w:position w:val="-1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         </w:t>
      </w:r>
      <w:r w:rsidRPr="00626984">
        <w:rPr>
          <w:rFonts w:ascii="TH SarabunPSK" w:hAnsi="TH SarabunPSK" w:cs="TH SarabunPSK"/>
          <w:sz w:val="32"/>
          <w:szCs w:val="32"/>
        </w:rPr>
        <w:t>4.</w:t>
      </w:r>
      <w:r w:rsidRPr="00626984">
        <w:rPr>
          <w:rFonts w:ascii="TH SarabunPSK" w:hAnsi="TH SarabunPSK" w:cs="TH SarabunPSK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>Sigmoid l kernel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มีสูตรดังนี้ </w:t>
      </w:r>
      <w:r w:rsidRPr="00626984">
        <w:rPr>
          <w:rFonts w:ascii="TH SarabunPSK" w:hAnsi="TH SarabunPSK" w:cs="TH SarabunPSK"/>
          <w:noProof/>
          <w:position w:val="-12"/>
        </w:rPr>
        <w:t xml:space="preserve"> </w:t>
      </w:r>
      <w:r w:rsidR="00F41E17" w:rsidRPr="00CE4550">
        <w:rPr>
          <w:position w:val="-16"/>
        </w:rPr>
        <w:object w:dxaOrig="2880" w:dyaOrig="440" w14:anchorId="2A7A301B">
          <v:shape id="_x0000_i1265" type="#_x0000_t75" style="width:2in;height:21.6pt" o:ole="">
            <v:imagedata r:id="rId475" o:title=""/>
          </v:shape>
          <o:OLEObject Type="Embed" ProgID="Equation.DSMT4" ShapeID="_x0000_i1265" DrawAspect="Content" ObjectID="_1745853008" r:id="rId476"/>
        </w:object>
      </w:r>
    </w:p>
    <w:p w14:paraId="2FB7B520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35AC5D66" w14:textId="77777777" w:rsidR="004F3246" w:rsidRPr="00626984" w:rsidRDefault="004F3246" w:rsidP="0040318A">
      <w:pPr>
        <w:spacing w:after="0"/>
        <w:rPr>
          <w:rFonts w:ascii="TH SarabunPSK" w:hAnsi="TH SarabunPSK" w:cs="TH SarabunPSK"/>
          <w:color w:val="FF0000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                 5.</w:t>
      </w:r>
      <w:r w:rsidRPr="00626984">
        <w:rPr>
          <w:rFonts w:ascii="TH SarabunPSK" w:hAnsi="TH SarabunPSK" w:cs="TH SarabunPSK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 xml:space="preserve">Convex combination of kernels </w:t>
      </w:r>
      <w:r w:rsidRPr="00626984">
        <w:rPr>
          <w:rFonts w:ascii="TH SarabunPSK" w:hAnsi="TH SarabunPSK" w:cs="TH SarabunPSK"/>
          <w:sz w:val="32"/>
          <w:szCs w:val="32"/>
          <w:cs/>
        </w:rPr>
        <w:t>มีสูตรดังนี้</w: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="00E812B4" w:rsidRPr="00CE4550">
        <w:rPr>
          <w:position w:val="-16"/>
        </w:rPr>
        <w:object w:dxaOrig="3580" w:dyaOrig="440" w14:anchorId="2C944AA2">
          <v:shape id="_x0000_i1266" type="#_x0000_t75" style="width:178.8pt;height:21.6pt" o:ole="">
            <v:imagedata r:id="rId477" o:title=""/>
          </v:shape>
          <o:OLEObject Type="Embed" ProgID="Equation.DSMT4" ShapeID="_x0000_i1266" DrawAspect="Content" ObjectID="_1745853009" r:id="rId478"/>
        </w:object>
      </w:r>
    </w:p>
    <w:p w14:paraId="3087E48D" w14:textId="77777777" w:rsidR="004F3246" w:rsidRPr="00626984" w:rsidRDefault="004F3246" w:rsidP="0040318A">
      <w:pPr>
        <w:spacing w:after="0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               </w:t>
      </w:r>
    </w:p>
    <w:p w14:paraId="6857CE89" w14:textId="77777777" w:rsidR="004F3246" w:rsidRPr="00626984" w:rsidRDefault="004F3246" w:rsidP="0040318A">
      <w:pPr>
        <w:spacing w:after="0"/>
        <w:ind w:firstLine="720"/>
        <w:rPr>
          <w:rFonts w:ascii="TH SarabunPSK" w:hAnsi="TH SarabunPSK" w:cs="TH SarabunPSK"/>
          <w:color w:val="FF0000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       6.</w:t>
      </w:r>
      <w:r w:rsidRPr="00626984">
        <w:rPr>
          <w:rFonts w:ascii="TH SarabunPSK" w:hAnsi="TH SarabunPSK" w:cs="TH SarabunPSK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</w:rPr>
        <w:t xml:space="preserve">Normalization kernels </w:t>
      </w:r>
      <w:r w:rsidRPr="00626984">
        <w:rPr>
          <w:rFonts w:ascii="TH SarabunPSK" w:hAnsi="TH SarabunPSK" w:cs="TH SarabunPSK"/>
          <w:sz w:val="32"/>
          <w:szCs w:val="32"/>
          <w:cs/>
        </w:rPr>
        <w:t>มีสูตรดังนี้</w:t>
      </w:r>
      <w:r w:rsidR="004C5255" w:rsidRPr="00CE4550">
        <w:rPr>
          <w:position w:val="-36"/>
        </w:rPr>
        <w:object w:dxaOrig="3019" w:dyaOrig="840" w14:anchorId="500005FD">
          <v:shape id="_x0000_i1267" type="#_x0000_t75" style="width:151.2pt;height:42pt" o:ole="">
            <v:imagedata r:id="rId479" o:title=""/>
          </v:shape>
          <o:OLEObject Type="Embed" ProgID="Equation.DSMT4" ShapeID="_x0000_i1267" DrawAspect="Content" ObjectID="_1745853010" r:id="rId480"/>
        </w:object>
      </w:r>
    </w:p>
    <w:p w14:paraId="0B9B4B65" w14:textId="77777777" w:rsidR="004F3246" w:rsidRPr="00626984" w:rsidRDefault="004F3246" w:rsidP="0040318A">
      <w:pPr>
        <w:ind w:left="1470"/>
        <w:contextualSpacing/>
        <w:rPr>
          <w:rFonts w:ascii="TH SarabunPSK" w:hAnsi="TH SarabunPSK" w:cs="TH SarabunPSK"/>
          <w:color w:val="FF0000"/>
          <w:sz w:val="32"/>
          <w:szCs w:val="32"/>
        </w:rPr>
      </w:pPr>
    </w:p>
    <w:p w14:paraId="5FA80B33" w14:textId="77777777" w:rsidR="004F3246" w:rsidRPr="00626984" w:rsidRDefault="004F3246" w:rsidP="0040318A">
      <w:pPr>
        <w:ind w:left="1470"/>
        <w:contextualSpacing/>
        <w:rPr>
          <w:rFonts w:ascii="TH SarabunPSK" w:hAnsi="TH SarabunPSK" w:cs="TH SarabunPSK"/>
          <w:color w:val="FF0000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โดยที่ </w:t>
      </w:r>
      <w:r w:rsidR="004C5255" w:rsidRPr="00CE4550">
        <w:rPr>
          <w:position w:val="-10"/>
        </w:rPr>
        <w:object w:dxaOrig="600" w:dyaOrig="320" w14:anchorId="2BF28C49">
          <v:shape id="_x0000_i1268" type="#_x0000_t75" style="width:30pt;height:16.2pt" o:ole="">
            <v:imagedata r:id="rId481" o:title=""/>
          </v:shape>
          <o:OLEObject Type="Embed" ProgID="Equation.DSMT4" ShapeID="_x0000_i1268" DrawAspect="Content" ObjectID="_1745853011" r:id="rId482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4C5255" w:rsidRPr="00CE4550">
        <w:rPr>
          <w:position w:val="-12"/>
        </w:rPr>
        <w:object w:dxaOrig="240" w:dyaOrig="360" w14:anchorId="12FC8A0A">
          <v:shape id="_x0000_i1269" type="#_x0000_t75" style="width:12pt;height:18pt" o:ole="">
            <v:imagedata r:id="rId483" o:title=""/>
          </v:shape>
          <o:OLEObject Type="Embed" ProgID="Equation.DSMT4" ShapeID="_x0000_i1269" DrawAspect="Content" ObjectID="_1745853012" r:id="rId484"/>
        </w:objec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26984">
        <w:rPr>
          <w:rFonts w:ascii="TH SarabunPSK" w:hAnsi="TH SarabunPSK" w:cs="TH SarabunPSK"/>
          <w:sz w:val="32"/>
          <w:szCs w:val="32"/>
        </w:rPr>
        <w:t xml:space="preserve">Parameter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626984">
        <w:rPr>
          <w:rFonts w:ascii="TH SarabunPSK" w:hAnsi="TH SarabunPSK" w:cs="TH SarabunPSK"/>
          <w:sz w:val="32"/>
          <w:szCs w:val="32"/>
        </w:rPr>
        <w:t xml:space="preserve">Kernel </w:t>
      </w:r>
      <w:r w:rsidRPr="00626984">
        <w:rPr>
          <w:rFonts w:ascii="TH SarabunPSK" w:hAnsi="TH SarabunPSK" w:cs="TH SarabunPSK"/>
          <w:sz w:val="32"/>
          <w:szCs w:val="32"/>
          <w:cs/>
        </w:rPr>
        <w:t>ในแต่ละฟังก์ชัน</w:t>
      </w:r>
    </w:p>
    <w:p w14:paraId="4CC2957E" w14:textId="77777777" w:rsidR="004F3246" w:rsidRPr="00626984" w:rsidRDefault="004F3246" w:rsidP="0040318A">
      <w:pPr>
        <w:ind w:left="1470"/>
        <w:contextualSpacing/>
        <w:rPr>
          <w:rFonts w:ascii="TH SarabunPSK" w:hAnsi="TH SarabunPSK" w:cs="TH SarabunPSK"/>
          <w:color w:val="FF0000"/>
          <w:sz w:val="32"/>
          <w:szCs w:val="32"/>
        </w:rPr>
      </w:pPr>
    </w:p>
    <w:p w14:paraId="5FEDE72D" w14:textId="77777777" w:rsidR="004F3246" w:rsidRDefault="004F3246" w:rsidP="00A00BBA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     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จนกระทั่งถึงปัจจุบันนี้ ยังไม่มีกฎเกณฑ์ตายตัวในการเลือกชนิดของ </w:t>
      </w:r>
      <w:r w:rsidRPr="00626984">
        <w:rPr>
          <w:rFonts w:ascii="TH SarabunPSK" w:hAnsi="TH SarabunPSK" w:cs="TH SarabunPSK"/>
          <w:sz w:val="32"/>
          <w:szCs w:val="32"/>
        </w:rPr>
        <w:t xml:space="preserve">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>ที่ดีที่สุด</w:t>
      </w:r>
    </w:p>
    <w:p w14:paraId="44CA9279" w14:textId="77777777" w:rsidR="004F3246" w:rsidRPr="00626984" w:rsidRDefault="004F3246" w:rsidP="00A00BB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>สำหรับทุกชุดข้อมูล (</w:t>
      </w:r>
      <w:r w:rsidRPr="00626984">
        <w:rPr>
          <w:rFonts w:ascii="TH SarabunPSK" w:hAnsi="TH SarabunPSK" w:cs="TH SarabunPSK"/>
          <w:sz w:val="32"/>
          <w:szCs w:val="32"/>
        </w:rPr>
        <w:t xml:space="preserve">Hong et al., </w:t>
      </w:r>
      <w:r w:rsidRPr="00626984">
        <w:rPr>
          <w:rFonts w:ascii="TH SarabunPSK" w:hAnsi="TH SarabunPSK" w:cs="TH SarabunPSK"/>
          <w:sz w:val="32"/>
          <w:szCs w:val="32"/>
          <w:cs/>
        </w:rPr>
        <w:t>2010)</w:t>
      </w:r>
    </w:p>
    <w:p w14:paraId="2A61FFBA" w14:textId="77777777" w:rsidR="004F3246" w:rsidRDefault="004F3246" w:rsidP="00A00BBA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</w:rPr>
        <w:t xml:space="preserve">       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งานวิจัยชิ้นนี้เลือก </w:t>
      </w:r>
      <w:r w:rsidRPr="00626984">
        <w:rPr>
          <w:rFonts w:ascii="TH SarabunPSK" w:hAnsi="TH SarabunPSK" w:cs="TH SarabunPSK"/>
          <w:sz w:val="32"/>
          <w:szCs w:val="32"/>
        </w:rPr>
        <w:t xml:space="preserve">Gaussian 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>เนื่องจากง่ายต่อการนำไปใช้เนื่องจากมี</w:t>
      </w:r>
    </w:p>
    <w:p w14:paraId="0C9C5F43" w14:textId="77777777" w:rsidR="004F3246" w:rsidRPr="00626984" w:rsidRDefault="004F3246" w:rsidP="00A00BB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lastRenderedPageBreak/>
        <w:t xml:space="preserve">พารามิเตอร์ที่ต้องใส่ค่าตัวเดียว คือ </w:t>
      </w:r>
      <w:r w:rsidR="00F41E17" w:rsidRPr="00CE4550">
        <w:rPr>
          <w:position w:val="-6"/>
        </w:rPr>
        <w:object w:dxaOrig="240" w:dyaOrig="220" w14:anchorId="7D4859FA">
          <v:shape id="_x0000_i1270" type="#_x0000_t75" style="width:12pt;height:11.4pt" o:ole="">
            <v:imagedata r:id="rId485" o:title=""/>
          </v:shape>
          <o:OLEObject Type="Embed" ProgID="Equation.DSMT4" ShapeID="_x0000_i1270" DrawAspect="Content" ObjectID="_1745853013" r:id="rId486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และมีประสิทธิภาพที่ดีในการแปลง </w:t>
      </w:r>
      <w:r w:rsidRPr="00626984">
        <w:rPr>
          <w:rFonts w:ascii="TH SarabunPSK" w:hAnsi="TH SarabunPSK" w:cs="TH SarabunPSK"/>
          <w:sz w:val="32"/>
          <w:szCs w:val="32"/>
        </w:rPr>
        <w:t>Nonlinear mapping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 จาก </w:t>
      </w:r>
      <w:r w:rsidRPr="00626984">
        <w:rPr>
          <w:rFonts w:ascii="TH SarabunPSK" w:hAnsi="TH SarabunPSK" w:cs="TH SarabunPSK"/>
          <w:sz w:val="32"/>
          <w:szCs w:val="32"/>
        </w:rPr>
        <w:t xml:space="preserve">Input space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ไปสู่ </w:t>
      </w:r>
      <w:r w:rsidRPr="00626984">
        <w:rPr>
          <w:rFonts w:ascii="TH SarabunPSK" w:hAnsi="TH SarabunPSK" w:cs="TH SarabunPSK"/>
          <w:sz w:val="32"/>
          <w:szCs w:val="32"/>
        </w:rPr>
        <w:t xml:space="preserve">High dimensional feature space (Chen and Wang, </w:t>
      </w:r>
      <w:r w:rsidRPr="00626984">
        <w:rPr>
          <w:rFonts w:ascii="TH SarabunPSK" w:hAnsi="TH SarabunPSK" w:cs="TH SarabunPSK"/>
          <w:sz w:val="32"/>
          <w:szCs w:val="32"/>
          <w:cs/>
        </w:rPr>
        <w:t>2007)</w:t>
      </w:r>
    </w:p>
    <w:p w14:paraId="65FF34E6" w14:textId="77777777" w:rsidR="004F3246" w:rsidRPr="00626984" w:rsidRDefault="004F3246" w:rsidP="00A00BBA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 xml:space="preserve">         </w:t>
      </w:r>
      <w:bookmarkStart w:id="65" w:name="_Hlk119015993"/>
      <w:r w:rsidRPr="00626984">
        <w:rPr>
          <w:rFonts w:ascii="TH SarabunPSK" w:hAnsi="TH SarabunPSK" w:cs="TH SarabunPSK"/>
          <w:sz w:val="32"/>
          <w:szCs w:val="32"/>
          <w:cs/>
        </w:rPr>
        <w:t xml:space="preserve">ดังนั้นการพยากรณ์ </w:t>
      </w:r>
      <w:r w:rsidRPr="00626984">
        <w:rPr>
          <w:rFonts w:ascii="TH SarabunPSK" w:hAnsi="TH SarabunPSK" w:cs="TH SarabunPSK"/>
          <w:sz w:val="32"/>
          <w:szCs w:val="32"/>
        </w:rPr>
        <w:t>SV</w:t>
      </w:r>
      <w:r>
        <w:rPr>
          <w:rFonts w:ascii="TH SarabunPSK" w:hAnsi="TH SarabunPSK" w:cs="TH SarabunPSK"/>
          <w:sz w:val="32"/>
          <w:szCs w:val="32"/>
        </w:rPr>
        <w:t>R</w: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Pr="00626984">
        <w:rPr>
          <w:rFonts w:ascii="TH SarabunPSK" w:hAnsi="TH SarabunPSK" w:cs="TH SarabunPSK"/>
          <w:sz w:val="32"/>
          <w:szCs w:val="32"/>
          <w:cs/>
        </w:rPr>
        <w:t xml:space="preserve">โดยเลือกใช้ </w:t>
      </w:r>
      <w:r w:rsidRPr="00626984">
        <w:rPr>
          <w:rFonts w:ascii="TH SarabunPSK" w:hAnsi="TH SarabunPSK" w:cs="TH SarabunPSK"/>
          <w:sz w:val="32"/>
          <w:szCs w:val="32"/>
        </w:rPr>
        <w:t xml:space="preserve">Gaussian kernel function </w:t>
      </w:r>
      <w:r w:rsidRPr="00626984">
        <w:rPr>
          <w:rFonts w:ascii="TH SarabunPSK" w:hAnsi="TH SarabunPSK" w:cs="TH SarabunPSK"/>
          <w:sz w:val="32"/>
          <w:szCs w:val="32"/>
          <w:cs/>
        </w:rPr>
        <w:t>จึงมี 3 พารามิเตอร์ที่ต้อง</w:t>
      </w:r>
    </w:p>
    <w:p w14:paraId="0A9D582A" w14:textId="77777777" w:rsidR="004F3246" w:rsidRPr="00626984" w:rsidRDefault="004F3246" w:rsidP="00A00BB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26984">
        <w:rPr>
          <w:rFonts w:ascii="TH SarabunPSK" w:hAnsi="TH SarabunPSK" w:cs="TH SarabunPSK"/>
          <w:sz w:val="32"/>
          <w:szCs w:val="32"/>
          <w:cs/>
        </w:rPr>
        <w:t>ใส่ค่า ได้แก่</w:t>
      </w:r>
      <w:r w:rsidR="00F41E17">
        <w:rPr>
          <w:rFonts w:ascii="TH SarabunPSK" w:hAnsi="TH SarabunPSK" w:cs="TH SarabunPSK"/>
          <w:sz w:val="32"/>
          <w:szCs w:val="32"/>
        </w:rPr>
        <w:t xml:space="preserve"> </w:t>
      </w:r>
      <w:r w:rsidR="00F41E17" w:rsidRPr="00CE4550">
        <w:rPr>
          <w:position w:val="-10"/>
        </w:rPr>
        <w:object w:dxaOrig="400" w:dyaOrig="260" w14:anchorId="5BB0BC70">
          <v:shape id="_x0000_i1271" type="#_x0000_t75" style="width:19.8pt;height:13.2pt" o:ole="">
            <v:imagedata r:id="rId487" o:title=""/>
          </v:shape>
          <o:OLEObject Type="Embed" ProgID="Equation.DSMT4" ShapeID="_x0000_i1271" DrawAspect="Content" ObjectID="_1745853014" r:id="rId488"/>
        </w:object>
      </w:r>
      <w:r w:rsidRPr="00626984">
        <w:rPr>
          <w:rFonts w:ascii="TH SarabunPSK" w:hAnsi="TH SarabunPSK" w:cs="TH SarabunPSK"/>
          <w:sz w:val="32"/>
          <w:szCs w:val="32"/>
          <w:cs/>
        </w:rPr>
        <w:t>และ</w:t>
      </w:r>
      <w:r w:rsidRPr="00626984">
        <w:rPr>
          <w:rFonts w:ascii="TH SarabunPSK" w:hAnsi="TH SarabunPSK" w:cs="TH SarabunPSK"/>
          <w:sz w:val="32"/>
          <w:szCs w:val="32"/>
        </w:rPr>
        <w:t xml:space="preserve"> </w:t>
      </w:r>
      <w:r w:rsidR="00F41E17" w:rsidRPr="00CE4550">
        <w:rPr>
          <w:position w:val="-6"/>
        </w:rPr>
        <w:object w:dxaOrig="240" w:dyaOrig="220" w14:anchorId="2639EED4">
          <v:shape id="_x0000_i1272" type="#_x0000_t75" style="width:12pt;height:11.4pt" o:ole="">
            <v:imagedata r:id="rId485" o:title=""/>
          </v:shape>
          <o:OLEObject Type="Embed" ProgID="Equation.DSMT4" ShapeID="_x0000_i1272" DrawAspect="Content" ObjectID="_1745853015" r:id="rId489"/>
        </w:object>
      </w:r>
    </w:p>
    <w:bookmarkEnd w:id="65"/>
    <w:p w14:paraId="586A648E" w14:textId="0FDE4B40" w:rsidR="00B72213" w:rsidRDefault="00B72213" w:rsidP="00B72213">
      <w:pPr>
        <w:spacing w:after="0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0E792A76" w14:textId="0C634E9D" w:rsidR="00B72213" w:rsidRPr="00E91B55" w:rsidRDefault="008977E8" w:rsidP="00B72213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E91B55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E91B55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.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7</w:t>
      </w:r>
      <w:r w:rsidRPr="00E91B55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Pr="008977E8"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ขั้นตอนการสร้างตัวแบบผสมที่มีกระบวนการทำต่อเนื่องกัน</w:t>
      </w:r>
      <w:r w:rsidRPr="008977E8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8977E8">
        <w:rPr>
          <w:rFonts w:ascii="TH SarabunPSK" w:hAnsi="TH SarabunPSK" w:cs="TH SarabunPSK"/>
          <w:b/>
          <w:bCs/>
          <w:sz w:val="32"/>
          <w:szCs w:val="32"/>
        </w:rPr>
        <w:t>Traditional hybrid)</w:t>
      </w:r>
    </w:p>
    <w:p w14:paraId="2F76EB70" w14:textId="69DDF55F" w:rsidR="003E69E7" w:rsidRPr="00B72213" w:rsidRDefault="003E69E7" w:rsidP="008977E8">
      <w:pPr>
        <w:spacing w:after="0"/>
        <w:ind w:firstLine="720"/>
        <w:jc w:val="bot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3E69E7">
        <w:rPr>
          <w:rFonts w:ascii="TH SarabunPSK" w:hAnsi="TH SarabunPSK" w:cs="TH SarabunPSK"/>
          <w:sz w:val="32"/>
          <w:szCs w:val="32"/>
        </w:rPr>
        <w:t xml:space="preserve">Zhang, P.G., </w:t>
      </w:r>
      <w:r w:rsidRPr="003E69E7">
        <w:rPr>
          <w:rFonts w:ascii="TH SarabunPSK" w:hAnsi="TH SarabunPSK" w:cs="TH SarabunPSK"/>
          <w:sz w:val="32"/>
          <w:szCs w:val="32"/>
          <w:cs/>
        </w:rPr>
        <w:t>2003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 w:rsidRPr="003E69E7">
        <w:rPr>
          <w:rFonts w:ascii="TH SarabunPSK" w:hAnsi="TH SarabunPSK" w:cs="TH SarabunPSK"/>
          <w:sz w:val="32"/>
          <w:szCs w:val="32"/>
          <w:cs/>
        </w:rPr>
        <w:t>ได้เสนอตัวแบบอนุกรมเวลาแบบผสม ซึ่งมีข้อสมมติว่าข้อมูลอนุกรมเวลาที่</w:t>
      </w:r>
    </w:p>
    <w:p w14:paraId="3C984EB4" w14:textId="6A809F8C" w:rsidR="003E69E7" w:rsidRPr="003E69E7" w:rsidRDefault="003E69E7" w:rsidP="00F5757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3E69E7">
        <w:rPr>
          <w:rFonts w:ascii="TH SarabunPSK" w:hAnsi="TH SarabunPSK" w:cs="TH SarabunPSK"/>
          <w:sz w:val="32"/>
          <w:szCs w:val="32"/>
          <w:cs/>
        </w:rPr>
        <w:t>นำมาวิเคราะห์นั้นมี 2 องค์ประกอบ คือ องค์ประกอบที่เป็นเส้นตรง (</w:t>
      </w:r>
      <w:r w:rsidRPr="003E69E7">
        <w:rPr>
          <w:rFonts w:ascii="TH SarabunPSK" w:hAnsi="TH SarabunPSK" w:cs="TH SarabunPSK"/>
          <w:sz w:val="32"/>
          <w:szCs w:val="32"/>
        </w:rPr>
        <w:t xml:space="preserve">linear component) </w:t>
      </w:r>
      <w:r w:rsidRPr="003E69E7">
        <w:rPr>
          <w:rFonts w:ascii="TH SarabunPSK" w:hAnsi="TH SarabunPSK" w:cs="TH SarabunPSK"/>
          <w:sz w:val="32"/>
          <w:szCs w:val="32"/>
          <w:cs/>
        </w:rPr>
        <w:t>และองค์ประกอบ</w:t>
      </w:r>
    </w:p>
    <w:p w14:paraId="7DC85730" w14:textId="14FC0BD5" w:rsidR="00C4295A" w:rsidRDefault="003E69E7" w:rsidP="00CB5A8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E69E7">
        <w:rPr>
          <w:rFonts w:ascii="TH SarabunPSK" w:hAnsi="TH SarabunPSK" w:cs="TH SarabunPSK"/>
          <w:sz w:val="32"/>
          <w:szCs w:val="32"/>
          <w:cs/>
        </w:rPr>
        <w:t>ที่ไม่เป็นเส้นตรง (</w:t>
      </w:r>
      <w:r w:rsidRPr="003E69E7">
        <w:rPr>
          <w:rFonts w:ascii="TH SarabunPSK" w:hAnsi="TH SarabunPSK" w:cs="TH SarabunPSK"/>
          <w:sz w:val="32"/>
          <w:szCs w:val="32"/>
        </w:rPr>
        <w:t xml:space="preserve">non-linear component) </w:t>
      </w:r>
      <w:r w:rsidRPr="003E69E7">
        <w:rPr>
          <w:rFonts w:ascii="TH SarabunPSK" w:hAnsi="TH SarabunPSK" w:cs="TH SarabunPSK"/>
          <w:sz w:val="32"/>
          <w:szCs w:val="32"/>
          <w:cs/>
        </w:rPr>
        <w:t>ทั้งนี้</w:t>
      </w:r>
      <w:r w:rsidR="00F575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E69E7">
        <w:rPr>
          <w:rFonts w:ascii="TH SarabunPSK" w:hAnsi="TH SarabunPSK" w:cs="TH SarabunPSK"/>
          <w:sz w:val="32"/>
          <w:szCs w:val="32"/>
        </w:rPr>
        <w:t xml:space="preserve">Zhang 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ได้นำตัวแบบ </w:t>
      </w:r>
      <w:r w:rsidRPr="003E69E7">
        <w:rPr>
          <w:rFonts w:ascii="TH SarabunPSK" w:hAnsi="TH SarabunPSK" w:cs="TH SarabunPSK"/>
          <w:sz w:val="32"/>
          <w:szCs w:val="32"/>
        </w:rPr>
        <w:t xml:space="preserve">ARIMA </w:t>
      </w:r>
      <w:r w:rsidRPr="003E69E7">
        <w:rPr>
          <w:rFonts w:ascii="TH SarabunPSK" w:hAnsi="TH SarabunPSK" w:cs="TH SarabunPSK"/>
          <w:sz w:val="32"/>
          <w:szCs w:val="32"/>
          <w:cs/>
        </w:rPr>
        <w:t>ซึ่งเป็นฟังก์ชันเชิงเส้นตรงในเทอมของค่าพารามิเตอร์มารวมกับตัวแบบ</w:t>
      </w:r>
      <w:r w:rsidR="00F57571">
        <w:rPr>
          <w:rFonts w:ascii="TH SarabunPSK" w:hAnsi="TH SarabunPSK" w:cs="TH SarabunPSK" w:hint="cs"/>
          <w:sz w:val="32"/>
          <w:szCs w:val="32"/>
          <w:cs/>
        </w:rPr>
        <w:t>ไม่เป็นเชิงเส้น</w:t>
      </w:r>
      <w:r w:rsidRPr="003E69E7">
        <w:rPr>
          <w:rFonts w:ascii="TH SarabunPSK" w:hAnsi="TH SarabunPSK" w:cs="TH SarabunPSK"/>
          <w:sz w:val="32"/>
          <w:szCs w:val="32"/>
        </w:rPr>
        <w:t xml:space="preserve"> 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ซึ่งใช้สำหรับพยากรณ์ข้อมูลส่วนที่ไม่เป็นฟังก์ชันเชิงเส้นตรงในเทอมของค่าพารามิเตอร์ </w:t>
      </w:r>
      <w:bookmarkStart w:id="66" w:name="_Hlk134837775"/>
      <w:r w:rsidRPr="003E69E7">
        <w:rPr>
          <w:rFonts w:ascii="TH SarabunPSK" w:hAnsi="TH SarabunPSK" w:cs="TH SarabunPSK"/>
          <w:sz w:val="32"/>
          <w:szCs w:val="32"/>
          <w:cs/>
        </w:rPr>
        <w:t>โดยตัวแบบผสมดังกล่าวมีขั้นตอนการสร้าง</w:t>
      </w:r>
      <w:r w:rsidR="00CB5A83">
        <w:rPr>
          <w:rFonts w:ascii="TH SarabunPSK" w:hAnsi="TH SarabunPSK" w:cs="TH SarabunPSK" w:hint="cs"/>
          <w:sz w:val="32"/>
          <w:szCs w:val="32"/>
          <w:cs/>
        </w:rPr>
        <w:t>ดังนี้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6"/>
    </w:p>
    <w:p w14:paraId="6DD57490" w14:textId="278D6E83" w:rsidR="00C4295A" w:rsidRPr="006566D7" w:rsidRDefault="00C4295A" w:rsidP="00C4295A">
      <w:pPr>
        <w:spacing w:after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นำข้อมูลชุด </w:t>
      </w:r>
      <w:r w:rsidRPr="006566D7">
        <w:rPr>
          <w:rFonts w:ascii="TH SarabunPSK" w:hAnsi="TH SarabunPSK" w:cs="TH SarabunPSK"/>
          <w:sz w:val="32"/>
          <w:szCs w:val="32"/>
        </w:rPr>
        <w:t xml:space="preserve">Train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เข้าสู่ตัวแบบ </w:t>
      </w:r>
      <w:r w:rsidRPr="006566D7">
        <w:rPr>
          <w:rFonts w:ascii="TH SarabunPSK" w:hAnsi="TH SarabunPSK" w:cs="TH SarabunPSK"/>
          <w:sz w:val="32"/>
          <w:szCs w:val="32"/>
        </w:rPr>
        <w:t>ARIMA</w:t>
      </w:r>
      <w:r>
        <w:rPr>
          <w:rFonts w:ascii="TH SarabunPSK" w:hAnsi="TH SarabunPSK" w:cs="TH SarabunPSK"/>
          <w:sz w:val="32"/>
          <w:szCs w:val="32"/>
        </w:rPr>
        <w:t>X</w:t>
      </w:r>
    </w:p>
    <w:p w14:paraId="0B0055FD" w14:textId="76CB3B4A" w:rsidR="00C4295A" w:rsidRPr="00C4295A" w:rsidRDefault="00C4295A" w:rsidP="00C4295A">
      <w:pPr>
        <w:spacing w:after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ทำการพยากรณ์ข้อมูลชุด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test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ตัวแบบ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ARIMA</w:t>
      </w:r>
      <w:r>
        <w:rPr>
          <w:rFonts w:ascii="TH SarabunPSK" w:hAnsi="TH SarabunPSK" w:cs="TH SarabunPSK"/>
          <w:color w:val="171717"/>
          <w:sz w:val="32"/>
          <w:szCs w:val="32"/>
        </w:rPr>
        <w:t>X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จะได้ค่าพยากรณ์ </w:t>
      </w:r>
      <w:r w:rsidRPr="003E69E7">
        <w:rPr>
          <w:rFonts w:ascii="TH SarabunPSK" w:hAnsi="TH SarabunPSK" w:cs="TH SarabunPSK"/>
          <w:sz w:val="32"/>
          <w:szCs w:val="32"/>
          <w:cs/>
        </w:rPr>
        <w:t>คือ</w:t>
      </w:r>
      <w:bookmarkStart w:id="67" w:name="_Hlk134836261"/>
      <w:r w:rsidRPr="00CE4550">
        <w:rPr>
          <w:position w:val="-12"/>
        </w:rPr>
        <w:object w:dxaOrig="760" w:dyaOrig="400" w14:anchorId="1385B1BD">
          <v:shape id="_x0000_i1273" type="#_x0000_t75" style="width:38.4pt;height:19.8pt" o:ole="">
            <v:imagedata r:id="rId490" o:title=""/>
          </v:shape>
          <o:OLEObject Type="Embed" ProgID="Equation.DSMT4" ShapeID="_x0000_i1273" DrawAspect="Content" ObjectID="_1745853016" r:id="rId491"/>
        </w:object>
      </w:r>
      <w:bookmarkEnd w:id="67"/>
    </w:p>
    <w:p w14:paraId="5BB56969" w14:textId="5CADFC7A" w:rsidR="005A4DDC" w:rsidRDefault="003E69E7" w:rsidP="00C4295A">
      <w:pPr>
        <w:spacing w:after="0" w:line="276" w:lineRule="auto"/>
        <w:ind w:left="720" w:firstLine="720"/>
        <w:jc w:val="thaiDistribute"/>
      </w:pPr>
      <w:r w:rsidRPr="00CB5A83">
        <w:rPr>
          <w:rFonts w:ascii="TH SarabunPSK" w:hAnsi="TH SarabunPSK" w:cs="TH SarabunPSK"/>
          <w:b/>
          <w:bCs/>
          <w:sz w:val="32"/>
          <w:szCs w:val="32"/>
          <w:cs/>
        </w:rPr>
        <w:t>ขั้นตอนที่</w:t>
      </w:r>
      <w:r w:rsidR="00C4295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 : คำนวณค่าส่วนเหลือ</w:t>
      </w:r>
      <w:r w:rsidR="00F57571">
        <w:rPr>
          <w:rFonts w:ascii="TH SarabunPSK" w:hAnsi="TH SarabunPSK" w:cs="TH SarabunPSK"/>
          <w:sz w:val="32"/>
          <w:szCs w:val="32"/>
        </w:rPr>
        <w:t xml:space="preserve"> </w:t>
      </w:r>
      <w:r w:rsidRPr="003E69E7">
        <w:rPr>
          <w:rFonts w:ascii="TH SarabunPSK" w:hAnsi="TH SarabunPSK" w:cs="TH SarabunPSK"/>
          <w:sz w:val="32"/>
          <w:szCs w:val="32"/>
          <w:cs/>
        </w:rPr>
        <w:t>(</w:t>
      </w:r>
      <w:r w:rsidRPr="003E69E7">
        <w:rPr>
          <w:rFonts w:ascii="TH SarabunPSK" w:hAnsi="TH SarabunPSK" w:cs="TH SarabunPSK"/>
          <w:sz w:val="32"/>
          <w:szCs w:val="32"/>
        </w:rPr>
        <w:t>residual)</w:t>
      </w:r>
      <w:r w:rsidR="00CB5A8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B5A83" w:rsidRPr="00CB5A83">
        <w:rPr>
          <w:rFonts w:ascii="TH SarabunPSK" w:hAnsi="TH SarabunPSK" w:cs="TH SarabunPSK"/>
          <w:sz w:val="32"/>
          <w:szCs w:val="32"/>
          <w:cs/>
        </w:rPr>
        <w:t>จากตัวแบบ</w:t>
      </w:r>
      <w:r w:rsidR="00CB5A83" w:rsidRPr="00CB5A83">
        <w:rPr>
          <w:rFonts w:ascii="TH SarabunPSK" w:hAnsi="TH SarabunPSK" w:cs="TH SarabunPSK"/>
          <w:sz w:val="32"/>
          <w:szCs w:val="32"/>
        </w:rPr>
        <w:t xml:space="preserve">ARIMAX </w:t>
      </w:r>
      <w:r w:rsidR="00CB5A83" w:rsidRPr="00CB5A83">
        <w:rPr>
          <w:rFonts w:ascii="TH SarabunPSK" w:hAnsi="TH SarabunPSK" w:cs="TH SarabunPSK"/>
          <w:sz w:val="32"/>
          <w:szCs w:val="32"/>
          <w:cs/>
        </w:rPr>
        <w:t>โดยที่</w:t>
      </w:r>
      <w:r w:rsidR="005A4DDC" w:rsidRPr="00CE4550">
        <w:rPr>
          <w:position w:val="-12"/>
        </w:rPr>
        <w:object w:dxaOrig="1579" w:dyaOrig="400" w14:anchorId="068AA071">
          <v:shape id="_x0000_i1274" type="#_x0000_t75" style="width:78.6pt;height:19.8pt" o:ole="">
            <v:imagedata r:id="rId492" o:title=""/>
          </v:shape>
          <o:OLEObject Type="Embed" ProgID="Equation.DSMT4" ShapeID="_x0000_i1274" DrawAspect="Content" ObjectID="_1745853017" r:id="rId493"/>
        </w:object>
      </w:r>
    </w:p>
    <w:p w14:paraId="2DB166B9" w14:textId="52EF4BB7" w:rsidR="00B72213" w:rsidRDefault="00B57B38" w:rsidP="00C4295A">
      <w:pPr>
        <w:spacing w:after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5A83">
        <w:rPr>
          <w:rFonts w:ascii="TH SarabunPSK" w:hAnsi="TH SarabunPSK" w:cs="TH SarabunPSK"/>
          <w:b/>
          <w:bCs/>
          <w:sz w:val="32"/>
          <w:szCs w:val="32"/>
          <w:cs/>
        </w:rPr>
        <w:t>ขั้นตอนที่</w:t>
      </w:r>
      <w:r w:rsidR="00C4295A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 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นำ</w:t>
      </w:r>
      <w:r w:rsidRPr="003E69E7">
        <w:rPr>
          <w:rFonts w:ascii="TH SarabunPSK" w:hAnsi="TH SarabunPSK" w:cs="TH SarabunPSK"/>
          <w:sz w:val="32"/>
          <w:szCs w:val="32"/>
          <w:cs/>
        </w:rPr>
        <w:t>ค่าส่วนเหลือ</w:t>
      </w:r>
      <w:r w:rsidRPr="00CB5A83">
        <w:rPr>
          <w:rFonts w:ascii="TH SarabunPSK" w:hAnsi="TH SarabunPSK" w:cs="TH SarabunPSK"/>
          <w:sz w:val="32"/>
          <w:szCs w:val="32"/>
          <w:cs/>
        </w:rPr>
        <w:t>จากตัวแบบ</w:t>
      </w:r>
      <w:r w:rsidRPr="00CB5A83">
        <w:rPr>
          <w:rFonts w:ascii="TH SarabunPSK" w:hAnsi="TH SarabunPSK" w:cs="TH SarabunPSK"/>
          <w:sz w:val="32"/>
          <w:szCs w:val="32"/>
        </w:rPr>
        <w:t xml:space="preserve">ARIMAX </w:t>
      </w:r>
      <w:r w:rsidRPr="00CB5A83">
        <w:rPr>
          <w:rFonts w:ascii="TH SarabunPSK" w:hAnsi="TH SarabunPSK" w:cs="TH SarabunPSK"/>
          <w:sz w:val="32"/>
          <w:szCs w:val="32"/>
          <w:cs/>
        </w:rPr>
        <w:t>โดยที่</w:t>
      </w:r>
      <w:r w:rsidRPr="00CE4550">
        <w:rPr>
          <w:position w:val="-12"/>
        </w:rPr>
        <w:object w:dxaOrig="1579" w:dyaOrig="400" w14:anchorId="56617F93">
          <v:shape id="_x0000_i1275" type="#_x0000_t75" style="width:78.6pt;height:19.8pt" o:ole="">
            <v:imagedata r:id="rId492" o:title=""/>
          </v:shape>
          <o:OLEObject Type="Embed" ProgID="Equation.DSMT4" ShapeID="_x0000_i1275" DrawAspect="Content" ObjectID="_1745853018" r:id="rId494"/>
        </w:object>
      </w:r>
      <w:r w:rsidRPr="00B57B38">
        <w:rPr>
          <w:rFonts w:ascii="TH SarabunPSK" w:hAnsi="TH SarabunPSK" w:cs="TH SarabunPSK"/>
          <w:sz w:val="32"/>
          <w:szCs w:val="32"/>
          <w:cs/>
        </w:rPr>
        <w:t>เข้าสู่ตัวแบบ</w:t>
      </w:r>
      <w:r w:rsidRPr="00B57B38">
        <w:rPr>
          <w:rFonts w:ascii="TH SarabunPSK" w:hAnsi="TH SarabunPSK" w:cs="TH SarabunPSK"/>
          <w:sz w:val="32"/>
          <w:szCs w:val="32"/>
        </w:rPr>
        <w:t xml:space="preserve"> ANN </w:t>
      </w:r>
    </w:p>
    <w:p w14:paraId="5FEB0667" w14:textId="37680C6C" w:rsidR="00B57B38" w:rsidRPr="00B57B38" w:rsidRDefault="00B57B38" w:rsidP="00C4295A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B57B3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B57B38">
        <w:rPr>
          <w:rFonts w:ascii="TH SarabunPSK" w:hAnsi="TH SarabunPSK" w:cs="TH SarabunPSK"/>
          <w:sz w:val="32"/>
          <w:szCs w:val="32"/>
        </w:rPr>
        <w:t>SVR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เพื่อพยากรณ์ค่า</w:t>
      </w:r>
      <w:r w:rsidRPr="00B57B38">
        <w:rPr>
          <w:rFonts w:ascii="TH SarabunPSK" w:hAnsi="TH SarabunPSK" w:cs="TH SarabunPSK"/>
          <w:sz w:val="32"/>
          <w:szCs w:val="32"/>
          <w:cs/>
        </w:rPr>
        <w:t>ส่วนเหลือ</w:t>
      </w:r>
      <w:r>
        <w:rPr>
          <w:rFonts w:ascii="TH SarabunPSK" w:hAnsi="TH SarabunPSK" w:cs="TH SarabunPSK" w:hint="cs"/>
          <w:sz w:val="32"/>
          <w:szCs w:val="32"/>
          <w:cs/>
        </w:rPr>
        <w:t>จากตัวแบบ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ANN (</w:t>
      </w:r>
      <w:r w:rsidRPr="00CE4550">
        <w:rPr>
          <w:position w:val="-12"/>
        </w:rPr>
        <w:object w:dxaOrig="499" w:dyaOrig="380" w14:anchorId="1EB5933C">
          <v:shape id="_x0000_i1276" type="#_x0000_t75" style="width:25.2pt;height:18.6pt" o:ole="">
            <v:imagedata r:id="rId495" o:title=""/>
          </v:shape>
          <o:OLEObject Type="Embed" ProgID="Equation.DSMT4" ShapeID="_x0000_i1276" DrawAspect="Content" ObjectID="_1745853019" r:id="rId496"/>
        </w:objec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SVR (</w:t>
      </w:r>
      <w:r w:rsidRPr="00CE4550">
        <w:rPr>
          <w:position w:val="-12"/>
        </w:rPr>
        <w:object w:dxaOrig="460" w:dyaOrig="380" w14:anchorId="36DE23BD">
          <v:shape id="_x0000_i1277" type="#_x0000_t75" style="width:23.4pt;height:18.6pt" o:ole="">
            <v:imagedata r:id="rId497" o:title=""/>
          </v:shape>
          <o:OLEObject Type="Embed" ProgID="Equation.DSMT4" ShapeID="_x0000_i1277" DrawAspect="Content" ObjectID="_1745853020" r:id="rId498"/>
        </w:object>
      </w:r>
      <w:r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ตามลำดับ</w:t>
      </w:r>
    </w:p>
    <w:p w14:paraId="065DC710" w14:textId="2256AF33" w:rsidR="008977E8" w:rsidRDefault="003E69E7" w:rsidP="00C4295A">
      <w:pPr>
        <w:spacing w:after="0" w:line="276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5A83">
        <w:rPr>
          <w:rFonts w:ascii="TH SarabunPSK" w:hAnsi="TH SarabunPSK" w:cs="TH SarabunPSK"/>
          <w:b/>
          <w:bCs/>
          <w:sz w:val="32"/>
          <w:szCs w:val="32"/>
          <w:cs/>
        </w:rPr>
        <w:t>ขั้นตอนที่</w:t>
      </w:r>
      <w:r w:rsidR="00C4295A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 w:rsidRPr="003E69E7">
        <w:rPr>
          <w:rFonts w:ascii="TH SarabunPSK" w:hAnsi="TH SarabunPSK" w:cs="TH SarabunPSK"/>
          <w:sz w:val="32"/>
          <w:szCs w:val="32"/>
          <w:cs/>
        </w:rPr>
        <w:t>: นำค่าส่วนเหลือที่ได้จาก</w:t>
      </w:r>
      <w:r w:rsidR="008977E8">
        <w:rPr>
          <w:rFonts w:ascii="TH SarabunPSK" w:hAnsi="TH SarabunPSK" w:cs="TH SarabunPSK" w:hint="cs"/>
          <w:sz w:val="32"/>
          <w:szCs w:val="32"/>
          <w:cs/>
        </w:rPr>
        <w:t xml:space="preserve">จากขั้นตอนที่ </w:t>
      </w:r>
      <w:r w:rsidR="00C4295A">
        <w:rPr>
          <w:rFonts w:ascii="TH SarabunPSK" w:hAnsi="TH SarabunPSK" w:cs="TH SarabunPSK" w:hint="cs"/>
          <w:sz w:val="32"/>
          <w:szCs w:val="32"/>
          <w:cs/>
        </w:rPr>
        <w:t>4</w:t>
      </w:r>
      <w:r w:rsidR="008977E8">
        <w:rPr>
          <w:rFonts w:ascii="TH SarabunPSK" w:hAnsi="TH SarabunPSK" w:cs="TH SarabunPSK" w:hint="cs"/>
          <w:sz w:val="32"/>
          <w:szCs w:val="32"/>
          <w:cs/>
        </w:rPr>
        <w:t xml:space="preserve"> และ ค่าพยากรณ์ตัวแบบ </w:t>
      </w:r>
      <w:r w:rsidR="008977E8">
        <w:rPr>
          <w:rFonts w:ascii="TH SarabunPSK" w:hAnsi="TH SarabunPSK" w:cs="TH SarabunPSK"/>
          <w:sz w:val="32"/>
          <w:szCs w:val="32"/>
        </w:rPr>
        <w:t>ARIMAX</w:t>
      </w:r>
      <w:r w:rsidR="008977E8">
        <w:rPr>
          <w:rFonts w:ascii="TH SarabunPSK" w:hAnsi="TH SarabunPSK" w:cs="TH SarabunPSK" w:hint="cs"/>
          <w:sz w:val="32"/>
          <w:szCs w:val="32"/>
          <w:cs/>
        </w:rPr>
        <w:t xml:space="preserve">          </w:t>
      </w:r>
    </w:p>
    <w:p w14:paraId="32C509A5" w14:textId="1E802ACB" w:rsidR="00F57571" w:rsidRDefault="008977E8" w:rsidP="00C4295A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CE4550">
        <w:rPr>
          <w:position w:val="-12"/>
        </w:rPr>
        <w:object w:dxaOrig="760" w:dyaOrig="400" w14:anchorId="2039E84F">
          <v:shape id="_x0000_i1278" type="#_x0000_t75" style="width:38.4pt;height:19.8pt" o:ole="">
            <v:imagedata r:id="rId490" o:title=""/>
          </v:shape>
          <o:OLEObject Type="Embed" ProgID="Equation.DSMT4" ShapeID="_x0000_i1278" DrawAspect="Content" ObjectID="_1745853021" r:id="rId499"/>
        </w:objec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จากขั้นตอนที่</w:t>
      </w:r>
      <w:r w:rsidR="00C4295A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69E7" w:rsidRPr="003E69E7">
        <w:rPr>
          <w:rFonts w:ascii="TH SarabunPSK" w:hAnsi="TH SarabunPSK" w:cs="TH SarabunPSK"/>
          <w:sz w:val="32"/>
          <w:szCs w:val="32"/>
          <w:cs/>
        </w:rPr>
        <w:t>ไป</w:t>
      </w:r>
      <w:r w:rsidR="00CB5A83">
        <w:rPr>
          <w:rFonts w:ascii="TH SarabunPSK" w:hAnsi="TH SarabunPSK" w:cs="TH SarabunPSK" w:hint="cs"/>
          <w:sz w:val="32"/>
          <w:szCs w:val="32"/>
          <w:cs/>
        </w:rPr>
        <w:t>คำนวณ</w:t>
      </w:r>
      <w:r w:rsidR="00F25AFD">
        <w:rPr>
          <w:rFonts w:ascii="TH SarabunPSK" w:hAnsi="TH SarabunPSK" w:cs="TH SarabunPSK" w:hint="cs"/>
          <w:sz w:val="32"/>
          <w:szCs w:val="32"/>
          <w:cs/>
        </w:rPr>
        <w:t>ใน</w:t>
      </w:r>
      <w:bookmarkStart w:id="68" w:name="_Hlk134836141"/>
      <w:r w:rsidR="00F25AFD">
        <w:rPr>
          <w:rFonts w:ascii="TH SarabunPSK" w:hAnsi="TH SarabunPSK" w:cs="TH SarabunPSK" w:hint="cs"/>
          <w:sz w:val="32"/>
          <w:szCs w:val="32"/>
          <w:cs/>
        </w:rPr>
        <w:t>สมการพยากรณ์</w:t>
      </w:r>
      <w:bookmarkEnd w:id="68"/>
      <w:r w:rsidR="00B72213">
        <w:rPr>
          <w:rFonts w:ascii="TH SarabunPSK" w:hAnsi="TH SarabunPSK" w:cs="TH SarabunPSK" w:hint="cs"/>
          <w:sz w:val="32"/>
          <w:szCs w:val="32"/>
          <w:cs/>
        </w:rPr>
        <w:t>ของตัวแบบ</w:t>
      </w:r>
      <w:r w:rsidRPr="008977E8">
        <w:rPr>
          <w:rFonts w:ascii="TH SarabunPSK" w:hAnsi="TH SarabunPSK" w:cs="TH SarabunPSK"/>
          <w:sz w:val="32"/>
          <w:szCs w:val="32"/>
          <w:cs/>
        </w:rPr>
        <w:t>ตัวแบบผสมที่มีกระบวนการทำต่อเนื่องกัน (</w:t>
      </w:r>
      <w:r w:rsidRPr="008977E8">
        <w:rPr>
          <w:rFonts w:ascii="TH SarabunPSK" w:hAnsi="TH SarabunPSK" w:cs="TH SarabunPSK"/>
          <w:sz w:val="32"/>
          <w:szCs w:val="32"/>
        </w:rPr>
        <w:t>Traditional hybrid)</w:t>
      </w:r>
      <w:r w:rsidR="00B722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B7221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bookmarkStart w:id="69" w:name="_Hlk134836165"/>
      <w:r w:rsidR="00B72213">
        <w:rPr>
          <w:rFonts w:ascii="TH SarabunPSK" w:hAnsi="TH SarabunPSK" w:cs="TH SarabunPSK" w:hint="cs"/>
          <w:sz w:val="32"/>
          <w:szCs w:val="32"/>
          <w:cs/>
        </w:rPr>
        <w:t xml:space="preserve">ตัวแบบ </w:t>
      </w:r>
      <w:r>
        <w:rPr>
          <w:rFonts w:ascii="TH SarabunPSK" w:hAnsi="TH SarabunPSK" w:cs="TH SarabunPSK"/>
          <w:sz w:val="32"/>
          <w:szCs w:val="32"/>
        </w:rPr>
        <w:t>ARIMAX-</w:t>
      </w:r>
      <w:r w:rsidR="00B72213">
        <w:rPr>
          <w:rFonts w:ascii="TH SarabunPSK" w:hAnsi="TH SarabunPSK" w:cs="TH SarabunPSK"/>
          <w:sz w:val="32"/>
          <w:szCs w:val="32"/>
        </w:rPr>
        <w:t xml:space="preserve">ANN </w:t>
      </w:r>
      <w:r w:rsidR="00B72213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ARIMAX</w:t>
      </w:r>
      <w:r w:rsidR="00996AD7">
        <w:rPr>
          <w:rFonts w:ascii="TH SarabunPSK" w:hAnsi="TH SarabunPSK" w:cs="TH SarabunPSK"/>
          <w:sz w:val="32"/>
          <w:szCs w:val="32"/>
        </w:rPr>
        <w:t>-</w:t>
      </w:r>
      <w:r w:rsidR="00B72213">
        <w:rPr>
          <w:rFonts w:ascii="TH SarabunPSK" w:hAnsi="TH SarabunPSK" w:cs="TH SarabunPSK"/>
          <w:sz w:val="32"/>
          <w:szCs w:val="32"/>
        </w:rPr>
        <w:t xml:space="preserve">SVR </w:t>
      </w:r>
      <w:bookmarkEnd w:id="69"/>
      <w:r>
        <w:rPr>
          <w:rFonts w:ascii="TH SarabunPSK" w:hAnsi="TH SarabunPSK" w:cs="TH SarabunPSK" w:hint="cs"/>
          <w:sz w:val="32"/>
          <w:szCs w:val="32"/>
          <w:cs/>
        </w:rPr>
        <w:t>สมการพยากรณ์</w:t>
      </w:r>
      <w:r w:rsidRPr="008977E8">
        <w:rPr>
          <w:rFonts w:ascii="TH SarabunPSK" w:hAnsi="TH SarabunPSK" w:cs="TH SarabunPSK"/>
          <w:sz w:val="32"/>
          <w:szCs w:val="32"/>
          <w:cs/>
        </w:rPr>
        <w:t xml:space="preserve">ตัวแบบ </w:t>
      </w:r>
      <w:r w:rsidRPr="008977E8">
        <w:rPr>
          <w:rFonts w:ascii="TH SarabunPSK" w:hAnsi="TH SarabunPSK" w:cs="TH SarabunPSK"/>
          <w:sz w:val="32"/>
          <w:szCs w:val="32"/>
        </w:rPr>
        <w:t xml:space="preserve">ARIMAX-ANN </w:t>
      </w:r>
      <w:r w:rsidRPr="008977E8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8977E8">
        <w:rPr>
          <w:rFonts w:ascii="TH SarabunPSK" w:hAnsi="TH SarabunPSK" w:cs="TH SarabunPSK"/>
          <w:sz w:val="32"/>
          <w:szCs w:val="32"/>
        </w:rPr>
        <w:t xml:space="preserve">ARIMAX-SVR </w:t>
      </w:r>
      <w:r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F57571" w:rsidRPr="00CE4550">
        <w:rPr>
          <w:position w:val="-12"/>
        </w:rPr>
        <w:object w:dxaOrig="1860" w:dyaOrig="400" w14:anchorId="7B92408C">
          <v:shape id="_x0000_i1279" type="#_x0000_t75" style="width:93pt;height:19.8pt" o:ole="">
            <v:imagedata r:id="rId500" o:title=""/>
          </v:shape>
          <o:OLEObject Type="Embed" ProgID="Equation.DSMT4" ShapeID="_x0000_i1279" DrawAspect="Content" ObjectID="_1745853022" r:id="rId501"/>
        </w:object>
      </w:r>
      <w:r w:rsidR="00F25AFD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="00F57571" w:rsidRPr="00CE4550">
        <w:rPr>
          <w:position w:val="-12"/>
        </w:rPr>
        <w:object w:dxaOrig="1800" w:dyaOrig="400" w14:anchorId="75C3CDFB">
          <v:shape id="_x0000_i1280" type="#_x0000_t75" style="width:90pt;height:19.8pt" o:ole="">
            <v:imagedata r:id="rId502" o:title=""/>
          </v:shape>
          <o:OLEObject Type="Embed" ProgID="Equation.DSMT4" ShapeID="_x0000_i1280" DrawAspect="Content" ObjectID="_1745853023" r:id="rId503"/>
        </w:object>
      </w:r>
      <w:r w:rsidR="00F25AFD">
        <w:rPr>
          <w:rFonts w:hint="cs"/>
          <w:cs/>
        </w:rPr>
        <w:t xml:space="preserve"> </w:t>
      </w:r>
      <w:r w:rsidR="00F25AFD" w:rsidRPr="00CB5A83">
        <w:rPr>
          <w:rFonts w:ascii="TH SarabunPSK" w:hAnsi="TH SarabunPSK" w:cs="TH SarabunPSK"/>
          <w:sz w:val="32"/>
          <w:szCs w:val="32"/>
          <w:cs/>
        </w:rPr>
        <w:t>ตามลำดับ</w:t>
      </w:r>
    </w:p>
    <w:p w14:paraId="7A327F54" w14:textId="77777777" w:rsidR="00CB5A83" w:rsidRPr="003E69E7" w:rsidRDefault="00CB5A83" w:rsidP="00CB5A83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072C27A" w14:textId="77777777" w:rsidR="00CB5A83" w:rsidRPr="003B45A2" w:rsidRDefault="00CB5A83" w:rsidP="00CB5A83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357481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977435A" wp14:editId="7F5FBA32">
            <wp:extent cx="4148777" cy="2077900"/>
            <wp:effectExtent l="0" t="0" r="4445" b="0"/>
            <wp:docPr id="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15269" r="5899" b="6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227" cy="208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3FA4D" w14:textId="5D2A8F86" w:rsidR="004F3246" w:rsidRDefault="00CB5A83" w:rsidP="004B6712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</w:rPr>
      </w:pPr>
      <w:bookmarkStart w:id="70" w:name="_Hlk132609310"/>
      <w:bookmarkStart w:id="71" w:name="_Hlk122066999"/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>รูปที่ 2.19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70"/>
      <w:r w:rsidRPr="006566D7">
        <w:rPr>
          <w:rFonts w:ascii="TH SarabunPSK" w:hAnsi="TH SarabunPSK" w:cs="TH SarabunPSK"/>
          <w:sz w:val="32"/>
          <w:szCs w:val="32"/>
          <w:cs/>
        </w:rPr>
        <w:t xml:space="preserve">ขั้นตอนการสร้างตัวแบบ </w:t>
      </w:r>
      <w:r w:rsidRPr="006566D7">
        <w:rPr>
          <w:rFonts w:ascii="TH SarabunPSK" w:hAnsi="TH SarabunPSK" w:cs="TH SarabunPSK"/>
          <w:sz w:val="32"/>
          <w:szCs w:val="32"/>
        </w:rPr>
        <w:t>Traditional hybrid</w:t>
      </w:r>
      <w:bookmarkEnd w:id="71"/>
    </w:p>
    <w:p w14:paraId="574D6AF4" w14:textId="77777777" w:rsidR="00CB5A83" w:rsidRPr="00357481" w:rsidRDefault="00CB5A83" w:rsidP="009500D8">
      <w:pPr>
        <w:spacing w:after="0"/>
        <w:ind w:left="720"/>
        <w:rPr>
          <w:rFonts w:ascii="TH SarabunPSK" w:hAnsi="TH SarabunPSK" w:cs="TH SarabunPSK"/>
          <w:color w:val="171717"/>
          <w:sz w:val="32"/>
          <w:szCs w:val="32"/>
        </w:rPr>
      </w:pPr>
    </w:p>
    <w:p w14:paraId="05179F49" w14:textId="32167574" w:rsidR="002D6B75" w:rsidRPr="002D6B75" w:rsidRDefault="004F3246" w:rsidP="002D6B7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.</w:t>
      </w:r>
      <w:r w:rsidR="0044756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8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 </w:t>
      </w:r>
      <w:bookmarkStart w:id="72" w:name="_Hlk122067573"/>
      <w:r w:rsidR="008977E8" w:rsidRPr="008977E8">
        <w:rPr>
          <w:rFonts w:ascii="TH SarabunPSK" w:hAnsi="TH SarabunPSK" w:cs="TH SarabunPSK"/>
          <w:b/>
          <w:bCs/>
          <w:sz w:val="32"/>
          <w:szCs w:val="32"/>
          <w:cs/>
        </w:rPr>
        <w:t>ตัวแบบที่ทำการพยากรณ์แยกส่วนกัน (</w:t>
      </w:r>
      <w:r w:rsidR="008977E8" w:rsidRPr="008977E8">
        <w:rPr>
          <w:rFonts w:ascii="TH SarabunPSK" w:hAnsi="TH SarabunPSK" w:cs="TH SarabunPSK"/>
          <w:b/>
          <w:bCs/>
          <w:sz w:val="32"/>
          <w:szCs w:val="32"/>
        </w:rPr>
        <w:t xml:space="preserve">Hybrid combined) </w:t>
      </w:r>
    </w:p>
    <w:p w14:paraId="21F86FB5" w14:textId="05BE3084" w:rsidR="002D6B75" w:rsidRDefault="002D6B75" w:rsidP="00C4295A">
      <w:pPr>
        <w:spacing w:after="0"/>
        <w:ind w:left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2D6B75">
        <w:rPr>
          <w:rFonts w:ascii="TH SarabunPSK" w:hAnsi="TH SarabunPSK" w:cs="TH SarabunPSK"/>
          <w:sz w:val="32"/>
          <w:szCs w:val="32"/>
        </w:rPr>
        <w:t>Khairalla</w:t>
      </w:r>
      <w:proofErr w:type="spellEnd"/>
      <w:r w:rsidRPr="002D6B75">
        <w:rPr>
          <w:rFonts w:ascii="TH SarabunPSK" w:hAnsi="TH SarabunPSK" w:cs="TH SarabunPSK"/>
          <w:sz w:val="32"/>
          <w:szCs w:val="32"/>
        </w:rPr>
        <w:t>, M., Xu-Ning and AL-</w:t>
      </w:r>
      <w:proofErr w:type="spellStart"/>
      <w:r w:rsidRPr="002D6B75">
        <w:rPr>
          <w:rFonts w:ascii="TH SarabunPSK" w:hAnsi="TH SarabunPSK" w:cs="TH SarabunPSK"/>
          <w:sz w:val="32"/>
          <w:szCs w:val="32"/>
        </w:rPr>
        <w:t>Jallad</w:t>
      </w:r>
      <w:proofErr w:type="spellEnd"/>
      <w:r w:rsidRPr="002D6B75">
        <w:rPr>
          <w:rFonts w:ascii="TH SarabunPSK" w:hAnsi="TH SarabunPSK" w:cs="TH SarabunPSK"/>
          <w:sz w:val="32"/>
          <w:szCs w:val="32"/>
        </w:rPr>
        <w:t>, N.T.,2017</w:t>
      </w:r>
      <w:r>
        <w:rPr>
          <w:rFonts w:ascii="TH SarabunPSK" w:hAnsi="TH SarabunPSK" w:cs="TH SarabunPSK"/>
          <w:sz w:val="32"/>
          <w:szCs w:val="32"/>
        </w:rPr>
        <w:t>)</w:t>
      </w:r>
      <w:r w:rsidRPr="002D6B75">
        <w:rPr>
          <w:rFonts w:ascii="TH SarabunPSK" w:hAnsi="TH SarabunPSK" w:cs="TH SarabunPSK" w:hint="cs"/>
          <w:sz w:val="32"/>
          <w:szCs w:val="32"/>
          <w:cs/>
        </w:rPr>
        <w:t xml:space="preserve"> หลักการของตัวแบบผสมชนิดนี</w:t>
      </w:r>
      <w:r w:rsidRPr="002D6B75">
        <w:rPr>
          <w:rFonts w:ascii="TH SarabunPSK" w:hAnsi="TH SarabunPSK" w:cs="TH SarabunPSK"/>
          <w:sz w:val="32"/>
          <w:szCs w:val="32"/>
          <w:cs/>
        </w:rPr>
        <w:t>้ คือ คือมองว่า</w:t>
      </w:r>
    </w:p>
    <w:p w14:paraId="657001A5" w14:textId="245EABA5" w:rsidR="00C46BF7" w:rsidRDefault="002D6B75" w:rsidP="00C4295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D6B75">
        <w:rPr>
          <w:rFonts w:ascii="TH SarabunPSK" w:hAnsi="TH SarabunPSK" w:cs="TH SarabunPSK"/>
          <w:sz w:val="32"/>
          <w:szCs w:val="32"/>
          <w:cs/>
        </w:rPr>
        <w:t>ข้อมูลก่อนน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D6B75">
        <w:rPr>
          <w:rFonts w:ascii="TH SarabunPSK" w:hAnsi="TH SarabunPSK" w:cs="TH SarabunPSK"/>
          <w:sz w:val="32"/>
          <w:szCs w:val="32"/>
          <w:cs/>
        </w:rPr>
        <w:t xml:space="preserve">เข้าสู่ตัวแบบ สามารถแบ่งได้เป็น </w:t>
      </w:r>
      <w:r w:rsidRPr="002D6B75">
        <w:rPr>
          <w:rFonts w:ascii="TH SarabunPSK" w:hAnsi="TH SarabunPSK" w:cs="TH SarabunPSK"/>
          <w:sz w:val="32"/>
          <w:szCs w:val="32"/>
        </w:rPr>
        <w:t xml:space="preserve">2 </w:t>
      </w:r>
      <w:r w:rsidRPr="002D6B75">
        <w:rPr>
          <w:rFonts w:ascii="TH SarabunPSK" w:hAnsi="TH SarabunPSK" w:cs="TH SarabunPSK"/>
          <w:sz w:val="32"/>
          <w:szCs w:val="32"/>
          <w:cs/>
        </w:rPr>
        <w:t>องค์ประกอบ คือ องค์ประกอบที่เป็นเชิงเส้นตรง (</w:t>
      </w:r>
      <w:r w:rsidRPr="002D6B75">
        <w:rPr>
          <w:rFonts w:ascii="TH SarabunPSK" w:hAnsi="TH SarabunPSK" w:cs="TH SarabunPSK"/>
          <w:sz w:val="32"/>
          <w:szCs w:val="32"/>
        </w:rPr>
        <w:t xml:space="preserve">Linear component) </w:t>
      </w:r>
      <w:r w:rsidRPr="002D6B75">
        <w:rPr>
          <w:rFonts w:ascii="TH SarabunPSK" w:hAnsi="TH SarabunPSK" w:cs="TH SarabunPSK"/>
          <w:sz w:val="32"/>
          <w:szCs w:val="32"/>
          <w:cs/>
        </w:rPr>
        <w:t>และองค์ประกอบที่ไม่เป็น</w:t>
      </w:r>
      <w:r w:rsidR="00C4295A">
        <w:rPr>
          <w:rFonts w:ascii="TH SarabunPSK" w:hAnsi="TH SarabunPSK" w:cs="TH SarabunPSK" w:hint="cs"/>
          <w:sz w:val="32"/>
          <w:szCs w:val="32"/>
          <w:cs/>
        </w:rPr>
        <w:t>เ</w:t>
      </w:r>
      <w:r w:rsidRPr="002D6B75">
        <w:rPr>
          <w:rFonts w:ascii="TH SarabunPSK" w:hAnsi="TH SarabunPSK" w:cs="TH SarabunPSK"/>
          <w:sz w:val="32"/>
          <w:szCs w:val="32"/>
          <w:cs/>
        </w:rPr>
        <w:t>ชิงเส้นตรง (</w:t>
      </w:r>
      <w:r w:rsidRPr="002D6B75">
        <w:rPr>
          <w:rFonts w:ascii="TH SarabunPSK" w:hAnsi="TH SarabunPSK" w:cs="TH SarabunPSK"/>
          <w:sz w:val="32"/>
          <w:szCs w:val="32"/>
        </w:rPr>
        <w:t xml:space="preserve">Nonlinear component) </w:t>
      </w:r>
      <w:r w:rsidRPr="002D6B75">
        <w:rPr>
          <w:rFonts w:ascii="TH SarabunPSK" w:hAnsi="TH SarabunPSK" w:cs="TH SarabunPSK"/>
          <w:sz w:val="32"/>
          <w:szCs w:val="32"/>
          <w:cs/>
        </w:rPr>
        <w:t xml:space="preserve">เหมือนกับตัวแบบ </w:t>
      </w:r>
      <w:r w:rsidRPr="002D6B75">
        <w:rPr>
          <w:rFonts w:ascii="TH SarabunPSK" w:hAnsi="TH SarabunPSK" w:cs="TH SarabunPSK"/>
          <w:sz w:val="32"/>
          <w:szCs w:val="32"/>
        </w:rPr>
        <w:t xml:space="preserve">Traditional hybrid </w:t>
      </w:r>
      <w:r w:rsidRPr="002D6B75">
        <w:rPr>
          <w:rFonts w:ascii="TH SarabunPSK" w:hAnsi="TH SarabunPSK" w:cs="TH SarabunPSK"/>
          <w:sz w:val="32"/>
          <w:szCs w:val="32"/>
          <w:cs/>
        </w:rPr>
        <w:t>แต่สร้างตัวแบบพยากรณ์แต่ละตัวแยกกันไป แล้วน</w:t>
      </w:r>
      <w:r w:rsidR="00C4295A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B75">
        <w:rPr>
          <w:rFonts w:ascii="TH SarabunPSK" w:hAnsi="TH SarabunPSK" w:cs="TH SarabunPSK"/>
          <w:sz w:val="32"/>
          <w:szCs w:val="32"/>
          <w:cs/>
        </w:rPr>
        <w:t xml:space="preserve">าพยากรณ์มารวมกัน โดยจัดให้อยู่ในรูปแบบผลรวมเชิงเส้นตรง </w:t>
      </w:r>
      <w:r w:rsidRPr="002D6B75">
        <w:rPr>
          <w:rFonts w:ascii="TH SarabunPSK" w:hAnsi="TH SarabunPSK" w:cs="TH SarabunPSK"/>
          <w:sz w:val="32"/>
          <w:szCs w:val="32"/>
        </w:rPr>
        <w:t xml:space="preserve">(Linear combination) </w:t>
      </w:r>
      <w:r w:rsidRPr="002D6B75">
        <w:rPr>
          <w:rFonts w:ascii="TH SarabunPSK" w:hAnsi="TH SarabunPSK" w:cs="TH SarabunPSK"/>
          <w:sz w:val="32"/>
          <w:szCs w:val="32"/>
          <w:cs/>
        </w:rPr>
        <w:t>แล้วจึงหาค่าน</w:t>
      </w:r>
      <w:r w:rsidR="00C4295A">
        <w:rPr>
          <w:rFonts w:ascii="TH SarabunPSK" w:hAnsi="TH SarabunPSK" w:cs="TH SarabunPSK" w:hint="cs"/>
          <w:sz w:val="32"/>
          <w:szCs w:val="32"/>
          <w:cs/>
        </w:rPr>
        <w:t>้ำ</w:t>
      </w:r>
      <w:r w:rsidRPr="002D6B75">
        <w:rPr>
          <w:rFonts w:ascii="TH SarabunPSK" w:hAnsi="TH SarabunPSK" w:cs="TH SarabunPSK"/>
          <w:sz w:val="32"/>
          <w:szCs w:val="32"/>
          <w:cs/>
        </w:rPr>
        <w:t>าหนัก (</w:t>
      </w:r>
      <w:r w:rsidRPr="002D6B75">
        <w:rPr>
          <w:rFonts w:ascii="TH SarabunPSK" w:hAnsi="TH SarabunPSK" w:cs="TH SarabunPSK"/>
          <w:sz w:val="32"/>
          <w:szCs w:val="32"/>
        </w:rPr>
        <w:t xml:space="preserve">Weights) </w:t>
      </w:r>
      <w:r w:rsidRPr="002D6B75">
        <w:rPr>
          <w:rFonts w:ascii="TH SarabunPSK" w:hAnsi="TH SarabunPSK" w:cs="TH SarabunPSK"/>
          <w:sz w:val="32"/>
          <w:szCs w:val="32"/>
          <w:cs/>
        </w:rPr>
        <w:t>ที่ท</w:t>
      </w:r>
      <w:r w:rsidR="00C4295A">
        <w:rPr>
          <w:rFonts w:ascii="TH SarabunPSK" w:hAnsi="TH SarabunPSK" w:cs="TH SarabunPSK" w:hint="cs"/>
          <w:sz w:val="32"/>
          <w:szCs w:val="32"/>
          <w:cs/>
        </w:rPr>
        <w:t>ำ</w:t>
      </w:r>
      <w:r w:rsidRPr="002D6B75">
        <w:rPr>
          <w:rFonts w:ascii="TH SarabunPSK" w:hAnsi="TH SarabunPSK" w:cs="TH SarabunPSK"/>
          <w:sz w:val="32"/>
          <w:szCs w:val="32"/>
          <w:cs/>
        </w:rPr>
        <w:t>ให้ค่าพยากรณ์มีความผิดพลา</w:t>
      </w:r>
      <w:r w:rsidR="00C4295A">
        <w:rPr>
          <w:rFonts w:ascii="TH SarabunPSK" w:hAnsi="TH SarabunPSK" w:cs="TH SarabunPSK" w:hint="cs"/>
          <w:sz w:val="32"/>
          <w:szCs w:val="32"/>
          <w:cs/>
        </w:rPr>
        <w:t xml:space="preserve">ด </w:t>
      </w:r>
      <w:r w:rsidRPr="002D6B75">
        <w:rPr>
          <w:rFonts w:ascii="TH SarabunPSK" w:hAnsi="TH SarabunPSK" w:cs="TH SarabunPSK"/>
          <w:sz w:val="32"/>
          <w:szCs w:val="32"/>
        </w:rPr>
        <w:t xml:space="preserve">(Errors) </w:t>
      </w:r>
      <w:r w:rsidRPr="002D6B75">
        <w:rPr>
          <w:rFonts w:ascii="TH SarabunPSK" w:hAnsi="TH SarabunPSK" w:cs="TH SarabunPSK"/>
          <w:sz w:val="32"/>
          <w:szCs w:val="32"/>
          <w:cs/>
        </w:rPr>
        <w:t>น้อยที่สุด</w:t>
      </w:r>
      <w:r w:rsidRPr="002D6B7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t xml:space="preserve"> </w:t>
      </w:r>
      <w:r w:rsidR="00C4295A" w:rsidRPr="003E69E7">
        <w:rPr>
          <w:rFonts w:ascii="TH SarabunPSK" w:hAnsi="TH SarabunPSK" w:cs="TH SarabunPSK"/>
          <w:sz w:val="32"/>
          <w:szCs w:val="32"/>
          <w:cs/>
        </w:rPr>
        <w:t>โดยตัว</w:t>
      </w:r>
      <w:r w:rsidR="00C4295A">
        <w:rPr>
          <w:rFonts w:ascii="TH SarabunPSK" w:hAnsi="TH SarabunPSK" w:cs="TH SarabunPSK" w:hint="cs"/>
          <w:sz w:val="32"/>
          <w:szCs w:val="32"/>
          <w:cs/>
        </w:rPr>
        <w:t>รวม</w:t>
      </w:r>
      <w:r w:rsidR="00C4295A" w:rsidRPr="003E69E7">
        <w:rPr>
          <w:rFonts w:ascii="TH SarabunPSK" w:hAnsi="TH SarabunPSK" w:cs="TH SarabunPSK"/>
          <w:sz w:val="32"/>
          <w:szCs w:val="32"/>
          <w:cs/>
        </w:rPr>
        <w:t>ผสมมีขั้นตอนการสร้าง</w:t>
      </w:r>
      <w:r w:rsidR="00C4295A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1E282FBD" w14:textId="57935FAB" w:rsidR="00C46BF7" w:rsidRPr="006566D7" w:rsidRDefault="00C46BF7" w:rsidP="00C46BF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C46BF7">
        <w:rPr>
          <w:rFonts w:ascii="TH SarabunPSK" w:hAnsi="TH SarabunPSK" w:cs="TH SarabunPSK"/>
          <w:sz w:val="32"/>
          <w:szCs w:val="32"/>
          <w:cs/>
        </w:rPr>
        <w:t xml:space="preserve">นำข้อมูลชุด </w:t>
      </w:r>
      <w:r w:rsidRPr="00C46BF7">
        <w:rPr>
          <w:rFonts w:ascii="TH SarabunPSK" w:hAnsi="TH SarabunPSK" w:cs="TH SarabunPSK"/>
          <w:sz w:val="32"/>
          <w:szCs w:val="32"/>
        </w:rPr>
        <w:t xml:space="preserve">Train </w:t>
      </w:r>
      <w:r w:rsidRPr="00C46BF7">
        <w:rPr>
          <w:rFonts w:ascii="TH SarabunPSK" w:hAnsi="TH SarabunPSK" w:cs="TH SarabunPSK"/>
          <w:sz w:val="32"/>
          <w:szCs w:val="32"/>
          <w:cs/>
        </w:rPr>
        <w:t xml:space="preserve">เข้าสู่ตัวแบบ </w:t>
      </w:r>
      <w:r w:rsidRPr="00C46BF7">
        <w:rPr>
          <w:rFonts w:ascii="TH SarabunPSK" w:hAnsi="TH SarabunPSK" w:cs="TH SarabunPSK"/>
          <w:sz w:val="32"/>
          <w:szCs w:val="32"/>
        </w:rPr>
        <w:t xml:space="preserve">ARIMAX, ANN </w:t>
      </w:r>
      <w:r w:rsidRPr="00C46BF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46BF7">
        <w:rPr>
          <w:rFonts w:ascii="TH SarabunPSK" w:hAnsi="TH SarabunPSK" w:cs="TH SarabunPSK"/>
          <w:sz w:val="32"/>
          <w:szCs w:val="32"/>
        </w:rPr>
        <w:t>SVR</w:t>
      </w:r>
    </w:p>
    <w:p w14:paraId="1DBDBED0" w14:textId="77777777" w:rsidR="00C46BF7" w:rsidRDefault="00C46BF7" w:rsidP="00C46BF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ขั้นตอนที่</w:t>
      </w:r>
      <w:r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</w:rPr>
        <w:t>: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ทำการพยากรณ์ข้อมูลชุด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test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สำหรับแต่ละตัวแบบ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ARIMA</w:t>
      </w:r>
      <w:r>
        <w:rPr>
          <w:rFonts w:ascii="TH SarabunPSK" w:hAnsi="TH SarabunPSK" w:cs="TH SarabunPSK"/>
          <w:color w:val="171717"/>
          <w:sz w:val="32"/>
          <w:szCs w:val="32"/>
        </w:rPr>
        <w:t>X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, ANN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และ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>SV</w:t>
      </w:r>
      <w:r>
        <w:rPr>
          <w:rFonts w:ascii="TH SarabunPSK" w:hAnsi="TH SarabunPSK" w:cs="TH SarabunPSK"/>
          <w:color w:val="171717"/>
          <w:sz w:val="32"/>
          <w:szCs w:val="32"/>
        </w:rPr>
        <w:t>R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จะ</w:t>
      </w:r>
    </w:p>
    <w:p w14:paraId="47F66A75" w14:textId="134DF095" w:rsidR="00C46BF7" w:rsidRPr="00357481" w:rsidRDefault="00C46BF7" w:rsidP="00C46BF7">
      <w:pPr>
        <w:spacing w:after="0" w:line="240" w:lineRule="auto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ได้ค่าพยากรณ์ ตามลำดับดังนี้ </w:t>
      </w:r>
      <w:r w:rsidRPr="00CE4550">
        <w:rPr>
          <w:position w:val="-12"/>
        </w:rPr>
        <w:object w:dxaOrig="1700" w:dyaOrig="400" w14:anchorId="0C5A3680">
          <v:shape id="_x0000_i1281" type="#_x0000_t75" style="width:85.2pt;height:19.8pt" o:ole="">
            <v:imagedata r:id="rId505" o:title=""/>
          </v:shape>
          <o:OLEObject Type="Embed" ProgID="Equation.DSMT4" ShapeID="_x0000_i1281" DrawAspect="Content" ObjectID="_1745853024" r:id="rId506"/>
        </w:object>
      </w:r>
    </w:p>
    <w:p w14:paraId="64A5CFD1" w14:textId="77777777" w:rsidR="00996AD7" w:rsidRDefault="00C46BF7" w:rsidP="00996AD7">
      <w:pPr>
        <w:spacing w:after="0" w:line="240" w:lineRule="auto"/>
        <w:ind w:left="720"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ขั้นตอนที่3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 w:rsidR="00996AD7"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ค้นหาค่า </w:t>
      </w:r>
      <w:r w:rsidR="00996AD7"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="00996AD7"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ที่ดีที่สุดในข้อมูลชุดทดสอบภายใต้เงื่อนไขค่า </w:t>
      </w:r>
      <w:r w:rsidR="00996AD7" w:rsidRPr="00996AD7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="00996AD7"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มีค่าต่ำสุด </w:t>
      </w:r>
    </w:p>
    <w:p w14:paraId="168E9E0F" w14:textId="2296C811" w:rsidR="00996AD7" w:rsidRDefault="00996AD7" w:rsidP="00996AD7">
      <w:pPr>
        <w:spacing w:after="0"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 งานวิจัยชิ้นนี้นำเสนอตัวแบบ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>Combined (ARIMAX</w:t>
      </w:r>
      <w:r>
        <w:rPr>
          <w:rFonts w:ascii="TH SarabunPSK" w:eastAsiaTheme="minorEastAsia" w:hAnsi="TH SarabunPSK" w:cs="TH SarabunPSK"/>
          <w:sz w:val="32"/>
          <w:szCs w:val="32"/>
        </w:rPr>
        <w:t>-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>ANN</w:t>
      </w:r>
      <w:r>
        <w:rPr>
          <w:rFonts w:ascii="TH SarabunPSK" w:eastAsiaTheme="minorEastAsia" w:hAnsi="TH SarabunPSK" w:cs="TH SarabunPSK"/>
          <w:sz w:val="32"/>
          <w:szCs w:val="32"/>
        </w:rPr>
        <w:t>-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SVM)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>ดังนั้นจะมีค่า</w:t>
      </w:r>
      <w:r w:rsidR="00912DA1" w:rsidRPr="00996AD7">
        <w:rPr>
          <w:rFonts w:ascii="TH SarabunPSK" w:hAnsi="TH SarabunPSK" w:cs="TH SarabunPSK"/>
          <w:sz w:val="32"/>
          <w:szCs w:val="32"/>
          <w:cs/>
        </w:rPr>
        <w:t>น้ำหนัก (</w:t>
      </w:r>
      <w:r w:rsidR="00912DA1" w:rsidRPr="00996AD7">
        <w:rPr>
          <w:rFonts w:ascii="TH SarabunPSK" w:hAnsi="TH SarabunPSK" w:cs="TH SarabunPSK"/>
          <w:sz w:val="32"/>
          <w:szCs w:val="32"/>
        </w:rPr>
        <w:t xml:space="preserve">weight)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3 ค่าคือ 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ARIMAX,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>SV</w:t>
      </w:r>
      <w:r>
        <w:rPr>
          <w:rFonts w:ascii="TH SarabunPSK" w:eastAsiaTheme="minorEastAsia" w:hAnsi="TH SarabunPSK" w:cs="TH SarabunPSK"/>
          <w:sz w:val="32"/>
          <w:szCs w:val="32"/>
        </w:rPr>
        <w:t>R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ทำการค้นหาชุด ของค่า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ทั้งสามที่ดีที่สุดที่ทำให้ค่า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ต่ำที่สุด โดยใช้วิธีการ </w:t>
      </w:r>
      <w:proofErr w:type="spellStart"/>
      <w:r w:rsidRPr="00996AD7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-Mead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>หรือ "</w:t>
      </w:r>
      <w:proofErr w:type="spellStart"/>
      <w:r w:rsidRPr="00996AD7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-Mead simplex method"  </w:t>
      </w:r>
      <w:r w:rsidR="00912DA1">
        <w:rPr>
          <w:rFonts w:ascii="TH SarabunPSK" w:eastAsiaTheme="minorEastAsia" w:hAnsi="TH SarabunPSK" w:cs="TH SarabunPSK" w:hint="cs"/>
          <w:sz w:val="32"/>
          <w:szCs w:val="32"/>
          <w:cs/>
        </w:rPr>
        <w:t>ซึ่งเป็น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ระเบียบวิธีเชิงตัวเลขที่สามารถค้นหาค่า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ที่ให้ค่า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ที่ต่ำที่สุดได้โดยไม่ต้องคอยไล่ทุกค่า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ที่เป็นไปได้ ทำให้สามารถหาค่า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ได้อย่างรวดเร็วและแม่นยำ ซึ่งค่า </w:t>
      </w:r>
      <w:r w:rsidRPr="00996AD7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996AD7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ที่ได้ในแต่ละตัวแบบต้องรวมกันได้เท่ากับ 1 </w:t>
      </w:r>
    </w:p>
    <w:p w14:paraId="2E845293" w14:textId="7FF62FDA" w:rsidR="00996AD7" w:rsidRDefault="00C46BF7" w:rsidP="00996AD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B5A83">
        <w:rPr>
          <w:rFonts w:ascii="TH SarabunPSK" w:hAnsi="TH SarabunPSK" w:cs="TH SarabunPSK"/>
          <w:b/>
          <w:bCs/>
          <w:sz w:val="32"/>
          <w:szCs w:val="32"/>
          <w:cs/>
        </w:rPr>
        <w:t>ขั้นตอนที่</w:t>
      </w:r>
      <w:r w:rsidR="00996AD7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 w:rsidRPr="003E69E7">
        <w:rPr>
          <w:rFonts w:ascii="TH SarabunPSK" w:hAnsi="TH SarabunPSK" w:cs="TH SarabunPSK"/>
          <w:sz w:val="32"/>
          <w:szCs w:val="32"/>
          <w:cs/>
        </w:rPr>
        <w:t xml:space="preserve">: </w:t>
      </w:r>
      <w:r w:rsidR="00996AD7" w:rsidRPr="00996AD7">
        <w:rPr>
          <w:rFonts w:ascii="TH SarabunPSK" w:hAnsi="TH SarabunPSK" w:cs="TH SarabunPSK"/>
          <w:sz w:val="32"/>
          <w:szCs w:val="32"/>
          <w:cs/>
        </w:rPr>
        <w:t>นำค่าพยากรณ์ทั้ง 3 ตัวแบบ มาทำการใส่ค่า</w:t>
      </w:r>
      <w:r w:rsidR="00912DA1">
        <w:rPr>
          <w:rFonts w:ascii="TH SarabunPSK" w:hAnsi="TH SarabunPSK" w:cs="TH SarabunPSK"/>
          <w:sz w:val="32"/>
          <w:szCs w:val="32"/>
        </w:rPr>
        <w:t>weight</w:t>
      </w:r>
      <w:r w:rsidR="00996AD7" w:rsidRPr="00996AD7">
        <w:rPr>
          <w:rFonts w:ascii="TH SarabunPSK" w:hAnsi="TH SarabunPSK" w:cs="TH SarabunPSK"/>
          <w:sz w:val="32"/>
          <w:szCs w:val="32"/>
          <w:cs/>
        </w:rPr>
        <w:t xml:space="preserve"> ซึ่งมีค่าตั้งแต่ 0 </w:t>
      </w:r>
    </w:p>
    <w:p w14:paraId="761F6DF5" w14:textId="67F7F524" w:rsidR="00996AD7" w:rsidRPr="00996AD7" w:rsidRDefault="00996AD7" w:rsidP="00996AD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96AD7">
        <w:rPr>
          <w:rFonts w:ascii="TH SarabunPSK" w:hAnsi="TH SarabunPSK" w:cs="TH SarabunPSK"/>
          <w:sz w:val="32"/>
          <w:szCs w:val="32"/>
          <w:cs/>
        </w:rPr>
        <w:t>ถึง 1 โดย</w:t>
      </w:r>
    </w:p>
    <w:p w14:paraId="4617B197" w14:textId="4E8BBBC4" w:rsidR="00996AD7" w:rsidRDefault="00912DA1" w:rsidP="00996AD7">
      <w:pPr>
        <w:spacing w:after="0"/>
        <w:jc w:val="center"/>
      </w:pPr>
      <w:r w:rsidRPr="00CE4550">
        <w:rPr>
          <w:position w:val="-12"/>
        </w:rPr>
        <w:object w:dxaOrig="3180" w:dyaOrig="400" w14:anchorId="5239743F">
          <v:shape id="_x0000_i1282" type="#_x0000_t75" style="width:159pt;height:19.8pt" o:ole="">
            <v:imagedata r:id="rId507" o:title=""/>
          </v:shape>
          <o:OLEObject Type="Embed" ProgID="Equation.DSMT4" ShapeID="_x0000_i1282" DrawAspect="Content" ObjectID="_1745853025" r:id="rId508"/>
        </w:object>
      </w:r>
    </w:p>
    <w:p w14:paraId="1604B7AA" w14:textId="77777777" w:rsidR="00996AD7" w:rsidRPr="003D61E4" w:rsidRDefault="00996AD7" w:rsidP="00996AD7">
      <w:pPr>
        <w:spacing w:after="0"/>
        <w:jc w:val="center"/>
      </w:pPr>
    </w:p>
    <w:p w14:paraId="4E06B07A" w14:textId="77777777" w:rsidR="00996AD7" w:rsidRPr="00357481" w:rsidRDefault="00996AD7" w:rsidP="00996AD7">
      <w:pPr>
        <w:spacing w:after="0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                   </w:t>
      </w:r>
      <w:r>
        <w:rPr>
          <w:rFonts w:ascii="TH SarabunPSK" w:hAnsi="TH SarabunPSK" w:cs="TH SarabunPSK"/>
          <w:color w:val="171717"/>
          <w:sz w:val="32"/>
          <w:szCs w:val="32"/>
        </w:rPr>
        <w:t xml:space="preserve">    </w:t>
      </w:r>
      <w:r w:rsidRPr="00357481">
        <w:rPr>
          <w:rFonts w:ascii="TH SarabunPSK" w:hAnsi="TH SarabunPSK" w:cs="TH SarabunPSK"/>
          <w:color w:val="171717"/>
          <w:sz w:val="32"/>
          <w:szCs w:val="32"/>
        </w:rPr>
        <w:t xml:space="preserve"> </w:t>
      </w: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 xml:space="preserve">โดยที่ </w:t>
      </w:r>
      <w:r w:rsidRPr="006566D7">
        <w:rPr>
          <w:rFonts w:ascii="TH SarabunPSK" w:hAnsi="TH SarabunPSK" w:cs="TH SarabunPSK"/>
          <w:noProof/>
          <w:position w:val="-9"/>
          <w:sz w:val="32"/>
          <w:szCs w:val="32"/>
        </w:rPr>
        <w:t xml:space="preserve">            </w:t>
      </w:r>
      <w:r w:rsidRPr="00CE4550">
        <w:rPr>
          <w:position w:val="-12"/>
        </w:rPr>
        <w:object w:dxaOrig="1540" w:dyaOrig="360" w14:anchorId="012D68BC">
          <v:shape id="_x0000_i1283" type="#_x0000_t75" style="width:76.8pt;height:18pt" o:ole="">
            <v:imagedata r:id="rId509" o:title=""/>
          </v:shape>
          <o:OLEObject Type="Embed" ProgID="Equation.DSMT4" ShapeID="_x0000_i1283" DrawAspect="Content" ObjectID="_1745853026" r:id="rId510"/>
        </w:object>
      </w:r>
    </w:p>
    <w:p w14:paraId="214BC040" w14:textId="77777777" w:rsidR="00996AD7" w:rsidRPr="00996AD7" w:rsidRDefault="00996AD7" w:rsidP="00996AD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21B0CBF" w14:textId="77777777" w:rsidR="00996AD7" w:rsidRPr="00996AD7" w:rsidRDefault="00996AD7" w:rsidP="00996AD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96AD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2C4EFC1" w14:textId="77777777" w:rsidR="00996AD7" w:rsidRPr="00996AD7" w:rsidRDefault="00996AD7" w:rsidP="00996AD7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81C6280" w14:textId="369AA93B" w:rsidR="00FF5E60" w:rsidRPr="00357481" w:rsidRDefault="00C4295A" w:rsidP="002D6B75">
      <w:pPr>
        <w:spacing w:after="0"/>
        <w:rPr>
          <w:rFonts w:ascii="TH SarabunPSK" w:hAnsi="TH SarabunPSK" w:cs="TH SarabunPSK"/>
          <w:color w:val="171717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         </w:t>
      </w:r>
      <w:r w:rsidR="00FF5E60" w:rsidRPr="0035748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31E083" wp14:editId="44C736DC">
            <wp:extent cx="4901184" cy="2389381"/>
            <wp:effectExtent l="0" t="0" r="0" b="0"/>
            <wp:docPr id="1203937886" name="Picture 120393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38" t="16182" r="5898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552" cy="241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BB6CB" w14:textId="77777777" w:rsidR="00FF5E60" w:rsidRPr="006566D7" w:rsidRDefault="00FF5E60" w:rsidP="00FF5E60">
      <w:pPr>
        <w:spacing w:after="0"/>
        <w:ind w:left="720"/>
        <w:jc w:val="center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>รูปที่ 2.20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ขั้นตอนการสร้างตัวแบบ</w:t>
      </w:r>
      <w:r w:rsidRPr="006566D7">
        <w:rPr>
          <w:rFonts w:ascii="TH SarabunPSK" w:hAnsi="TH SarabunPSK" w:cs="TH SarabunPSK"/>
          <w:sz w:val="32"/>
          <w:szCs w:val="32"/>
        </w:rPr>
        <w:t xml:space="preserve"> Hybrid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</w:rPr>
        <w:t>Combined</w:t>
      </w:r>
    </w:p>
    <w:p w14:paraId="253BFC17" w14:textId="77777777" w:rsidR="00912DA1" w:rsidRDefault="00912DA1" w:rsidP="00DA57C9">
      <w:pPr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bookmarkStart w:id="73" w:name="_Hlk119049483"/>
      <w:bookmarkStart w:id="74" w:name="_Hlk133428057"/>
      <w:bookmarkEnd w:id="72"/>
    </w:p>
    <w:p w14:paraId="5A61C078" w14:textId="29907096" w:rsidR="004F3246" w:rsidRPr="00357481" w:rsidRDefault="004F3246" w:rsidP="00DA57C9">
      <w:pPr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.</w:t>
      </w:r>
      <w:r w:rsidR="0044756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9</w:t>
      </w: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 xml:space="preserve"> แถบโบ</w:t>
      </w:r>
      <w:proofErr w:type="spellStart"/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>ลิน</w:t>
      </w:r>
      <w:proofErr w:type="spellEnd"/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>เจอร์ (</w:t>
      </w:r>
      <w:r w:rsidRPr="006566D7">
        <w:rPr>
          <w:rFonts w:ascii="TH SarabunPSK" w:hAnsi="TH SarabunPSK" w:cs="TH SarabunPSK"/>
          <w:b/>
          <w:bCs/>
          <w:sz w:val="32"/>
          <w:szCs w:val="32"/>
        </w:rPr>
        <w:t>Bollinger Bands</w:t>
      </w: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 xml:space="preserve">: </w:t>
      </w:r>
      <w:r w:rsidRPr="006566D7">
        <w:rPr>
          <w:rFonts w:ascii="TH SarabunPSK" w:hAnsi="TH SarabunPSK" w:cs="TH SarabunPSK"/>
          <w:b/>
          <w:bCs/>
          <w:sz w:val="32"/>
          <w:szCs w:val="32"/>
        </w:rPr>
        <w:t>BB)</w:t>
      </w: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bookmarkStart w:id="75" w:name="_Hlk122067582"/>
    </w:p>
    <w:bookmarkEnd w:id="73"/>
    <w:bookmarkEnd w:id="75"/>
    <w:p w14:paraId="7321AFF4" w14:textId="77777777" w:rsidR="004F3246" w:rsidRPr="006566D7" w:rsidRDefault="004F3246" w:rsidP="006566D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</w:rPr>
        <w:t xml:space="preserve">Bollinger Bands (BB) (Shah &amp; Manubhai, 2015)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6566D7">
        <w:rPr>
          <w:rFonts w:ascii="TH SarabunPSK" w:hAnsi="TH SarabunPSK" w:cs="TH SarabunPSK"/>
          <w:sz w:val="32"/>
          <w:szCs w:val="32"/>
        </w:rPr>
        <w:t xml:space="preserve">Indicator </w:t>
      </w:r>
      <w:r w:rsidRPr="006566D7">
        <w:rPr>
          <w:rFonts w:ascii="TH SarabunPSK" w:hAnsi="TH SarabunPSK" w:cs="TH SarabunPSK"/>
          <w:sz w:val="32"/>
          <w:szCs w:val="32"/>
          <w:cs/>
        </w:rPr>
        <w:t>ที่เคลื่อนไหวตามเทรนด์และ</w:t>
      </w:r>
      <w:bookmarkEnd w:id="74"/>
      <w:r w:rsidRPr="006566D7">
        <w:rPr>
          <w:rFonts w:ascii="TH SarabunPSK" w:hAnsi="TH SarabunPSK" w:cs="TH SarabunPSK"/>
          <w:sz w:val="32"/>
          <w:szCs w:val="32"/>
          <w:cs/>
        </w:rPr>
        <w:t>โมเมน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ตัม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 xml:space="preserve">ที่เกิดขึ้นภายในตลาด คิดค้นขึ้นในช่วงปี 1980 โดย </w:t>
      </w:r>
      <w:r w:rsidRPr="006566D7">
        <w:rPr>
          <w:rFonts w:ascii="TH SarabunPSK" w:hAnsi="TH SarabunPSK" w:cs="TH SarabunPSK"/>
          <w:sz w:val="32"/>
          <w:szCs w:val="32"/>
        </w:rPr>
        <w:t xml:space="preserve">John Bollinger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นักวิเคราะห์ผู้มากประสบการณ์ โดยมีพื้นฐานมาจาก </w:t>
      </w:r>
      <w:r w:rsidRPr="006566D7">
        <w:rPr>
          <w:rFonts w:ascii="TH SarabunPSK" w:hAnsi="TH SarabunPSK" w:cs="TH SarabunPSK"/>
          <w:sz w:val="32"/>
          <w:szCs w:val="32"/>
        </w:rPr>
        <w:t xml:space="preserve">Moving Average Indicator </w:t>
      </w:r>
      <w:r w:rsidRPr="006566D7">
        <w:rPr>
          <w:rFonts w:ascii="TH SarabunPSK" w:hAnsi="TH SarabunPSK" w:cs="TH SarabunPSK"/>
          <w:sz w:val="32"/>
          <w:szCs w:val="32"/>
          <w:cs/>
        </w:rPr>
        <w:t>ที่ทำงานร่วมกับการคำนวณโดยใช้ค่าเบี่ยงเบนมาตรฐาน (</w:t>
      </w:r>
      <w:r w:rsidRPr="006566D7">
        <w:rPr>
          <w:rFonts w:ascii="TH SarabunPSK" w:hAnsi="TH SarabunPSK" w:cs="TH SarabunPSK"/>
          <w:sz w:val="32"/>
          <w:szCs w:val="32"/>
        </w:rPr>
        <w:t xml:space="preserve">Standard Deviation: SD)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เพื่อใช้วัดค่าความผันผวนของราคา ซึ่งค่าความผันผวนสามารถดูได้จากการเคลื่อนที่ของกรอบ </w:t>
      </w:r>
      <w:r w:rsidRPr="006566D7">
        <w:rPr>
          <w:rFonts w:ascii="TH SarabunPSK" w:hAnsi="TH SarabunPSK" w:cs="TH SarabunPSK"/>
          <w:sz w:val="32"/>
          <w:szCs w:val="32"/>
        </w:rPr>
        <w:t xml:space="preserve">Indicator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ว่ากว้างขึ้นหรือแคบลง </w:t>
      </w:r>
      <w:r w:rsidRPr="006566D7">
        <w:rPr>
          <w:rFonts w:ascii="TH SarabunPSK" w:hAnsi="TH SarabunPSK" w:cs="TH SarabunPSK"/>
          <w:sz w:val="32"/>
          <w:szCs w:val="32"/>
        </w:rPr>
        <w:t xml:space="preserve">Bollinger Bands </w:t>
      </w:r>
      <w:r w:rsidRPr="006566D7">
        <w:rPr>
          <w:rFonts w:ascii="TH SarabunPSK" w:hAnsi="TH SarabunPSK" w:cs="TH SarabunPSK"/>
          <w:sz w:val="32"/>
          <w:szCs w:val="32"/>
          <w:cs/>
        </w:rPr>
        <w:t>ประกอบด้วยเส้นสามเส้น ได้แก่</w:t>
      </w:r>
    </w:p>
    <w:p w14:paraId="6E682736" w14:textId="77777777" w:rsidR="004F3246" w:rsidRPr="006566D7" w:rsidRDefault="004F3246" w:rsidP="0047788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</w:rPr>
        <w:t>1.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เส้นขอบบน (</w:t>
      </w:r>
      <w:r w:rsidRPr="006566D7">
        <w:rPr>
          <w:rFonts w:ascii="TH SarabunPSK" w:hAnsi="TH SarabunPSK" w:cs="TH SarabunPSK"/>
          <w:sz w:val="32"/>
          <w:szCs w:val="32"/>
        </w:rPr>
        <w:t xml:space="preserve">Upper Band) </w:t>
      </w:r>
      <w:bookmarkStart w:id="76" w:name="_Hlk119038576"/>
      <w:r w:rsidRPr="006566D7">
        <w:rPr>
          <w:rFonts w:ascii="TH SarabunPSK" w:hAnsi="TH SarabunPSK" w:cs="TH SarabunPSK"/>
          <w:sz w:val="32"/>
          <w:szCs w:val="32"/>
          <w:cs/>
        </w:rPr>
        <w:t xml:space="preserve">คือเส้นค่าเฉลี่ยเคลื่อนที่ </w:t>
      </w:r>
      <w:bookmarkEnd w:id="76"/>
      <w:r w:rsidR="009E413A" w:rsidRPr="00CE4550">
        <w:rPr>
          <w:position w:val="-6"/>
        </w:rPr>
        <w:object w:dxaOrig="1219" w:dyaOrig="320" w14:anchorId="0D575079">
          <v:shape id="_x0000_i1284" type="#_x0000_t75" style="width:60.6pt;height:16.2pt" o:ole="">
            <v:imagedata r:id="rId512" o:title=""/>
          </v:shape>
          <o:OLEObject Type="Embed" ProgID="Equation.DSMT4" ShapeID="_x0000_i1284" DrawAspect="Content" ObjectID="_1745853027" r:id="rId513"/>
        </w:object>
      </w:r>
    </w:p>
    <w:p w14:paraId="2CB54153" w14:textId="77777777" w:rsidR="004F3246" w:rsidRPr="006566D7" w:rsidRDefault="004F3246" w:rsidP="006566D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</w:rPr>
        <w:t>2.</w:t>
      </w:r>
      <w:r w:rsidRPr="006566D7">
        <w:rPr>
          <w:rFonts w:ascii="TH SarabunPSK" w:hAnsi="TH SarabunPSK" w:cs="TH SarabunPSK"/>
          <w:sz w:val="32"/>
          <w:szCs w:val="32"/>
          <w:cs/>
        </w:rPr>
        <w:t>เส้นกลาง (</w:t>
      </w:r>
      <w:r w:rsidRPr="006566D7">
        <w:rPr>
          <w:rFonts w:ascii="TH SarabunPSK" w:hAnsi="TH SarabunPSK" w:cs="TH SarabunPSK"/>
          <w:sz w:val="32"/>
          <w:szCs w:val="32"/>
        </w:rPr>
        <w:t xml:space="preserve">Middle Band) </w:t>
      </w:r>
      <w:r w:rsidRPr="006566D7">
        <w:rPr>
          <w:rFonts w:ascii="TH SarabunPSK" w:hAnsi="TH SarabunPSK" w:cs="TH SarabunPSK"/>
          <w:sz w:val="32"/>
          <w:szCs w:val="32"/>
          <w:cs/>
        </w:rPr>
        <w:t>คือเส้นค่าเฉลี่ยเคลื่อนที่</w:t>
      </w:r>
      <w:r w:rsidRPr="006566D7">
        <w:rPr>
          <w:rFonts w:ascii="TH SarabunPSK" w:hAnsi="TH SarabunPSK" w:cs="TH SarabunPSK"/>
          <w:sz w:val="32"/>
          <w:szCs w:val="32"/>
        </w:rPr>
        <w:t xml:space="preserve"> (Simple Moving Average) =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B6EC7A" wp14:editId="299AEFD6">
            <wp:extent cx="95515" cy="136365"/>
            <wp:effectExtent l="0" t="0" r="0" b="0"/>
            <wp:docPr id="283" name="Picture 1" descr="{&quot;mathml&quot;:&quot;&lt;math style=\&quot;font-family:stix;font-size:16px;\&quot; xmlns=\&quot;http://www.w3.org/1998/Math/MathML\&quot;&gt;&lt;mstyle mathsize=\&quot;16px\&quot;&gt;&lt;mover&gt;&lt;mi&gt;X&lt;/mi&gt;&lt;mo&gt;&amp;#xAF;&lt;/mo&gt;&lt;/mover&gt;&lt;/mstyle&gt;&lt;/math&gt;&quot;}" title="X with bar o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1" descr="{&quot;mathml&quot;:&quot;&lt;math style=\&quot;font-family:stix;font-size:16px;\&quot; xmlns=\&quot;http://www.w3.org/1998/Math/MathML\&quot;&gt;&lt;mstyle mathsize=\&quot;16px\&quot;&gt;&lt;mover&gt;&lt;mi&gt;X&lt;/mi&gt;&lt;mo&gt;&amp;#xAF;&lt;/mo&gt;&lt;/mover&gt;&lt;/mstyle&gt;&lt;/math&gt;&quot;}" title="X with bar on top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4097C69F" w14:textId="77777777" w:rsidR="004F3246" w:rsidRPr="006566D7" w:rsidRDefault="004F3246" w:rsidP="00477884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</w:rPr>
        <w:t>3.</w:t>
      </w:r>
      <w:r w:rsidRPr="006566D7">
        <w:rPr>
          <w:rFonts w:ascii="TH SarabunPSK" w:hAnsi="TH SarabunPSK" w:cs="TH SarabunPSK"/>
          <w:sz w:val="32"/>
          <w:szCs w:val="32"/>
          <w:cs/>
        </w:rPr>
        <w:t>เส้นขอบล่าง (</w:t>
      </w:r>
      <w:r w:rsidRPr="006566D7">
        <w:rPr>
          <w:rFonts w:ascii="TH SarabunPSK" w:hAnsi="TH SarabunPSK" w:cs="TH SarabunPSK"/>
          <w:sz w:val="32"/>
          <w:szCs w:val="32"/>
        </w:rPr>
        <w:t xml:space="preserve">Lower Band) </w:t>
      </w:r>
      <w:r w:rsidRPr="006566D7">
        <w:rPr>
          <w:rFonts w:ascii="TH SarabunPSK" w:hAnsi="TH SarabunPSK" w:cs="TH SarabunPSK"/>
          <w:sz w:val="32"/>
          <w:szCs w:val="32"/>
          <w:cs/>
        </w:rPr>
        <w:t>คือเส้นค่าเฉลี่ยเคลื่อนที่</w:t>
      </w: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="009E413A" w:rsidRPr="00CE4550">
        <w:rPr>
          <w:position w:val="-6"/>
        </w:rPr>
        <w:object w:dxaOrig="1219" w:dyaOrig="320" w14:anchorId="37EFA209">
          <v:shape id="_x0000_i1285" type="#_x0000_t75" style="width:60.6pt;height:16.2pt" o:ole="">
            <v:imagedata r:id="rId515" o:title=""/>
          </v:shape>
          <o:OLEObject Type="Embed" ProgID="Equation.DSMT4" ShapeID="_x0000_i1285" DrawAspect="Content" ObjectID="_1745853028" r:id="rId516"/>
        </w:object>
      </w:r>
    </w:p>
    <w:p w14:paraId="19ABA7D1" w14:textId="77777777" w:rsidR="004F3246" w:rsidRPr="006566D7" w:rsidRDefault="004F3246" w:rsidP="006566D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   โดยที่</w:t>
      </w:r>
    </w:p>
    <w:p w14:paraId="6951BF89" w14:textId="77777777" w:rsidR="004F3246" w:rsidRPr="006566D7" w:rsidRDefault="004F3246" w:rsidP="0040318A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  <w:bookmarkStart w:id="77" w:name="_Hlk122062025"/>
      <w:r w:rsidRPr="006566D7">
        <w:rPr>
          <w:rFonts w:ascii="TH SarabunPSK" w:hAnsi="TH SarabunPSK" w:cs="TH SarabunPSK"/>
          <w:noProof/>
          <w:sz w:val="32"/>
          <w:szCs w:val="32"/>
        </w:rPr>
        <w:t xml:space="preserve">            </w:t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ab/>
      </w:r>
      <w:r w:rsidR="009E413A" w:rsidRPr="00CE4550">
        <w:rPr>
          <w:position w:val="-4"/>
        </w:rPr>
        <w:object w:dxaOrig="279" w:dyaOrig="300" w14:anchorId="7F27FD12">
          <v:shape id="_x0000_i1286" type="#_x0000_t75" style="width:13.8pt;height:15pt" o:ole="">
            <v:imagedata r:id="rId517" o:title=""/>
          </v:shape>
          <o:OLEObject Type="Embed" ProgID="Equation.DSMT4" ShapeID="_x0000_i1286" DrawAspect="Content" ObjectID="_1745853029" r:id="rId518"/>
        </w:object>
      </w:r>
      <w:r w:rsidRPr="006566D7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คือ เส้นค่าเฉลี่ยเคลื่อนที่</w:t>
      </w: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มีสูตรดังนี้</w:t>
      </w:r>
    </w:p>
    <w:bookmarkEnd w:id="77"/>
    <w:p w14:paraId="002DD6F8" w14:textId="77777777" w:rsidR="004F3246" w:rsidRPr="006566D7" w:rsidRDefault="004F3246" w:rsidP="0040318A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noProof/>
          <w:sz w:val="32"/>
          <w:szCs w:val="32"/>
        </w:rPr>
        <w:lastRenderedPageBreak/>
        <w:t xml:space="preserve">            </w:t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6566D7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="009E413A" w:rsidRPr="00CE4550">
        <w:rPr>
          <w:position w:val="-6"/>
        </w:rPr>
        <w:object w:dxaOrig="260" w:dyaOrig="220" w14:anchorId="3C249885">
          <v:shape id="_x0000_i1287" type="#_x0000_t75" style="width:13.2pt;height:11.4pt" o:ole="">
            <v:imagedata r:id="rId519" o:title=""/>
          </v:shape>
          <o:OLEObject Type="Embed" ProgID="Equation.DSMT4" ShapeID="_x0000_i1287" DrawAspect="Content" ObjectID="_1745853030" r:id="rId520"/>
        </w:object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คือ ค่าสัมประสิทธิ์เบี่ยงเบนมาตรฐานของเส้นค่าเฉลี่ยเคลื่อนที่ มีโดยปกติมีค่าเท่ากับ 2</w:t>
      </w:r>
    </w:p>
    <w:p w14:paraId="799CA6A8" w14:textId="77777777" w:rsidR="004F3246" w:rsidRPr="006566D7" w:rsidRDefault="004F3246" w:rsidP="0040318A">
      <w:pPr>
        <w:spacing w:after="0"/>
        <w:ind w:left="360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noProof/>
          <w:sz w:val="32"/>
          <w:szCs w:val="32"/>
        </w:rPr>
        <w:t xml:space="preserve">            </w:t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ab/>
      </w:r>
      <w:r w:rsidRPr="006566D7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6566D7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9E413A" w:rsidRPr="00CE4550">
        <w:rPr>
          <w:position w:val="-6"/>
        </w:rPr>
        <w:object w:dxaOrig="240" w:dyaOrig="220" w14:anchorId="62FBFF41">
          <v:shape id="_x0000_i1288" type="#_x0000_t75" style="width:12pt;height:11.4pt" o:ole="">
            <v:imagedata r:id="rId485" o:title=""/>
          </v:shape>
          <o:OLEObject Type="Embed" ProgID="Equation.DSMT4" ShapeID="_x0000_i1288" DrawAspect="Content" ObjectID="_1745853031" r:id="rId521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>คือ ส่วนเบี่ยงเบนมาตรฐานของเส้นค่าเฉลี่ยเคลื่อนที่ มีสูตรดังนี้</w:t>
      </w:r>
    </w:p>
    <w:p w14:paraId="09B26E93" w14:textId="77777777" w:rsidR="004F3246" w:rsidRDefault="004F3246" w:rsidP="00DA27D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35034A3" w14:textId="77777777" w:rsidR="00912DA1" w:rsidRPr="006566D7" w:rsidRDefault="00912DA1" w:rsidP="00DA27D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48C2B7" w14:textId="77777777" w:rsidR="004F3246" w:rsidRDefault="00DA27D0" w:rsidP="0040318A">
      <w:pPr>
        <w:spacing w:after="0"/>
        <w:ind w:left="360"/>
        <w:jc w:val="center"/>
      </w:pPr>
      <w:r w:rsidRPr="00CE4550">
        <w:rPr>
          <w:position w:val="-26"/>
        </w:rPr>
        <w:object w:dxaOrig="1920" w:dyaOrig="1040" w14:anchorId="787C51C0">
          <v:shape id="_x0000_i1289" type="#_x0000_t75" style="width:96pt;height:52.2pt" o:ole="">
            <v:imagedata r:id="rId522" o:title=""/>
          </v:shape>
          <o:OLEObject Type="Embed" ProgID="Equation.DSMT4" ShapeID="_x0000_i1289" DrawAspect="Content" ObjectID="_1745853032" r:id="rId523"/>
        </w:object>
      </w:r>
    </w:p>
    <w:p w14:paraId="0B629AA2" w14:textId="77777777" w:rsidR="00DA27D0" w:rsidRPr="006566D7" w:rsidRDefault="00DA27D0" w:rsidP="0040318A">
      <w:pPr>
        <w:spacing w:after="0"/>
        <w:ind w:left="360"/>
        <w:jc w:val="center"/>
        <w:rPr>
          <w:rFonts w:ascii="TH SarabunPSK" w:hAnsi="TH SarabunPSK" w:cs="TH SarabunPSK"/>
          <w:sz w:val="32"/>
          <w:szCs w:val="32"/>
        </w:rPr>
      </w:pPr>
    </w:p>
    <w:p w14:paraId="60D2FC83" w14:textId="77777777" w:rsidR="004F3246" w:rsidRPr="006566D7" w:rsidRDefault="004F3246" w:rsidP="0040318A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="003D61E4" w:rsidRPr="003D61E4">
        <w:rPr>
          <w:position w:val="-4"/>
        </w:rPr>
        <w:object w:dxaOrig="279" w:dyaOrig="300" w14:anchorId="54593D97">
          <v:shape id="_x0000_i1290" type="#_x0000_t75" style="width:13.8pt;height:15pt" o:ole="">
            <v:imagedata r:id="rId524" o:title=""/>
          </v:shape>
          <o:OLEObject Type="Embed" ProgID="Equation.DSMT4" ShapeID="_x0000_i1290" DrawAspect="Content" ObjectID="_1745853033" r:id="rId525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คือ เส้นค่าเฉลี่ยเคลื่อนที่</w:t>
      </w: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มีสูตร</w:t>
      </w:r>
      <w:r w:rsidR="00DA27D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192E0841" w14:textId="77777777" w:rsidR="004F3246" w:rsidRPr="006566D7" w:rsidRDefault="004F3246" w:rsidP="0040318A">
      <w:pPr>
        <w:spacing w:after="0"/>
        <w:ind w:left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F7737" w14:textId="77777777" w:rsidR="003D61E4" w:rsidRDefault="003D61E4" w:rsidP="003D61E4">
      <w:pPr>
        <w:spacing w:after="0"/>
        <w:ind w:left="2088"/>
        <w:jc w:val="both"/>
        <w:rPr>
          <w:rFonts w:ascii="TH SarabunPSK" w:hAnsi="TH SarabunPSK" w:cs="TH SarabunPSK"/>
          <w:sz w:val="32"/>
          <w:szCs w:val="32"/>
        </w:rPr>
      </w:pPr>
      <w:r>
        <w:t xml:space="preserve">   </w:t>
      </w:r>
      <w:r w:rsidR="009E413A" w:rsidRPr="00CE4550">
        <w:rPr>
          <w:position w:val="-24"/>
        </w:rPr>
        <w:object w:dxaOrig="1020" w:dyaOrig="960" w14:anchorId="7E9CBA05">
          <v:shape id="_x0000_i1291" type="#_x0000_t75" style="width:50.4pt;height:48pt" o:ole="">
            <v:imagedata r:id="rId526" o:title=""/>
          </v:shape>
          <o:OLEObject Type="Embed" ProgID="Equation.DSMT4" ShapeID="_x0000_i1291" DrawAspect="Content" ObjectID="_1745853034" r:id="rId527"/>
        </w:object>
      </w:r>
      <w:r w:rsidR="004F3246"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="009E413A" w:rsidRPr="00CE4550">
        <w:rPr>
          <w:position w:val="-12"/>
        </w:rPr>
        <w:object w:dxaOrig="320" w:dyaOrig="360" w14:anchorId="5D994ECC">
          <v:shape id="_x0000_i1292" type="#_x0000_t75" style="width:16.2pt;height:18pt" o:ole="">
            <v:imagedata r:id="rId528" o:title=""/>
          </v:shape>
          <o:OLEObject Type="Embed" ProgID="Equation.DSMT4" ShapeID="_x0000_i1292" DrawAspect="Content" ObjectID="_1745853035" r:id="rId529"/>
        </w:objec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แทน ราคาวันที่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E4550">
        <w:rPr>
          <w:position w:val="-6"/>
        </w:rPr>
        <w:object w:dxaOrig="139" w:dyaOrig="260" w14:anchorId="5D70C10C">
          <v:shape id="_x0000_i1293" type="#_x0000_t75" style="width:7.2pt;height:13.2pt" o:ole="">
            <v:imagedata r:id="rId530" o:title=""/>
          </v:shape>
          <o:OLEObject Type="Embed" ProgID="Equation.DSMT4" ShapeID="_x0000_i1293" DrawAspect="Content" ObjectID="_1745853036" r:id="rId531"/>
        </w:object>
      </w:r>
      <w:r>
        <w:t xml:space="preserve"> </w: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ในจากทั้งหมด</w:t>
      </w:r>
      <w:r w:rsidR="009E413A" w:rsidRPr="00CE4550">
        <w:rPr>
          <w:position w:val="-6"/>
        </w:rPr>
        <w:object w:dxaOrig="279" w:dyaOrig="279" w14:anchorId="49AADA80">
          <v:shape id="_x0000_i1294" type="#_x0000_t75" style="width:13.8pt;height:13.8pt" o:ole="">
            <v:imagedata r:id="rId532" o:title=""/>
          </v:shape>
          <o:OLEObject Type="Embed" ProgID="Equation.DSMT4" ShapeID="_x0000_i1294" DrawAspect="Content" ObjectID="_1745853037" r:id="rId533"/>
        </w:objec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วัน</w:t>
      </w:r>
      <w:r w:rsidR="004F3246" w:rsidRPr="006566D7">
        <w:rPr>
          <w:rFonts w:ascii="TH SarabunPSK" w:hAnsi="TH SarabunPSK" w:cs="TH SarabunPSK"/>
          <w:sz w:val="32"/>
          <w:szCs w:val="32"/>
        </w:rPr>
        <w:t xml:space="preserve"> (</w: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ปกติใช้ 20 วัน)</w:t>
      </w:r>
    </w:p>
    <w:p w14:paraId="048D250B" w14:textId="77777777" w:rsidR="003D61E4" w:rsidRPr="003D61E4" w:rsidRDefault="003D61E4" w:rsidP="003D61E4">
      <w:pPr>
        <w:spacing w:after="0"/>
        <w:ind w:left="2088"/>
        <w:jc w:val="both"/>
        <w:rPr>
          <w:rFonts w:ascii="TH SarabunPSK" w:hAnsi="TH SarabunPSK" w:cs="TH SarabunPSK"/>
          <w:sz w:val="32"/>
          <w:szCs w:val="32"/>
          <w:cs/>
        </w:rPr>
      </w:pPr>
    </w:p>
    <w:p w14:paraId="35D2C2FB" w14:textId="77777777" w:rsidR="004F3246" w:rsidRPr="00357481" w:rsidRDefault="004F3246" w:rsidP="008C57B3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="00447561">
        <w:rPr>
          <w:rFonts w:ascii="TH SarabunPSK" w:eastAsia="Times New Roman" w:hAnsi="TH SarabunPSK" w:cs="TH SarabunPSK" w:hint="cs"/>
          <w:sz w:val="32"/>
          <w:szCs w:val="32"/>
          <w:cs/>
        </w:rPr>
        <w:t>9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ความกว้างของ 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t>Bandwidth (Bollinger Bands Width: BBW)</w:t>
      </w:r>
    </w:p>
    <w:p w14:paraId="718EE28F" w14:textId="77777777" w:rsidR="004F3246" w:rsidRPr="00477884" w:rsidRDefault="004F3246" w:rsidP="00477884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       (สนธิ อังสนากุล</w:t>
      </w:r>
      <w:r w:rsidR="00DA27D0">
        <w:rPr>
          <w:rFonts w:ascii="TH SarabunPSK" w:hAnsi="TH SarabunPSK" w:cs="TH SarabunPSK"/>
          <w:sz w:val="32"/>
          <w:szCs w:val="32"/>
        </w:rPr>
        <w:t>,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2547) ความกว้างของ </w:t>
      </w:r>
      <w:r w:rsidRPr="006566D7">
        <w:rPr>
          <w:rFonts w:ascii="TH SarabunPSK" w:hAnsi="TH SarabunPSK" w:cs="TH SarabunPSK"/>
          <w:sz w:val="32"/>
          <w:szCs w:val="32"/>
        </w:rPr>
        <w:t xml:space="preserve">Bandwidth </w:t>
      </w:r>
      <w:r w:rsidRPr="006566D7">
        <w:rPr>
          <w:rFonts w:ascii="TH SarabunPSK" w:hAnsi="TH SarabunPSK" w:cs="TH SarabunPSK"/>
          <w:sz w:val="32"/>
          <w:szCs w:val="32"/>
          <w:cs/>
        </w:rPr>
        <w:t>เป็นการวัดความกว้างของ แถบโบ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ลิน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เจอร์ แล้วนำไปใช้เป็นตัวบ่งชี้ ใช้ดูแนวโน้มหือทิศทางการคลื่อนที่ของราคาว่ามั่นคงหรือไม่ เป็นการนำความกว้างของแถบจากเครื่องมือแถบโบ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ลิน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เจอร์มาทำเป็น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ดัช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 xml:space="preserve">นี้บ่งชี้ ถ้ามีค่าน้อยแสดงว่าแถบแคบบ่งชี้ว่าจะมีการเปลี่ยนแปลงราคาอย่างรุนแรงในไม่ช้า เมื่อมีการเปลี่ยนแปลงราคาที่รุนแรง </w:t>
      </w:r>
      <w:r w:rsidRPr="006566D7">
        <w:rPr>
          <w:rFonts w:ascii="TH SarabunPSK" w:hAnsi="TH SarabunPSK" w:cs="TH SarabunPSK"/>
          <w:sz w:val="32"/>
          <w:szCs w:val="32"/>
        </w:rPr>
        <w:t xml:space="preserve">Bandwidth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จะเพิ่มขึ้นหรือชี้ขึ้น แสดงถึงความมั่นคงของแนวโน้มหรือทิศทางของราคาหลักทรัพย์เคลื่อนที่ไป ถ้าราคาตกลงอย่างมั่นคง ถ้าราคาขึ้นก็ขึ้นอย่างมั่งคง จนกระทั่งแถบ </w:t>
      </w:r>
      <w:r w:rsidRPr="006566D7">
        <w:rPr>
          <w:rFonts w:ascii="TH SarabunPSK" w:hAnsi="TH SarabunPSK" w:cs="TH SarabunPSK"/>
          <w:sz w:val="32"/>
          <w:szCs w:val="32"/>
        </w:rPr>
        <w:t xml:space="preserve">Bandwidth </w:t>
      </w:r>
      <w:r w:rsidRPr="006566D7">
        <w:rPr>
          <w:rFonts w:ascii="TH SarabunPSK" w:hAnsi="TH SarabunPSK" w:cs="TH SarabunPSK"/>
          <w:sz w:val="32"/>
          <w:szCs w:val="32"/>
          <w:cs/>
        </w:rPr>
        <w:t>แสดงยอดคลื่น อันแสดงถึงแนวโน้มหรือทิศทางราคาได้อ่อนตัวลง</w:t>
      </w:r>
    </w:p>
    <w:p w14:paraId="11967DD1" w14:textId="77777777" w:rsidR="004F3246" w:rsidRDefault="004F3246" w:rsidP="0040318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56563C3" w14:textId="77777777" w:rsidR="00AF2379" w:rsidRDefault="00AF2379" w:rsidP="0040318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28"/>
        </w:rPr>
        <w:object w:dxaOrig="2160" w:dyaOrig="660" w14:anchorId="3A8D44FB">
          <v:shape id="_x0000_i1295" type="#_x0000_t75" style="width:108.6pt;height:33pt" o:ole="">
            <v:imagedata r:id="rId534" o:title=""/>
          </v:shape>
          <o:OLEObject Type="Embed" ProgID="Equation.DSMT4" ShapeID="_x0000_i1295" DrawAspect="Content" ObjectID="_1745853038" r:id="rId535"/>
        </w:object>
      </w:r>
    </w:p>
    <w:p w14:paraId="2DB10975" w14:textId="77777777" w:rsidR="004F3246" w:rsidRPr="00357481" w:rsidRDefault="004F3246" w:rsidP="006566D7">
      <w:pPr>
        <w:spacing w:after="0"/>
        <w:ind w:left="720" w:firstLine="720"/>
        <w:jc w:val="thaiDistribute"/>
        <w:rPr>
          <w:rFonts w:ascii="TH SarabunPSK" w:hAnsi="TH SarabunPSK" w:cs="TH SarabunPSK"/>
          <w:color w:val="171717"/>
          <w:sz w:val="32"/>
          <w:szCs w:val="32"/>
        </w:rPr>
      </w:pPr>
      <w:r w:rsidRPr="00357481">
        <w:rPr>
          <w:rFonts w:ascii="TH SarabunPSK" w:hAnsi="TH SarabunPSK" w:cs="TH SarabunPSK"/>
          <w:color w:val="171717"/>
          <w:sz w:val="32"/>
          <w:szCs w:val="32"/>
          <w:cs/>
        </w:rPr>
        <w:t>โดยที่</w:t>
      </w:r>
    </w:p>
    <w:p w14:paraId="7BC48A44" w14:textId="77777777" w:rsidR="004F3246" w:rsidRPr="006566D7" w:rsidRDefault="00AF2379" w:rsidP="006566D7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2"/>
        </w:rPr>
        <w:object w:dxaOrig="340" w:dyaOrig="360" w14:anchorId="589C1AE9">
          <v:shape id="_x0000_i1296" type="#_x0000_t75" style="width:16.8pt;height:18pt" o:ole="">
            <v:imagedata r:id="rId536" o:title=""/>
          </v:shape>
          <o:OLEObject Type="Embed" ProgID="Equation.DSMT4" ShapeID="_x0000_i1296" DrawAspect="Content" ObjectID="_1745853039" r:id="rId537"/>
        </w:objec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แทน แถบด้านบน (</w:t>
      </w:r>
      <w:r w:rsidR="004F3246" w:rsidRPr="006566D7">
        <w:rPr>
          <w:rFonts w:ascii="TH SarabunPSK" w:hAnsi="TH SarabunPSK" w:cs="TH SarabunPSK"/>
          <w:sz w:val="32"/>
          <w:szCs w:val="32"/>
        </w:rPr>
        <w:t>Upper band)</w:t>
      </w:r>
    </w:p>
    <w:p w14:paraId="3DF95ED2" w14:textId="77777777" w:rsidR="004F3246" w:rsidRPr="006566D7" w:rsidRDefault="00AF2379" w:rsidP="006566D7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2"/>
        </w:rPr>
        <w:object w:dxaOrig="300" w:dyaOrig="360" w14:anchorId="77C152A7">
          <v:shape id="_x0000_i1297" type="#_x0000_t75" style="width:15pt;height:18pt" o:ole="">
            <v:imagedata r:id="rId538" o:title=""/>
          </v:shape>
          <o:OLEObject Type="Embed" ProgID="Equation.DSMT4" ShapeID="_x0000_i1297" DrawAspect="Content" ObjectID="_1745853040" r:id="rId539"/>
        </w:object>
      </w:r>
      <w:r>
        <w:t xml:space="preserve"> </w: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แทน แถบด้านล่าง (</w:t>
      </w:r>
      <w:r w:rsidR="004F3246" w:rsidRPr="006566D7">
        <w:rPr>
          <w:rFonts w:ascii="TH SarabunPSK" w:hAnsi="TH SarabunPSK" w:cs="TH SarabunPSK"/>
          <w:sz w:val="32"/>
          <w:szCs w:val="32"/>
        </w:rPr>
        <w:t>Lower band)</w:t>
      </w:r>
    </w:p>
    <w:p w14:paraId="3EBABA41" w14:textId="37156BC2" w:rsidR="00FF5E60" w:rsidRDefault="00AF2379" w:rsidP="00912DA1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E4550">
        <w:rPr>
          <w:position w:val="-10"/>
        </w:rPr>
        <w:object w:dxaOrig="240" w:dyaOrig="260" w14:anchorId="4E8CD417">
          <v:shape id="_x0000_i1298" type="#_x0000_t75" style="width:12pt;height:13.2pt" o:ole="">
            <v:imagedata r:id="rId540" o:title=""/>
          </v:shape>
          <o:OLEObject Type="Embed" ProgID="Equation.DSMT4" ShapeID="_x0000_i1298" DrawAspect="Content" ObjectID="_1745853041" r:id="rId541"/>
        </w:object>
      </w:r>
      <w:r w:rsidR="004F3246"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>แทน ค่าเฉลี่ยเคลื่อนที่ (</w:t>
      </w:r>
      <w:r w:rsidR="004F3246" w:rsidRPr="006566D7">
        <w:rPr>
          <w:rFonts w:ascii="TH SarabunPSK" w:hAnsi="TH SarabunPSK" w:cs="TH SarabunPSK"/>
          <w:sz w:val="32"/>
          <w:szCs w:val="32"/>
        </w:rPr>
        <w:t>Moving average)</w:t>
      </w:r>
    </w:p>
    <w:p w14:paraId="139C7D19" w14:textId="77777777" w:rsidR="00912DA1" w:rsidRPr="00912DA1" w:rsidRDefault="00912DA1" w:rsidP="00912DA1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C883299" w14:textId="77777777" w:rsidR="004F3246" w:rsidRPr="00357481" w:rsidRDefault="004F3246" w:rsidP="00B94A61">
      <w:pPr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b/>
          <w:bCs/>
          <w:sz w:val="32"/>
          <w:szCs w:val="32"/>
        </w:rPr>
        <w:lastRenderedPageBreak/>
        <w:t>2</w:t>
      </w:r>
      <w:r w:rsidRPr="0035748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.</w:t>
      </w:r>
      <w:r w:rsidR="0044756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10</w:t>
      </w: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 xml:space="preserve"> การวิเคราะห์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ปัจจัย</w:t>
      </w: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 xml:space="preserve"> (</w:t>
      </w:r>
      <w:r w:rsidRPr="00A65A7D">
        <w:rPr>
          <w:rFonts w:ascii="TH SarabunPSK" w:hAnsi="TH SarabunPSK" w:cs="TH SarabunPSK"/>
          <w:b/>
          <w:bCs/>
          <w:sz w:val="32"/>
          <w:szCs w:val="32"/>
        </w:rPr>
        <w:t>Factor Analysis</w:t>
      </w:r>
      <w:r w:rsidRPr="006566D7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6566D7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3009C909" w14:textId="1E64865A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bookmarkStart w:id="78" w:name="_Hlk133439763"/>
      <w:r w:rsidRPr="006566D7">
        <w:rPr>
          <w:rFonts w:ascii="TH SarabunPSK" w:hAnsi="TH SarabunPSK" w:cs="TH SarabunPSK"/>
          <w:sz w:val="32"/>
          <w:szCs w:val="32"/>
          <w:cs/>
        </w:rPr>
        <w:t>การวิเคราะห์</w:t>
      </w:r>
      <w:bookmarkEnd w:id="78"/>
      <w:r>
        <w:rPr>
          <w:rFonts w:ascii="TH SarabunPSK" w:hAnsi="TH SarabunPSK" w:cs="TH SarabunPSK" w:hint="cs"/>
          <w:sz w:val="32"/>
          <w:szCs w:val="32"/>
          <w:cs/>
        </w:rPr>
        <w:t>ปัจจัย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 (นงลักษณ์ วิรัชชัย</w:t>
      </w:r>
      <w:r w:rsidRPr="006566D7">
        <w:rPr>
          <w:rFonts w:ascii="TH SarabunPSK" w:hAnsi="TH SarabunPSK" w:cs="TH SarabunPSK"/>
          <w:sz w:val="32"/>
          <w:szCs w:val="32"/>
        </w:rPr>
        <w:t xml:space="preserve">, </w:t>
      </w:r>
      <w:r w:rsidRPr="006566D7">
        <w:rPr>
          <w:rFonts w:ascii="TH SarabunPSK" w:hAnsi="TH SarabunPSK" w:cs="TH SarabunPSK"/>
          <w:sz w:val="32"/>
          <w:szCs w:val="32"/>
          <w:cs/>
        </w:rPr>
        <w:t>2538 ) เป็นวิธีการทางสถิติที่จะช่วยค้นหาลักษณะของตัวแปรหลายๆ ตัวที่สัมพันธ์ซึ่งกันและกันเป็นการลดจานวนตัวแปรให้น้อยลงเพื่อให้ง่ายต่อการเข้าใจ ทำให้สามารถมองเห็นโครงสร้าง และแบบแผนของตัวแปรในลักษณะของความสัมพันธ์ระหว่างตัวแปร ซึ่งจะช่วยอธิบายความหมายและลักษณะของตัวแปรที่ทำให้สามารถให้จํากัดความของตัวแปรให้ชัดเจนยิ่งขึ้น ช่วยตัดสินว่าควรจะศึกษาตัวแปรด้วย ใดบ้างและตัวแปรใดเกี่ยวข้องกับตัวแปรใดการวิเคราะห์องค์ประกอบจะเป็นศูนย์รวมความหลากหลายของการวิเคราะห์ความสัมพันธ์ซึ่งถูกออกแบบมาเพื่อใชตรวจสอบความสัมพันธ์ภายในระหว่างตัวแปรต่างๆ ที่สังเกตหรือวัดได้การวิเคราะห์องค์ประกอบมักทำใน 2 ลักษณะคือ</w:t>
      </w:r>
    </w:p>
    <w:p w14:paraId="0272339E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1. เพื่อสำรวจหรือค้นหาตัวแปรแฝงที่ซ่อนอยู่ภายใต้ตัวแปรที่สังเกตหรือวัดได้ เรียกว่า การวิเคราะห์องค์ประกอบเชิงสำรวจ  (</w:t>
      </w:r>
      <w:r w:rsidRPr="006566D7">
        <w:rPr>
          <w:rFonts w:ascii="TH SarabunPSK" w:hAnsi="TH SarabunPSK" w:cs="TH SarabunPSK"/>
          <w:sz w:val="32"/>
          <w:szCs w:val="32"/>
        </w:rPr>
        <w:t>Exploratory Factor Analysis)</w:t>
      </w:r>
    </w:p>
    <w:p w14:paraId="7232E39A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2. เพื่อพิสูจน์ตรวจสอบหรือยืนยันทฤษฎีที่ผู้อื่นค้นพบ เรียกว่า การวิเคราะห์องค์ประกอบ</w:t>
      </w:r>
    </w:p>
    <w:p w14:paraId="2552756C" w14:textId="77777777" w:rsidR="004F3246" w:rsidRPr="006566D7" w:rsidRDefault="004F3246" w:rsidP="00BD7C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เชิงยืนยืน (</w:t>
      </w:r>
      <w:r w:rsidRPr="006566D7">
        <w:rPr>
          <w:rFonts w:ascii="TH SarabunPSK" w:hAnsi="TH SarabunPSK" w:cs="TH SarabunPSK"/>
          <w:sz w:val="32"/>
          <w:szCs w:val="32"/>
        </w:rPr>
        <w:t>Confirmatory Factor Analysis)</w:t>
      </w:r>
    </w:p>
    <w:p w14:paraId="676F7EFB" w14:textId="65B742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จุดมุ่งหมายของการวิเคราะห์องค์ประกอบในการวิเคราะห์องค์ประกอบมีหลักใหญ่ๆ ที่ต้องการคำตอบอยู่ 2 ลักษณะ (อุทุมพร ทองอุไทย</w:t>
      </w:r>
      <w:r w:rsidRPr="006566D7">
        <w:rPr>
          <w:rFonts w:ascii="TH SarabunPSK" w:hAnsi="TH SarabunPSK" w:cs="TH SarabunPSK"/>
          <w:sz w:val="32"/>
          <w:szCs w:val="32"/>
        </w:rPr>
        <w:t xml:space="preserve">, </w:t>
      </w:r>
      <w:r w:rsidRPr="006566D7">
        <w:rPr>
          <w:rFonts w:ascii="TH SarabunPSK" w:hAnsi="TH SarabunPSK" w:cs="TH SarabunPSK"/>
          <w:sz w:val="32"/>
          <w:szCs w:val="32"/>
          <w:cs/>
        </w:rPr>
        <w:t>2523 ) คือ “มีความง่ายเชิงสถิติและมีความหมายในเนื้อหา” จุดมุ่งหมายในการวิเคราะห์องค์ประกอบอาจจำแนกได้ ดังนี้</w:t>
      </w:r>
    </w:p>
    <w:p w14:paraId="3B675FB7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1. ช่วยบรรยายเกี่ยวกับขอบเขตที่ต้องการศึกษา</w:t>
      </w:r>
    </w:p>
    <w:p w14:paraId="07CFC4FA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2. ช่วยตรวจสอบทฤษฎีที่เกี่ยวกบความสัมพันธ์ระหว่างตัวแปร </w:t>
      </w:r>
    </w:p>
    <w:p w14:paraId="48C467F6" w14:textId="77777777" w:rsidR="004F3246" w:rsidRPr="006566D7" w:rsidRDefault="004F3246" w:rsidP="00BD7C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           3. ช่วยสร้างความสมพันธ์เชิงหน้าที่ระหว่างตัวแปร </w:t>
      </w:r>
    </w:p>
    <w:p w14:paraId="31D52A99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4. วิเคราะห์บุคคลหรือวัตถุและจัดให้เป็นประเภทต่าง ๆ</w:t>
      </w:r>
    </w:p>
    <w:p w14:paraId="59D00E71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5. วิเคราะห์โครงสร้างองค์ประกอบของตัวแปรที่เป็นเกณฑ์ และระบุตัวแปรที่เป็นประโยชน์ในสมการถดถอย</w:t>
      </w:r>
    </w:p>
    <w:p w14:paraId="1DC6DD3E" w14:textId="77777777" w:rsidR="004F3246" w:rsidRPr="00B94A61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94A6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B94A61">
        <w:rPr>
          <w:rFonts w:ascii="TH SarabunPSK" w:hAnsi="TH SarabunPSK" w:cs="TH SarabunPSK"/>
          <w:sz w:val="32"/>
          <w:szCs w:val="32"/>
          <w:cs/>
        </w:rPr>
        <w:t>นตอนในกระบวนการว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94A61">
        <w:rPr>
          <w:rFonts w:ascii="TH SarabunPSK" w:hAnsi="TH SarabunPSK" w:cs="TH SarabunPSK"/>
          <w:sz w:val="32"/>
          <w:szCs w:val="32"/>
          <w:cs/>
        </w:rPr>
        <w:t>เคราะห์องค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94A61">
        <w:rPr>
          <w:rFonts w:ascii="TH SarabunPSK" w:hAnsi="TH SarabunPSK" w:cs="TH SarabunPSK"/>
          <w:sz w:val="32"/>
          <w:szCs w:val="32"/>
          <w:cs/>
        </w:rPr>
        <w:t>ประกอบและแปลความหมาย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94A61">
        <w:rPr>
          <w:rFonts w:ascii="TH SarabunPSK" w:hAnsi="TH SarabunPSK" w:cs="TH SarabunPSK"/>
          <w:sz w:val="32"/>
          <w:szCs w:val="32"/>
          <w:cs/>
        </w:rPr>
        <w:t>แบ่งได้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94A61">
        <w:rPr>
          <w:rFonts w:ascii="TH SarabunPSK" w:hAnsi="TH SarabunPSK" w:cs="TH SarabunPSK"/>
          <w:sz w:val="32"/>
          <w:szCs w:val="32"/>
          <w:cs/>
        </w:rPr>
        <w:t>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94A6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B94A61">
        <w:rPr>
          <w:rFonts w:ascii="TH SarabunPSK" w:hAnsi="TH SarabunPSK" w:cs="TH SarabunPSK"/>
          <w:sz w:val="32"/>
          <w:szCs w:val="32"/>
          <w:cs/>
        </w:rPr>
        <w:t>นตอน (วิเชียร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94A61">
        <w:rPr>
          <w:rFonts w:ascii="TH SarabunPSK" w:hAnsi="TH SarabunPSK" w:cs="TH SarabunPSK"/>
          <w:sz w:val="32"/>
          <w:szCs w:val="32"/>
          <w:cs/>
        </w:rPr>
        <w:t>ไชยบัง</w:t>
      </w:r>
      <w:r w:rsidRPr="00B94A61">
        <w:rPr>
          <w:rFonts w:ascii="TH SarabunPSK" w:hAnsi="TH SarabunPSK" w:cs="TH SarabunPSK"/>
          <w:sz w:val="32"/>
          <w:szCs w:val="32"/>
        </w:rPr>
        <w:t xml:space="preserve">, </w:t>
      </w:r>
      <w:r w:rsidRPr="00B94A61">
        <w:rPr>
          <w:rFonts w:ascii="TH SarabunPSK" w:hAnsi="TH SarabunPSK" w:cs="TH SarabunPSK"/>
          <w:sz w:val="32"/>
          <w:szCs w:val="32"/>
          <w:cs/>
        </w:rPr>
        <w:t>2544 : 1 - 12) คือ</w:t>
      </w:r>
    </w:p>
    <w:p w14:paraId="71226558" w14:textId="77777777" w:rsidR="004F3246" w:rsidRPr="00B94A61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94A61">
        <w:rPr>
          <w:rFonts w:ascii="TH SarabunPSK" w:hAnsi="TH SarabunPSK" w:cs="TH SarabunPSK"/>
          <w:sz w:val="32"/>
          <w:szCs w:val="32"/>
          <w:cs/>
        </w:rPr>
        <w:t>1. เตรียมข้อมูลและตรวจสอบความสัมพันธ์ระหว่างต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B94A61">
        <w:rPr>
          <w:rFonts w:ascii="TH SarabunPSK" w:hAnsi="TH SarabunPSK" w:cs="TH SarabunPSK"/>
          <w:sz w:val="32"/>
          <w:szCs w:val="32"/>
          <w:cs/>
        </w:rPr>
        <w:t>วแปร</w:t>
      </w:r>
    </w:p>
    <w:p w14:paraId="4F96C84B" w14:textId="77777777" w:rsidR="004F3246" w:rsidRPr="00B94A61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94A61">
        <w:rPr>
          <w:rFonts w:ascii="TH SarabunPSK" w:hAnsi="TH SarabunPSK" w:cs="TH SarabunPSK"/>
          <w:sz w:val="32"/>
          <w:szCs w:val="32"/>
          <w:cs/>
        </w:rPr>
        <w:t>2. การสก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B94A61">
        <w:rPr>
          <w:rFonts w:ascii="TH SarabunPSK" w:hAnsi="TH SarabunPSK" w:cs="TH SarabunPSK"/>
          <w:sz w:val="32"/>
          <w:szCs w:val="32"/>
          <w:cs/>
        </w:rPr>
        <w:t>ดองค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94A61">
        <w:rPr>
          <w:rFonts w:ascii="TH SarabunPSK" w:hAnsi="TH SarabunPSK" w:cs="TH SarabunPSK"/>
          <w:sz w:val="32"/>
          <w:szCs w:val="32"/>
          <w:cs/>
        </w:rPr>
        <w:t xml:space="preserve">ประกอบ์ </w:t>
      </w:r>
    </w:p>
    <w:p w14:paraId="668ED1AA" w14:textId="77777777" w:rsidR="004F3246" w:rsidRPr="00B94A61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94A61">
        <w:rPr>
          <w:rFonts w:ascii="TH SarabunPSK" w:hAnsi="TH SarabunPSK" w:cs="TH SarabunPSK"/>
          <w:sz w:val="32"/>
          <w:szCs w:val="32"/>
          <w:cs/>
        </w:rPr>
        <w:t>3. การหมุนแกนองค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94A61">
        <w:rPr>
          <w:rFonts w:ascii="TH SarabunPSK" w:hAnsi="TH SarabunPSK" w:cs="TH SarabunPSK"/>
          <w:sz w:val="32"/>
          <w:szCs w:val="32"/>
          <w:cs/>
        </w:rPr>
        <w:t>ประกอบ</w:t>
      </w:r>
    </w:p>
    <w:p w14:paraId="100E6098" w14:textId="77777777" w:rsidR="004F3246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94A61">
        <w:rPr>
          <w:rFonts w:ascii="TH SarabunPSK" w:hAnsi="TH SarabunPSK" w:cs="TH SarabunPSK"/>
          <w:sz w:val="32"/>
          <w:szCs w:val="32"/>
          <w:cs/>
        </w:rPr>
        <w:t>4. การแปลความหมายและกำหนดชื่อองค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94A61">
        <w:rPr>
          <w:rFonts w:ascii="TH SarabunPSK" w:hAnsi="TH SarabunPSK" w:cs="TH SarabunPSK"/>
          <w:sz w:val="32"/>
          <w:szCs w:val="32"/>
          <w:cs/>
        </w:rPr>
        <w:t>ประกอบ</w:t>
      </w:r>
    </w:p>
    <w:p w14:paraId="27162C00" w14:textId="77777777" w:rsidR="00912DA1" w:rsidRDefault="00912DA1" w:rsidP="00912DA1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</w:p>
    <w:p w14:paraId="129C6809" w14:textId="03F69DF3" w:rsidR="00912DA1" w:rsidRPr="00912DA1" w:rsidRDefault="00912DA1" w:rsidP="00912DA1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lastRenderedPageBreak/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10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 w:rsidRPr="00357481">
        <w:rPr>
          <w:rFonts w:ascii="TH SarabunPSK" w:eastAsia="Times New Roman" w:hAnsi="TH SarabunPSK" w:cs="TH SarabunPSK"/>
          <w:sz w:val="32"/>
          <w:szCs w:val="32"/>
        </w:rPr>
        <w:t>1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912DA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เตรียมข้อมูลและตรวจสอบความสัมพันธ์ระหว่างตัวแปร</w:t>
      </w:r>
    </w:p>
    <w:p w14:paraId="3350CD2C" w14:textId="18A2C2BC" w:rsidR="004F3246" w:rsidRDefault="00912DA1" w:rsidP="00912DA1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เตรี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ยมข้อมูลและตรวจสอบความสัมพันธ์ระหว่างตัวแปรข้อมูลที่ใช้ในการวิเคราะห์ องค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์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ประกอบนั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้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น จะต้องมีลักษณะเป็นตัวแปรต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่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อเนื่องหลาย ๆ ตัวแปรที่เก็บจากกลุ่มตัวอย่างหล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งจากนั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้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นทำการตรวจสอบว่าตัวแปรต่างๆ มีความสัมพันธ์กันหรือ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ไ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ม</w:t>
      </w:r>
      <w:r w:rsidR="004F3246"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ถ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้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าต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วแปรมีความสัมพันธ์กันมากหรือมีความสัมพันธ์กันอย่างมีนัยสำค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 xml:space="preserve">ญจะสามารถใช้เทคนิค </w:t>
      </w:r>
      <w:r w:rsidR="004F3246" w:rsidRPr="00B94A61">
        <w:rPr>
          <w:rFonts w:ascii="TH SarabunPSK" w:hAnsi="TH SarabunPSK" w:cs="TH SarabunPSK"/>
          <w:sz w:val="32"/>
          <w:szCs w:val="32"/>
        </w:rPr>
        <w:t xml:space="preserve">Factor Analysis 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ได้ถ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้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าต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วแปรไม่มีความสัมพันธ์กัน หรือมีความสัมพันธ์กันน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้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อย ไม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่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 xml:space="preserve">ควรใช้เทคนิค </w:t>
      </w:r>
      <w:r w:rsidR="004F3246" w:rsidRPr="00B94A61">
        <w:rPr>
          <w:rFonts w:ascii="TH SarabunPSK" w:hAnsi="TH SarabunPSK" w:cs="TH SarabunPSK"/>
          <w:sz w:val="32"/>
          <w:szCs w:val="32"/>
        </w:rPr>
        <w:t xml:space="preserve">Factor Analysis </w:t>
      </w:r>
      <w:r w:rsidR="004F3246" w:rsidRPr="00B94A61">
        <w:rPr>
          <w:rFonts w:ascii="TH SarabunPSK" w:hAnsi="TH SarabunPSK" w:cs="TH SarabunPSK"/>
          <w:sz w:val="32"/>
          <w:szCs w:val="32"/>
          <w:cs/>
        </w:rPr>
        <w:t>โดยการตรวจสอบทำได้หลายวิธ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ี ดังนี้</w:t>
      </w:r>
    </w:p>
    <w:p w14:paraId="3DDBD52B" w14:textId="77777777" w:rsidR="00486827" w:rsidRPr="00B94A61" w:rsidRDefault="00486827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58DB7B3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827">
        <w:rPr>
          <w:rFonts w:ascii="TH SarabunPSK" w:hAnsi="TH SarabunPSK" w:cs="TH SarabunPSK"/>
          <w:b/>
          <w:bCs/>
          <w:sz w:val="32"/>
          <w:szCs w:val="32"/>
          <w:cs/>
        </w:rPr>
        <w:t>วิธีที่1 การตรวจสอบโดยใช้ค่าสัมประสิทธิ์สหสัมพันธ์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 โดยการสร้างเมทริก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แสดงสมประสิทธิ์สหสัมพันธ์ของตัวแปรทุกคู่</w:t>
      </w:r>
    </w:p>
    <w:p w14:paraId="18CD2925" w14:textId="77777777" w:rsidR="004F3246" w:rsidRPr="006566D7" w:rsidRDefault="004F3246" w:rsidP="004B319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- ถ้าค่าสัมประสิทธ</w:t>
      </w:r>
      <w:r>
        <w:rPr>
          <w:rFonts w:ascii="TH SarabunPSK" w:hAnsi="TH SarabunPSK" w:cs="TH SarabunPSK" w:hint="cs"/>
          <w:sz w:val="32"/>
          <w:szCs w:val="32"/>
          <w:cs/>
        </w:rPr>
        <w:t>ิ์</w:t>
      </w:r>
      <w:r w:rsidRPr="006566D7">
        <w:rPr>
          <w:rFonts w:ascii="TH SarabunPSK" w:hAnsi="TH SarabunPSK" w:cs="TH SarabunPSK"/>
          <w:sz w:val="32"/>
          <w:szCs w:val="32"/>
          <w:cs/>
        </w:rPr>
        <w:t>สหสัมพันธ์ของตัวแปรคู</w:t>
      </w:r>
      <w:r>
        <w:rPr>
          <w:rFonts w:ascii="TH SarabunPSK" w:hAnsi="TH SarabunPSK" w:cs="TH SarabunPSK" w:hint="cs"/>
          <w:sz w:val="32"/>
          <w:szCs w:val="32"/>
          <w:cs/>
        </w:rPr>
        <w:t>ณ</w:t>
      </w:r>
      <w:r w:rsidRPr="006566D7">
        <w:rPr>
          <w:rFonts w:ascii="TH SarabunPSK" w:hAnsi="TH SarabunPSK" w:cs="TH SarabunPSK"/>
          <w:sz w:val="32"/>
          <w:szCs w:val="32"/>
          <w:cs/>
        </w:rPr>
        <w:t>ใดมีค่าเขาใกล +1 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-1 แสดงว่าตัวแปรคู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6566D7">
        <w:rPr>
          <w:rFonts w:ascii="TH SarabunPSK" w:hAnsi="TH SarabunPSK" w:cs="TH SarabunPSK"/>
          <w:sz w:val="32"/>
          <w:szCs w:val="32"/>
          <w:cs/>
        </w:rPr>
        <w:t>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6566D7">
        <w:rPr>
          <w:rFonts w:ascii="TH SarabunPSK" w:hAnsi="TH SarabunPSK" w:cs="TH SarabunPSK"/>
          <w:sz w:val="32"/>
          <w:szCs w:val="32"/>
          <w:cs/>
        </w:rPr>
        <w:t>นมีความสัมพันธ์กันมากควรอย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6566D7">
        <w:rPr>
          <w:rFonts w:ascii="TH SarabunPSK" w:hAnsi="TH SarabunPSK" w:cs="TH SarabunPSK"/>
          <w:sz w:val="32"/>
          <w:szCs w:val="32"/>
        </w:rPr>
        <w:t xml:space="preserve">Factor </w:t>
      </w:r>
      <w:r w:rsidRPr="006566D7">
        <w:rPr>
          <w:rFonts w:ascii="TH SarabunPSK" w:hAnsi="TH SarabunPSK" w:cs="TH SarabunPSK"/>
          <w:sz w:val="32"/>
          <w:szCs w:val="32"/>
          <w:cs/>
        </w:rPr>
        <w:t>เดียวกัน</w:t>
      </w:r>
    </w:p>
    <w:p w14:paraId="11B01F20" w14:textId="77777777" w:rsidR="004F3246" w:rsidRPr="006566D7" w:rsidRDefault="004F3246" w:rsidP="004B3190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- ถ้าค่าสัมประสิทธ</w:t>
      </w:r>
      <w:r>
        <w:rPr>
          <w:rFonts w:ascii="TH SarabunPSK" w:hAnsi="TH SarabunPSK" w:cs="TH SarabunPSK" w:hint="cs"/>
          <w:sz w:val="32"/>
          <w:szCs w:val="32"/>
          <w:cs/>
        </w:rPr>
        <w:t>ิ์</w:t>
      </w:r>
      <w:r w:rsidRPr="006566D7">
        <w:rPr>
          <w:rFonts w:ascii="TH SarabunPSK" w:hAnsi="TH SarabunPSK" w:cs="TH SarabunPSK"/>
          <w:sz w:val="32"/>
          <w:szCs w:val="32"/>
          <w:cs/>
        </w:rPr>
        <w:t>สหสัมพันธ์ของตัวแปรคูใดมีค่าใกล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6566D7">
        <w:rPr>
          <w:rFonts w:ascii="TH SarabunPSK" w:hAnsi="TH SarabunPSK" w:cs="TH SarabunPSK"/>
          <w:sz w:val="32"/>
          <w:szCs w:val="32"/>
          <w:cs/>
        </w:rPr>
        <w:t>ศูนย์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แสดงว่าตัวแปรคู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6566D7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6566D7">
        <w:rPr>
          <w:rFonts w:ascii="TH SarabunPSK" w:hAnsi="TH SarabunPSK" w:cs="TH SarabunPSK"/>
          <w:sz w:val="32"/>
          <w:szCs w:val="32"/>
          <w:cs/>
        </w:rPr>
        <w:t>น้</w:t>
      </w:r>
      <w:r>
        <w:rPr>
          <w:rFonts w:ascii="TH SarabunPSK" w:hAnsi="TH SarabunPSK" w:cs="TH SarabunPSK" w:hint="cs"/>
          <w:sz w:val="32"/>
          <w:szCs w:val="32"/>
          <w:cs/>
        </w:rPr>
        <w:t>ไ</w:t>
      </w:r>
      <w:r w:rsidRPr="006566D7">
        <w:rPr>
          <w:rFonts w:ascii="TH SarabunPSK" w:hAnsi="TH SarabunPSK" w:cs="TH SarabunPSK"/>
          <w:sz w:val="32"/>
          <w:szCs w:val="32"/>
          <w:cs/>
        </w:rPr>
        <w:t>ม่มีความสัมพันธ์กัน หรือสัมพันธ์กันน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6566D7">
        <w:rPr>
          <w:rFonts w:ascii="TH SarabunPSK" w:hAnsi="TH SarabunPSK" w:cs="TH SarabunPSK"/>
          <w:sz w:val="32"/>
          <w:szCs w:val="32"/>
          <w:cs/>
        </w:rPr>
        <w:t>อยควรอย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6566D7">
        <w:rPr>
          <w:rFonts w:ascii="TH SarabunPSK" w:hAnsi="TH SarabunPSK" w:cs="TH SarabunPSK"/>
          <w:sz w:val="32"/>
          <w:szCs w:val="32"/>
          <w:cs/>
        </w:rPr>
        <w:t>คนละ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</w:rPr>
        <w:t>Factor</w:t>
      </w:r>
    </w:p>
    <w:p w14:paraId="2CA6C852" w14:textId="77777777" w:rsidR="004F3246" w:rsidRDefault="004F3246" w:rsidP="0048682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- ถามตัวแปรที่ไม่มีความสัมพันธ์กับตัวแปรอ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6566D7">
        <w:rPr>
          <w:rFonts w:ascii="TH SarabunPSK" w:hAnsi="TH SarabunPSK" w:cs="TH SarabunPSK"/>
          <w:sz w:val="32"/>
          <w:szCs w:val="32"/>
          <w:cs/>
        </w:rPr>
        <w:t>น ๆ หรือมีความสัมพันธ์กับ</w:t>
      </w:r>
      <w:r w:rsidRPr="00B94A61">
        <w:rPr>
          <w:rFonts w:ascii="TH SarabunPSK" w:hAnsi="TH SarabunPSK" w:cs="TH SarabunPSK"/>
          <w:sz w:val="32"/>
          <w:szCs w:val="32"/>
          <w:cs/>
        </w:rPr>
        <w:t>ตัวแปรอ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B94A61">
        <w:rPr>
          <w:rFonts w:ascii="TH SarabunPSK" w:hAnsi="TH SarabunPSK" w:cs="TH SarabunPSK"/>
          <w:sz w:val="32"/>
          <w:szCs w:val="32"/>
          <w:cs/>
        </w:rPr>
        <w:t>นๆ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94A61">
        <w:rPr>
          <w:rFonts w:ascii="TH SarabunPSK" w:hAnsi="TH SarabunPSK" w:cs="TH SarabunPSK"/>
          <w:sz w:val="32"/>
          <w:szCs w:val="32"/>
          <w:cs/>
        </w:rPr>
        <w:t>ที่เหลือน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94A61">
        <w:rPr>
          <w:rFonts w:ascii="TH SarabunPSK" w:hAnsi="TH SarabunPSK" w:cs="TH SarabunPSK"/>
          <w:sz w:val="32"/>
          <w:szCs w:val="32"/>
          <w:cs/>
        </w:rPr>
        <w:t>อยมาก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94A61">
        <w:rPr>
          <w:rFonts w:ascii="TH SarabunPSK" w:hAnsi="TH SarabunPSK" w:cs="TH SarabunPSK"/>
          <w:sz w:val="32"/>
          <w:szCs w:val="32"/>
          <w:cs/>
        </w:rPr>
        <w:t>ควร</w:t>
      </w:r>
      <w:r>
        <w:rPr>
          <w:rFonts w:ascii="TH SarabunPSK" w:hAnsi="TH SarabunPSK" w:cs="TH SarabunPSK" w:hint="cs"/>
          <w:sz w:val="32"/>
          <w:szCs w:val="32"/>
          <w:cs/>
        </w:rPr>
        <w:t>ตัดตั</w:t>
      </w:r>
      <w:r w:rsidRPr="00B94A61">
        <w:rPr>
          <w:rFonts w:ascii="TH SarabunPSK" w:hAnsi="TH SarabunPSK" w:cs="TH SarabunPSK"/>
          <w:sz w:val="32"/>
          <w:szCs w:val="32"/>
          <w:cs/>
        </w:rPr>
        <w:t>วแปรน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B94A61">
        <w:rPr>
          <w:rFonts w:ascii="TH SarabunPSK" w:hAnsi="TH SarabunPSK" w:cs="TH SarabunPSK"/>
          <w:sz w:val="32"/>
          <w:szCs w:val="32"/>
          <w:cs/>
        </w:rPr>
        <w:t>นออกจากการว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94A61">
        <w:rPr>
          <w:rFonts w:ascii="TH SarabunPSK" w:hAnsi="TH SarabunPSK" w:cs="TH SarabunPSK"/>
          <w:sz w:val="32"/>
          <w:szCs w:val="32"/>
          <w:cs/>
        </w:rPr>
        <w:t>เคราะห์</w:t>
      </w:r>
    </w:p>
    <w:p w14:paraId="155FC663" w14:textId="77777777" w:rsidR="00486827" w:rsidRDefault="00486827" w:rsidP="0048682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64A7A37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827">
        <w:rPr>
          <w:rFonts w:ascii="TH SarabunPSK" w:hAnsi="TH SarabunPSK" w:cs="TH SarabunPSK"/>
          <w:b/>
          <w:bCs/>
          <w:sz w:val="32"/>
          <w:szCs w:val="32"/>
          <w:cs/>
        </w:rPr>
        <w:t xml:space="preserve">วิธีที่2 ใช้สถิติ </w:t>
      </w:r>
      <w:r w:rsidRPr="00486827">
        <w:rPr>
          <w:rFonts w:ascii="TH SarabunPSK" w:hAnsi="TH SarabunPSK" w:cs="TH SarabunPSK"/>
          <w:b/>
          <w:bCs/>
          <w:sz w:val="32"/>
          <w:szCs w:val="32"/>
        </w:rPr>
        <w:t>KMO (Kaiser-Meyer-Olkin Measure of Sampling Adequacy)</w:t>
      </w: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>ซึ่งเป็นค่าที่ใช้ว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ดความเหมาะสมของข้อมูลตัวอย่างที่จะนำมาวิเคราะห์โดยเทคนิค </w:t>
      </w:r>
      <w:r w:rsidRPr="006566D7">
        <w:rPr>
          <w:rFonts w:ascii="TH SarabunPSK" w:hAnsi="TH SarabunPSK" w:cs="TH SarabunPSK"/>
          <w:sz w:val="32"/>
          <w:szCs w:val="32"/>
        </w:rPr>
        <w:t xml:space="preserve">Factor Analysis </w:t>
      </w:r>
      <w:r w:rsidRPr="006566D7">
        <w:rPr>
          <w:rFonts w:ascii="TH SarabunPSK" w:hAnsi="TH SarabunPSK" w:cs="TH SarabunPSK"/>
          <w:sz w:val="32"/>
          <w:szCs w:val="32"/>
          <w:cs/>
        </w:rPr>
        <w:t>โดยที่</w:t>
      </w:r>
    </w:p>
    <w:p w14:paraId="423F56F0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6566D7">
        <w:rPr>
          <w:rFonts w:ascii="TH SarabunPSK" w:hAnsi="TH SarabunPSK" w:cs="TH SarabunPSK"/>
          <w:sz w:val="32"/>
          <w:szCs w:val="32"/>
        </w:rPr>
        <w:t xml:space="preserve">r </w:t>
      </w:r>
      <w:r w:rsidRPr="006566D7">
        <w:rPr>
          <w:rFonts w:ascii="TH SarabunPSK" w:hAnsi="TH SarabunPSK" w:cs="TH SarabunPSK"/>
          <w:sz w:val="32"/>
          <w:szCs w:val="32"/>
          <w:cs/>
        </w:rPr>
        <w:t>คือค่าส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6566D7">
        <w:rPr>
          <w:rFonts w:ascii="TH SarabunPSK" w:hAnsi="TH SarabunPSK" w:cs="TH SarabunPSK"/>
          <w:sz w:val="32"/>
          <w:szCs w:val="32"/>
          <w:cs/>
        </w:rPr>
        <w:t>มประสิทธิ์สหสัมพันธ์ซึ่งทำให้ค่า 0</w:t>
      </w:r>
      <w:r w:rsidRPr="006566D7">
        <w:rPr>
          <w:rFonts w:ascii="TH SarabunPSK" w:hAnsi="TH SarabunPSK" w:cs="TH SarabunPSK"/>
          <w:sz w:val="32"/>
          <w:szCs w:val="32"/>
        </w:rPr>
        <w:t xml:space="preserve">  </w:t>
      </w:r>
      <w:r w:rsidR="00486827" w:rsidRPr="00CE4550">
        <w:rPr>
          <w:position w:val="-4"/>
          <w:cs/>
        </w:rPr>
        <w:object w:dxaOrig="200" w:dyaOrig="240" w14:anchorId="0BB16747">
          <v:shape id="_x0000_i1299" type="#_x0000_t75" style="width:10.2pt;height:12pt" o:ole="">
            <v:imagedata r:id="rId542" o:title=""/>
          </v:shape>
          <o:OLEObject Type="Embed" ProgID="Equation.DSMT4" ShapeID="_x0000_i1299" DrawAspect="Content" ObjectID="_1745853042" r:id="rId543"/>
        </w:object>
      </w:r>
      <w:r w:rsidRPr="006566D7">
        <w:rPr>
          <w:rFonts w:ascii="TH SarabunPSK" w:hAnsi="TH SarabunPSK" w:cs="TH SarabunPSK"/>
          <w:sz w:val="32"/>
          <w:szCs w:val="32"/>
        </w:rPr>
        <w:t>KMO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86827" w:rsidRPr="00CE4550">
        <w:rPr>
          <w:position w:val="-4"/>
          <w:cs/>
        </w:rPr>
        <w:object w:dxaOrig="200" w:dyaOrig="240" w14:anchorId="2FD3B801">
          <v:shape id="_x0000_i1300" type="#_x0000_t75" style="width:10.2pt;height:12pt" o:ole="">
            <v:imagedata r:id="rId542" o:title=""/>
          </v:shape>
          <o:OLEObject Type="Embed" ProgID="Equation.DSMT4" ShapeID="_x0000_i1300" DrawAspect="Content" ObjectID="_1745853043" r:id="rId544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>1</w:t>
      </w:r>
    </w:p>
    <w:p w14:paraId="12F70F8E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- ถ้าค่า </w:t>
      </w:r>
      <w:r w:rsidRPr="006566D7">
        <w:rPr>
          <w:rFonts w:ascii="TH SarabunPSK" w:hAnsi="TH SarabunPSK" w:cs="TH SarabunPSK"/>
          <w:sz w:val="32"/>
          <w:szCs w:val="32"/>
        </w:rPr>
        <w:t xml:space="preserve">KMO </w:t>
      </w:r>
      <w:r w:rsidRPr="006566D7">
        <w:rPr>
          <w:rFonts w:ascii="TH SarabunPSK" w:hAnsi="TH SarabunPSK" w:cs="TH SarabunPSK"/>
          <w:sz w:val="32"/>
          <w:szCs w:val="32"/>
          <w:cs/>
        </w:rPr>
        <w:t>มีค่าน้อย (เข้าสู่ศูนย์</w:t>
      </w:r>
      <w:r w:rsidRPr="006566D7">
        <w:rPr>
          <w:rFonts w:ascii="TH SarabunPSK" w:hAnsi="TH SarabunPSK" w:cs="TH SarabunPSK"/>
          <w:sz w:val="32"/>
          <w:szCs w:val="32"/>
        </w:rPr>
        <w:t xml:space="preserve">)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แสดงว่าเทคนิค </w:t>
      </w:r>
      <w:r w:rsidRPr="006566D7">
        <w:rPr>
          <w:rFonts w:ascii="TH SarabunPSK" w:hAnsi="TH SarabunPSK" w:cs="TH SarabunPSK"/>
          <w:sz w:val="32"/>
          <w:szCs w:val="32"/>
        </w:rPr>
        <w:t xml:space="preserve">Factor analysis </w:t>
      </w:r>
      <w:r w:rsidRPr="006566D7">
        <w:rPr>
          <w:rFonts w:ascii="TH SarabunPSK" w:hAnsi="TH SarabunPSK" w:cs="TH SarabunPSK"/>
          <w:sz w:val="32"/>
          <w:szCs w:val="32"/>
          <w:cs/>
        </w:rPr>
        <w:t>ไม่เหมาะสมกับข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6566D7">
        <w:rPr>
          <w:rFonts w:ascii="TH SarabunPSK" w:hAnsi="TH SarabunPSK" w:cs="TH SarabunPSK"/>
          <w:sz w:val="32"/>
          <w:szCs w:val="32"/>
          <w:cs/>
        </w:rPr>
        <w:t>อมูลที่มีอยู่</w:t>
      </w:r>
    </w:p>
    <w:p w14:paraId="2B1C7050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 xml:space="preserve">- ถ้าค่า </w:t>
      </w:r>
      <w:r w:rsidRPr="006566D7">
        <w:rPr>
          <w:rFonts w:ascii="TH SarabunPSK" w:hAnsi="TH SarabunPSK" w:cs="TH SarabunPSK"/>
          <w:sz w:val="32"/>
          <w:szCs w:val="32"/>
        </w:rPr>
        <w:t xml:space="preserve">KMO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มีค่ามาก (เข้าสู่หนึ่ง) แสดงว่าเทคนิค </w:t>
      </w:r>
      <w:r w:rsidRPr="006566D7">
        <w:rPr>
          <w:rFonts w:ascii="TH SarabunPSK" w:hAnsi="TH SarabunPSK" w:cs="TH SarabunPSK"/>
          <w:sz w:val="32"/>
          <w:szCs w:val="32"/>
        </w:rPr>
        <w:t xml:space="preserve">Factor analysis </w:t>
      </w:r>
      <w:r w:rsidRPr="006566D7">
        <w:rPr>
          <w:rFonts w:ascii="TH SarabunPSK" w:hAnsi="TH SarabunPSK" w:cs="TH SarabunPSK"/>
          <w:sz w:val="32"/>
          <w:szCs w:val="32"/>
          <w:cs/>
        </w:rPr>
        <w:t>เหมาะสมกับข้อมูลที่มีอยู่</w:t>
      </w:r>
    </w:p>
    <w:p w14:paraId="7D0D699A" w14:textId="77777777" w:rsidR="004F3246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- โดยทั่วไ</w:t>
      </w:r>
      <w:r>
        <w:rPr>
          <w:rFonts w:ascii="TH SarabunPSK" w:hAnsi="TH SarabunPSK" w:cs="TH SarabunPSK" w:hint="cs"/>
          <w:sz w:val="32"/>
          <w:szCs w:val="32"/>
          <w:cs/>
        </w:rPr>
        <w:t>ป</w:t>
      </w:r>
      <w:r w:rsidRPr="006566D7">
        <w:rPr>
          <w:rFonts w:ascii="TH SarabunPSK" w:hAnsi="TH SarabunPSK" w:cs="TH SarabunPSK"/>
          <w:sz w:val="32"/>
          <w:szCs w:val="32"/>
          <w:cs/>
        </w:rPr>
        <w:t>ถ</w:t>
      </w:r>
      <w:r>
        <w:rPr>
          <w:rFonts w:ascii="TH SarabunPSK" w:hAnsi="TH SarabunPSK" w:cs="TH SarabunPSK" w:hint="cs"/>
          <w:sz w:val="32"/>
          <w:szCs w:val="32"/>
          <w:cs/>
        </w:rPr>
        <w:t>้า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ค่า </w:t>
      </w:r>
      <w:r w:rsidRPr="006566D7">
        <w:rPr>
          <w:rFonts w:ascii="TH SarabunPSK" w:hAnsi="TH SarabunPSK" w:cs="TH SarabunPSK"/>
          <w:sz w:val="32"/>
          <w:szCs w:val="32"/>
        </w:rPr>
        <w:t xml:space="preserve">KMO </w:t>
      </w:r>
      <w:r w:rsidR="00486827" w:rsidRPr="00CE4550">
        <w:rPr>
          <w:position w:val="-4"/>
        </w:rPr>
        <w:object w:dxaOrig="200" w:dyaOrig="200" w14:anchorId="6846D474">
          <v:shape id="_x0000_i1301" type="#_x0000_t75" style="width:10.2pt;height:10.2pt" o:ole="">
            <v:imagedata r:id="rId545" o:title=""/>
          </v:shape>
          <o:OLEObject Type="Embed" ProgID="Equation.DSMT4" ShapeID="_x0000_i1301" DrawAspect="Content" ObjectID="_1745853044" r:id="rId546"/>
        </w:object>
      </w:r>
      <w:r w:rsidRPr="006566D7">
        <w:rPr>
          <w:rFonts w:ascii="TH SarabunPSK" w:hAnsi="TH SarabunPSK" w:cs="TH SarabunPSK"/>
          <w:sz w:val="32"/>
          <w:szCs w:val="32"/>
        </w:rPr>
        <w:t>0.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5 จะถือว่า ข้อมูลที่มีอยู่ไม่เหมาะสมที่จะใชเทคนิค </w:t>
      </w:r>
      <w:r w:rsidRPr="006566D7">
        <w:rPr>
          <w:rFonts w:ascii="TH SarabunPSK" w:hAnsi="TH SarabunPSK" w:cs="TH SarabunPSK"/>
          <w:sz w:val="32"/>
          <w:szCs w:val="32"/>
        </w:rPr>
        <w:t>Factor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</w:rPr>
        <w:t>Analysis</w:t>
      </w:r>
    </w:p>
    <w:p w14:paraId="06993029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DD94812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827">
        <w:rPr>
          <w:rFonts w:ascii="TH SarabunPSK" w:hAnsi="TH SarabunPSK" w:cs="TH SarabunPSK"/>
          <w:b/>
          <w:bCs/>
          <w:sz w:val="32"/>
          <w:szCs w:val="32"/>
          <w:cs/>
        </w:rPr>
        <w:t>วิธีที่3</w:t>
      </w:r>
      <w:r w:rsidRPr="00486827">
        <w:rPr>
          <w:rFonts w:ascii="TH SarabunPSK" w:hAnsi="TH SarabunPSK" w:cs="TH SarabunPSK"/>
          <w:b/>
          <w:bCs/>
          <w:sz w:val="32"/>
          <w:szCs w:val="32"/>
        </w:rPr>
        <w:t xml:space="preserve"> Bartlett’ s Test of Sphericity</w:t>
      </w:r>
      <w:r w:rsidRPr="006566D7">
        <w:rPr>
          <w:rFonts w:ascii="TH SarabunPSK" w:hAnsi="TH SarabunPSK" w:cs="TH SarabunPSK"/>
          <w:sz w:val="32"/>
          <w:szCs w:val="32"/>
        </w:rPr>
        <w:t xml:space="preserve">  </w:t>
      </w:r>
      <w:r w:rsidRPr="006566D7">
        <w:rPr>
          <w:rFonts w:ascii="TH SarabunPSK" w:hAnsi="TH SarabunPSK" w:cs="TH SarabunPSK"/>
          <w:sz w:val="32"/>
          <w:szCs w:val="32"/>
          <w:cs/>
        </w:rPr>
        <w:t>เป็นการทดสอบค่าไค-สแควร์ (</w:t>
      </w:r>
      <w:r w:rsidRPr="006566D7">
        <w:rPr>
          <w:rFonts w:ascii="TH SarabunPSK" w:hAnsi="TH SarabunPSK" w:cs="TH SarabunPSK"/>
          <w:sz w:val="32"/>
          <w:szCs w:val="32"/>
        </w:rPr>
        <w:t>Chi-square)</w:t>
      </w:r>
    </w:p>
    <w:p w14:paraId="53AEB6B3" w14:textId="77777777" w:rsidR="004F3246" w:rsidRPr="006566D7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t>ของดีเทอร์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มิแ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นนท์ (</w:t>
      </w:r>
      <w:r w:rsidRPr="006566D7">
        <w:rPr>
          <w:rFonts w:ascii="TH SarabunPSK" w:hAnsi="TH SarabunPSK" w:cs="TH SarabunPSK"/>
          <w:sz w:val="32"/>
          <w:szCs w:val="32"/>
        </w:rPr>
        <w:t xml:space="preserve">Determinant)  </w:t>
      </w:r>
      <w:r w:rsidRPr="006566D7">
        <w:rPr>
          <w:rFonts w:ascii="TH SarabunPSK" w:hAnsi="TH SarabunPSK" w:cs="TH SarabunPSK"/>
          <w:sz w:val="32"/>
          <w:szCs w:val="32"/>
          <w:cs/>
        </w:rPr>
        <w:t>ของเมทริก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สหสัมพันธ์  มีการทดสอบสมมติฐานว่าเมทริก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สหสัมพันธ์นัน  เป็นเมทริก</w:t>
      </w:r>
      <w:proofErr w:type="spellStart"/>
      <w:r w:rsidRPr="006566D7">
        <w:rPr>
          <w:rFonts w:ascii="TH SarabunPSK" w:hAnsi="TH SarabunPSK" w:cs="TH SarabunPSK"/>
          <w:sz w:val="32"/>
          <w:szCs w:val="32"/>
          <w:cs/>
        </w:rPr>
        <w:t>ซ์</w:t>
      </w:r>
      <w:proofErr w:type="spellEnd"/>
      <w:r w:rsidRPr="006566D7">
        <w:rPr>
          <w:rFonts w:ascii="TH SarabunPSK" w:hAnsi="TH SarabunPSK" w:cs="TH SarabunPSK"/>
          <w:sz w:val="32"/>
          <w:szCs w:val="32"/>
          <w:cs/>
        </w:rPr>
        <w:t>เอกลักษณ์ (</w:t>
      </w:r>
      <w:r w:rsidRPr="006566D7">
        <w:rPr>
          <w:rFonts w:ascii="TH SarabunPSK" w:hAnsi="TH SarabunPSK" w:cs="TH SarabunPSK"/>
          <w:sz w:val="32"/>
          <w:szCs w:val="32"/>
        </w:rPr>
        <w:t xml:space="preserve">Identity matrix) </w:t>
      </w:r>
      <w:r w:rsidRPr="006566D7">
        <w:rPr>
          <w:rFonts w:ascii="TH SarabunPSK" w:hAnsi="TH SarabunPSK" w:cs="TH SarabunPSK"/>
          <w:sz w:val="32"/>
          <w:szCs w:val="32"/>
          <w:cs/>
        </w:rPr>
        <w:t>หรือไม่จากสมมติฐาน</w:t>
      </w:r>
    </w:p>
    <w:p w14:paraId="70A3DAE6" w14:textId="77777777" w:rsidR="004F3246" w:rsidRPr="006566D7" w:rsidRDefault="004F3246" w:rsidP="00BD7C79">
      <w:pPr>
        <w:spacing w:after="0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="00486827" w:rsidRPr="00CE4550">
        <w:rPr>
          <w:position w:val="-12"/>
        </w:rPr>
        <w:object w:dxaOrig="460" w:dyaOrig="360" w14:anchorId="00515B08">
          <v:shape id="_x0000_i1302" type="#_x0000_t75" style="width:23.4pt;height:18pt" o:ole="">
            <v:imagedata r:id="rId547" o:title=""/>
          </v:shape>
          <o:OLEObject Type="Embed" ProgID="Equation.DSMT4" ShapeID="_x0000_i1302" DrawAspect="Content" ObjectID="_1745853045" r:id="rId548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ตัวแปรต่างๆ</w:t>
      </w:r>
      <w:r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ไม่มีความสัมพันธ์กัน </w:t>
      </w:r>
    </w:p>
    <w:p w14:paraId="59119CA5" w14:textId="488A3844" w:rsidR="004F3246" w:rsidRPr="006566D7" w:rsidRDefault="00912DA1" w:rsidP="00912DA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</w:t>
      </w:r>
      <w:r w:rsidR="004F3246" w:rsidRPr="006566D7"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86827" w:rsidRPr="00CE4550">
        <w:rPr>
          <w:position w:val="-12"/>
        </w:rPr>
        <w:object w:dxaOrig="440" w:dyaOrig="360" w14:anchorId="4C1E032B">
          <v:shape id="_x0000_i1303" type="#_x0000_t75" style="width:21.6pt;height:18pt" o:ole="">
            <v:imagedata r:id="rId549" o:title=""/>
          </v:shape>
          <o:OLEObject Type="Embed" ProgID="Equation.DSMT4" ShapeID="_x0000_i1303" DrawAspect="Content" ObjectID="_1745853046" r:id="rId550"/>
        </w:object>
      </w:r>
      <w:r w:rsidR="004F3246" w:rsidRPr="006566D7">
        <w:rPr>
          <w:rFonts w:ascii="TH SarabunPSK" w:hAnsi="TH SarabunPSK" w:cs="TH SarabunPSK"/>
          <w:sz w:val="32"/>
          <w:szCs w:val="32"/>
          <w:cs/>
        </w:rPr>
        <w:t xml:space="preserve"> ตัวแปรต่างๆ มีความสัมพันธ์กัน</w:t>
      </w:r>
    </w:p>
    <w:p w14:paraId="13B33FC9" w14:textId="77777777" w:rsidR="004F3246" w:rsidRDefault="004F3246" w:rsidP="0048682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566D7">
        <w:rPr>
          <w:rFonts w:ascii="TH SarabunPSK" w:hAnsi="TH SarabunPSK" w:cs="TH SarabunPSK"/>
          <w:sz w:val="32"/>
          <w:szCs w:val="32"/>
          <w:cs/>
        </w:rPr>
        <w:lastRenderedPageBreak/>
        <w:t>ดังนั้นถ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ายอมรับ </w:t>
      </w:r>
      <w:r w:rsidR="00486827" w:rsidRPr="00CE4550">
        <w:rPr>
          <w:position w:val="-12"/>
        </w:rPr>
        <w:object w:dxaOrig="340" w:dyaOrig="360" w14:anchorId="366C6A7B">
          <v:shape id="_x0000_i1304" type="#_x0000_t75" style="width:16.8pt;height:18pt" o:ole="">
            <v:imagedata r:id="rId551" o:title=""/>
          </v:shape>
          <o:OLEObject Type="Embed" ProgID="Equation.DSMT4" ShapeID="_x0000_i1304" DrawAspect="Content" ObjectID="_1745853047" r:id="rId552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แสดงว่าตัวแปรไม่มีความสัมพันธ์กัน จึงไม่ควรใช้เทคนิค </w:t>
      </w:r>
      <w:r w:rsidRPr="006566D7">
        <w:rPr>
          <w:rFonts w:ascii="TH SarabunPSK" w:hAnsi="TH SarabunPSK" w:cs="TH SarabunPSK"/>
          <w:sz w:val="32"/>
          <w:szCs w:val="32"/>
        </w:rPr>
        <w:t>Factor</w: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566D7">
        <w:rPr>
          <w:rFonts w:ascii="TH SarabunPSK" w:hAnsi="TH SarabunPSK" w:cs="TH SarabunPSK"/>
          <w:sz w:val="32"/>
          <w:szCs w:val="32"/>
        </w:rPr>
        <w:t xml:space="preserve">analysis </w:t>
      </w:r>
      <w:r w:rsidRPr="006566D7">
        <w:rPr>
          <w:rFonts w:ascii="TH SarabunPSK" w:hAnsi="TH SarabunPSK" w:cs="TH SarabunPSK"/>
          <w:sz w:val="32"/>
          <w:szCs w:val="32"/>
          <w:cs/>
        </w:rPr>
        <w:t>แต่ถ้าปฏิเสธ</w:t>
      </w:r>
      <w:r w:rsidR="00486827">
        <w:rPr>
          <w:rFonts w:ascii="TH SarabunPSK" w:hAnsi="TH SarabunPSK" w:cs="TH SarabunPSK"/>
          <w:sz w:val="32"/>
          <w:szCs w:val="32"/>
        </w:rPr>
        <w:t xml:space="preserve"> </w:t>
      </w:r>
      <w:r w:rsidR="00486827" w:rsidRPr="00CE4550">
        <w:rPr>
          <w:position w:val="-12"/>
        </w:rPr>
        <w:object w:dxaOrig="340" w:dyaOrig="360" w14:anchorId="783DBB16">
          <v:shape id="_x0000_i1305" type="#_x0000_t75" style="width:16.8pt;height:18pt" o:ole="">
            <v:imagedata r:id="rId553" o:title=""/>
          </v:shape>
          <o:OLEObject Type="Embed" ProgID="Equation.DSMT4" ShapeID="_x0000_i1305" DrawAspect="Content" ObjectID="_1745853048" r:id="rId554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>(หรือยอมรับ</w:t>
      </w:r>
      <w:r w:rsidR="00486827" w:rsidRPr="00CE4550">
        <w:rPr>
          <w:position w:val="-12"/>
        </w:rPr>
        <w:object w:dxaOrig="320" w:dyaOrig="360" w14:anchorId="733F22FD">
          <v:shape id="_x0000_i1306" type="#_x0000_t75" style="width:16.2pt;height:18pt" o:ole="">
            <v:imagedata r:id="rId555" o:title=""/>
          </v:shape>
          <o:OLEObject Type="Embed" ProgID="Equation.DSMT4" ShapeID="_x0000_i1306" DrawAspect="Content" ObjectID="_1745853049" r:id="rId556"/>
        </w:object>
      </w:r>
      <w:r w:rsidRPr="006566D7">
        <w:rPr>
          <w:rFonts w:ascii="TH SarabunPSK" w:hAnsi="TH SarabunPSK" w:cs="TH SarabunPSK"/>
          <w:sz w:val="32"/>
          <w:szCs w:val="32"/>
          <w:cs/>
        </w:rPr>
        <w:t xml:space="preserve">) นั่นคือตัวแปรมีความสัมพันธ์กันจึงสามารถใช้เทคนิค </w:t>
      </w:r>
      <w:r w:rsidRPr="006566D7">
        <w:rPr>
          <w:rFonts w:ascii="TH SarabunPSK" w:hAnsi="TH SarabunPSK" w:cs="TH SarabunPSK"/>
          <w:sz w:val="32"/>
          <w:szCs w:val="32"/>
        </w:rPr>
        <w:t xml:space="preserve">Factor analysis </w:t>
      </w:r>
      <w:r w:rsidRPr="006566D7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EA2AD54" w14:textId="77777777" w:rsidR="004F3246" w:rsidRDefault="004F3246" w:rsidP="00BD7C79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1E048E8" w14:textId="77777777" w:rsidR="00447561" w:rsidRPr="00756BC2" w:rsidRDefault="00447561" w:rsidP="00486827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07109A2" w14:textId="0628DFFA" w:rsidR="00912DA1" w:rsidRPr="00912DA1" w:rsidRDefault="00912DA1" w:rsidP="00912DA1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10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912DA1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การสกัดองค์ประกอบ (</w:t>
      </w:r>
      <w:r w:rsidRPr="00912DA1">
        <w:rPr>
          <w:rFonts w:ascii="TH SarabunPSK" w:eastAsia="Times New Roman" w:hAnsi="TH SarabunPSK" w:cs="TH SarabunPSK"/>
          <w:b/>
          <w:bCs/>
          <w:sz w:val="32"/>
          <w:szCs w:val="32"/>
        </w:rPr>
        <w:t>Factor extraction)</w:t>
      </w:r>
    </w:p>
    <w:p w14:paraId="7154D8FA" w14:textId="2B028FA6" w:rsidR="004F3246" w:rsidRPr="00912DA1" w:rsidRDefault="00912DA1" w:rsidP="00912DA1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  <w:t xml:space="preserve"> </w:t>
      </w:r>
      <w:r w:rsidR="004F3246" w:rsidRPr="00586875">
        <w:rPr>
          <w:rFonts w:ascii="TH SarabunPSK" w:hAnsi="TH SarabunPSK" w:cs="TH SarabunPSK"/>
          <w:sz w:val="32"/>
          <w:szCs w:val="32"/>
          <w:cs/>
        </w:rPr>
        <w:t xml:space="preserve">มีจุดมุ่งหมาย คือการหาจำนวน  </w:t>
      </w:r>
      <w:r w:rsidR="004F3246" w:rsidRPr="00586875">
        <w:rPr>
          <w:rFonts w:ascii="TH SarabunPSK" w:hAnsi="TH SarabunPSK" w:cs="TH SarabunPSK"/>
          <w:sz w:val="32"/>
          <w:szCs w:val="32"/>
        </w:rPr>
        <w:t xml:space="preserve">Factor  </w:t>
      </w:r>
      <w:r w:rsidR="004F3246" w:rsidRPr="00586875">
        <w:rPr>
          <w:rFonts w:ascii="TH SarabunPSK" w:hAnsi="TH SarabunPSK" w:cs="TH SarabunPSK"/>
          <w:sz w:val="32"/>
          <w:szCs w:val="32"/>
          <w:cs/>
        </w:rPr>
        <w:t>ที่สามารถใช้แทนต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586875">
        <w:rPr>
          <w:rFonts w:ascii="TH SarabunPSK" w:hAnsi="TH SarabunPSK" w:cs="TH SarabunPSK"/>
          <w:sz w:val="32"/>
          <w:szCs w:val="32"/>
          <w:cs/>
        </w:rPr>
        <w:t>วแปรทั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้</w:t>
      </w:r>
      <w:r w:rsidR="004F3246" w:rsidRPr="00586875">
        <w:rPr>
          <w:rFonts w:ascii="TH SarabunPSK" w:hAnsi="TH SarabunPSK" w:cs="TH SarabunPSK"/>
          <w:sz w:val="32"/>
          <w:szCs w:val="32"/>
          <w:cs/>
        </w:rPr>
        <w:t>งหมดทุกต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586875">
        <w:rPr>
          <w:rFonts w:ascii="TH SarabunPSK" w:hAnsi="TH SarabunPSK" w:cs="TH SarabunPSK"/>
          <w:sz w:val="32"/>
          <w:szCs w:val="32"/>
          <w:cs/>
        </w:rPr>
        <w:t>วได้หรือ</w:t>
      </w:r>
    </w:p>
    <w:p w14:paraId="5F14E129" w14:textId="69253E01" w:rsidR="004F3246" w:rsidRPr="00586875" w:rsidRDefault="004F3246" w:rsidP="004868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86875">
        <w:rPr>
          <w:rFonts w:ascii="TH SarabunPSK" w:hAnsi="TH SarabunPSK" w:cs="TH SarabunPSK"/>
          <w:sz w:val="32"/>
          <w:szCs w:val="32"/>
          <w:cs/>
        </w:rPr>
        <w:t xml:space="preserve">เป็นการดึงรายละเอียดจากตัวแปรมาไวใน </w:t>
      </w:r>
      <w:r w:rsidRPr="00586875">
        <w:rPr>
          <w:rFonts w:ascii="TH SarabunPSK" w:hAnsi="TH SarabunPSK" w:cs="TH SarabunPSK"/>
          <w:sz w:val="32"/>
          <w:szCs w:val="32"/>
        </w:rPr>
        <w:t xml:space="preserve">Factor </w:t>
      </w:r>
      <w:r w:rsidRPr="00586875">
        <w:rPr>
          <w:rFonts w:ascii="TH SarabunPSK" w:hAnsi="TH SarabunPSK" w:cs="TH SarabunPSK"/>
          <w:sz w:val="32"/>
          <w:szCs w:val="32"/>
          <w:cs/>
        </w:rPr>
        <w:t>วิธีการสะกดองค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586875">
        <w:rPr>
          <w:rFonts w:ascii="TH SarabunPSK" w:hAnsi="TH SarabunPSK" w:cs="TH SarabunPSK"/>
          <w:sz w:val="32"/>
          <w:szCs w:val="32"/>
          <w:cs/>
        </w:rPr>
        <w:t>ประกอบม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586875">
        <w:rPr>
          <w:rFonts w:ascii="TH SarabunPSK" w:hAnsi="TH SarabunPSK" w:cs="TH SarabunPSK"/>
          <w:sz w:val="32"/>
          <w:szCs w:val="32"/>
          <w:cs/>
        </w:rPr>
        <w:t>หลายวิธี (นงลักษณ์ วิรัชชัย</w:t>
      </w:r>
      <w:r w:rsidRPr="00586875">
        <w:rPr>
          <w:rFonts w:ascii="TH SarabunPSK" w:hAnsi="TH SarabunPSK" w:cs="TH SarabunPSK"/>
          <w:sz w:val="32"/>
          <w:szCs w:val="32"/>
        </w:rPr>
        <w:t xml:space="preserve">, 2538) </w:t>
      </w:r>
      <w:r w:rsidRPr="00586875">
        <w:rPr>
          <w:rFonts w:ascii="TH SarabunPSK" w:hAnsi="TH SarabunPSK" w:cs="TH SarabunPSK"/>
          <w:sz w:val="32"/>
          <w:szCs w:val="32"/>
          <w:cs/>
        </w:rPr>
        <w:t>เช่น</w:t>
      </w:r>
    </w:p>
    <w:p w14:paraId="3F0EC2ED" w14:textId="77777777" w:rsidR="00486827" w:rsidRDefault="004F3246" w:rsidP="0048682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86875">
        <w:rPr>
          <w:rFonts w:ascii="TH SarabunPSK" w:hAnsi="TH SarabunPSK" w:cs="TH SarabunPSK"/>
          <w:sz w:val="32"/>
          <w:szCs w:val="32"/>
        </w:rPr>
        <w:t>2.</w:t>
      </w:r>
      <w:r w:rsidR="00447561"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.2.</w:t>
      </w:r>
      <w:r w:rsidRPr="00586875">
        <w:rPr>
          <w:rFonts w:ascii="TH SarabunPSK" w:hAnsi="TH SarabunPSK" w:cs="TH SarabunPSK"/>
          <w:sz w:val="32"/>
          <w:szCs w:val="32"/>
        </w:rPr>
        <w:t>1 Principal Component Analysis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หรือ </w:t>
      </w:r>
      <w:r>
        <w:rPr>
          <w:rFonts w:ascii="TH SarabunPSK" w:hAnsi="TH SarabunPSK" w:cs="TH SarabunPSK"/>
          <w:sz w:val="32"/>
          <w:szCs w:val="32"/>
        </w:rPr>
        <w:t xml:space="preserve">PCA </w:t>
      </w:r>
      <w:r w:rsidRPr="00586875">
        <w:rPr>
          <w:rFonts w:ascii="TH SarabunPSK" w:hAnsi="TH SarabunPSK" w:cs="TH SarabunPSK"/>
          <w:sz w:val="32"/>
          <w:szCs w:val="32"/>
          <w:cs/>
        </w:rPr>
        <w:t>เป็นเทคนิคที่มีวัตถุประสงค์ท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586875">
        <w:rPr>
          <w:rFonts w:ascii="TH SarabunPSK" w:hAnsi="TH SarabunPSK" w:cs="TH SarabunPSK"/>
          <w:sz w:val="32"/>
          <w:szCs w:val="32"/>
          <w:cs/>
        </w:rPr>
        <w:t>จะนำ</w:t>
      </w:r>
    </w:p>
    <w:p w14:paraId="3458E08E" w14:textId="77777777" w:rsidR="004F3246" w:rsidRDefault="004F3246" w:rsidP="004868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86875">
        <w:rPr>
          <w:rFonts w:ascii="TH SarabunPSK" w:hAnsi="TH SarabunPSK" w:cs="TH SarabunPSK"/>
          <w:sz w:val="32"/>
          <w:szCs w:val="32"/>
          <w:cs/>
        </w:rPr>
        <w:t>รายละเอียดของตัวแปรที่มีจำนวนต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วแปรมากๆ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6875">
        <w:rPr>
          <w:rFonts w:ascii="TH SarabunPSK" w:hAnsi="TH SarabunPSK" w:cs="TH SarabunPSK"/>
          <w:sz w:val="32"/>
          <w:szCs w:val="32"/>
          <w:cs/>
        </w:rPr>
        <w:t>ไว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86875">
        <w:rPr>
          <w:rFonts w:ascii="TH SarabunPSK" w:hAnsi="TH SarabunPSK" w:cs="TH SarabunPSK"/>
          <w:sz w:val="32"/>
          <w:szCs w:val="32"/>
          <w:cs/>
        </w:rPr>
        <w:t>ในองค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586875">
        <w:rPr>
          <w:rFonts w:ascii="TH SarabunPSK" w:hAnsi="TH SarabunPSK" w:cs="TH SarabunPSK"/>
          <w:sz w:val="32"/>
          <w:szCs w:val="32"/>
          <w:cs/>
        </w:rPr>
        <w:t>ประกอบ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586875">
        <w:rPr>
          <w:rFonts w:ascii="TH SarabunPSK" w:hAnsi="TH SarabunPSK" w:cs="TH SarabunPSK"/>
          <w:sz w:val="32"/>
          <w:szCs w:val="32"/>
          <w:cs/>
        </w:rPr>
        <w:t>มีเพียงไม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586875">
        <w:rPr>
          <w:rFonts w:ascii="TH SarabunPSK" w:hAnsi="TH SarabunPSK" w:cs="TH SarabunPSK"/>
          <w:sz w:val="32"/>
          <w:szCs w:val="32"/>
          <w:cs/>
        </w:rPr>
        <w:t>กี่ตัว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6875">
        <w:rPr>
          <w:rFonts w:ascii="TH SarabunPSK" w:hAnsi="TH SarabunPSK" w:cs="TH SarabunPSK"/>
          <w:sz w:val="32"/>
          <w:szCs w:val="32"/>
          <w:cs/>
        </w:rPr>
        <w:t>โดยจะพิจารณาจากรายละเอี</w:t>
      </w:r>
      <w:r>
        <w:rPr>
          <w:rFonts w:ascii="TH SarabunPSK" w:hAnsi="TH SarabunPSK" w:cs="TH SarabunPSK" w:hint="cs"/>
          <w:sz w:val="32"/>
          <w:szCs w:val="32"/>
          <w:cs/>
        </w:rPr>
        <w:t>ยด</w:t>
      </w:r>
      <w:r w:rsidRPr="00586875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86875">
        <w:rPr>
          <w:rFonts w:ascii="TH SarabunPSK" w:hAnsi="TH SarabunPSK" w:cs="TH SarabunPSK"/>
          <w:sz w:val="32"/>
          <w:szCs w:val="32"/>
          <w:cs/>
        </w:rPr>
        <w:t>งหมดจากแต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586875">
        <w:rPr>
          <w:rFonts w:ascii="TH SarabunPSK" w:hAnsi="TH SarabunPSK" w:cs="TH SarabunPSK"/>
          <w:sz w:val="32"/>
          <w:szCs w:val="32"/>
          <w:cs/>
        </w:rPr>
        <w:t>ละตัวแปรในการ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5A7D">
        <w:rPr>
          <w:rFonts w:ascii="TH SarabunPSK" w:hAnsi="TH SarabunPSK" w:cs="TH SarabunPSK"/>
          <w:sz w:val="32"/>
          <w:szCs w:val="32"/>
          <w:cs/>
        </w:rPr>
        <w:t xml:space="preserve">ในการวิเคราะห์ </w:t>
      </w:r>
      <w:r w:rsidRPr="00A65A7D">
        <w:rPr>
          <w:rFonts w:ascii="TH SarabunPSK" w:hAnsi="TH SarabunPSK" w:cs="TH SarabunPSK"/>
          <w:sz w:val="32"/>
          <w:szCs w:val="32"/>
        </w:rPr>
        <w:t xml:space="preserve">PCA </w:t>
      </w:r>
      <w:r w:rsidRPr="00A65A7D">
        <w:rPr>
          <w:rFonts w:ascii="TH SarabunPSK" w:hAnsi="TH SarabunPSK" w:cs="TH SarabunPSK"/>
          <w:sz w:val="32"/>
          <w:szCs w:val="32"/>
          <w:cs/>
        </w:rPr>
        <w:t>จะสร้างการเชื่อมรวมก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นเช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65A7D">
        <w:rPr>
          <w:rFonts w:ascii="TH SarabunPSK" w:hAnsi="TH SarabunPSK" w:cs="TH SarabunPSK"/>
          <w:sz w:val="32"/>
          <w:szCs w:val="32"/>
          <w:cs/>
        </w:rPr>
        <w:t>งเส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65A7D">
        <w:rPr>
          <w:rFonts w:ascii="TH SarabunPSK" w:hAnsi="TH SarabunPSK" w:cs="TH SarabunPSK"/>
          <w:sz w:val="32"/>
          <w:szCs w:val="32"/>
          <w:cs/>
        </w:rPr>
        <w:t>น (</w:t>
      </w:r>
      <w:r w:rsidRPr="00A65A7D">
        <w:rPr>
          <w:rFonts w:ascii="TH SarabunPSK" w:hAnsi="TH SarabunPSK" w:cs="TH SarabunPSK"/>
          <w:sz w:val="32"/>
          <w:szCs w:val="32"/>
        </w:rPr>
        <w:t xml:space="preserve">Linear combination) </w:t>
      </w:r>
    </w:p>
    <w:p w14:paraId="50AB74FC" w14:textId="77777777" w:rsidR="004F3246" w:rsidRDefault="004F3246" w:rsidP="0048682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 w:rsidR="00447561"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.2.2</w:t>
      </w:r>
      <w:r w:rsidRPr="00A65A7D">
        <w:rPr>
          <w:rFonts w:ascii="TH SarabunPSK" w:hAnsi="TH SarabunPSK" w:cs="TH SarabunPSK"/>
          <w:sz w:val="32"/>
          <w:szCs w:val="32"/>
        </w:rPr>
        <w:t xml:space="preserve"> Principal axis factors </w:t>
      </w:r>
      <w:r w:rsidRPr="00A65A7D">
        <w:rPr>
          <w:rFonts w:ascii="TH SarabunPSK" w:hAnsi="TH SarabunPSK" w:cs="TH SarabunPSK"/>
          <w:sz w:val="32"/>
          <w:szCs w:val="32"/>
          <w:cs/>
        </w:rPr>
        <w:t>เป็นการวิเคราะห์องค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65A7D">
        <w:rPr>
          <w:rFonts w:ascii="TH SarabunPSK" w:hAnsi="TH SarabunPSK" w:cs="TH SarabunPSK"/>
          <w:sz w:val="32"/>
          <w:szCs w:val="32"/>
          <w:cs/>
        </w:rPr>
        <w:t>ประกอบร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65A7D">
        <w:rPr>
          <w:rFonts w:ascii="TH SarabunPSK" w:hAnsi="TH SarabunPSK" w:cs="TH SarabunPSK"/>
          <w:sz w:val="32"/>
          <w:szCs w:val="32"/>
          <w:cs/>
        </w:rPr>
        <w:t>วมแบบหน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A65A7D">
        <w:rPr>
          <w:rFonts w:ascii="TH SarabunPSK" w:hAnsi="TH SarabunPSK" w:cs="TH SarabunPSK"/>
          <w:sz w:val="32"/>
          <w:szCs w:val="32"/>
          <w:cs/>
        </w:rPr>
        <w:t>งที่ใช้หล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กการแบบ</w:t>
      </w:r>
    </w:p>
    <w:p w14:paraId="5CB3D9BC" w14:textId="77777777" w:rsidR="004F3246" w:rsidRDefault="004F3246" w:rsidP="004868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65A7D">
        <w:rPr>
          <w:rFonts w:ascii="TH SarabunPSK" w:hAnsi="TH SarabunPSK" w:cs="TH SarabunPSK"/>
          <w:sz w:val="32"/>
          <w:szCs w:val="32"/>
          <w:cs/>
        </w:rPr>
        <w:t>เด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A65A7D">
        <w:rPr>
          <w:rFonts w:ascii="TH SarabunPSK" w:hAnsi="TH SarabunPSK" w:cs="TH SarabunPSK"/>
          <w:sz w:val="32"/>
          <w:szCs w:val="32"/>
          <w:cs/>
        </w:rPr>
        <w:t>ยวก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 xml:space="preserve">บ </w:t>
      </w:r>
      <w:r w:rsidRPr="00A65A7D">
        <w:rPr>
          <w:rFonts w:ascii="TH SarabunPSK" w:hAnsi="TH SarabunPSK" w:cs="TH SarabunPSK"/>
          <w:sz w:val="32"/>
          <w:szCs w:val="32"/>
        </w:rPr>
        <w:t xml:space="preserve">PCA </w:t>
      </w:r>
      <w:r w:rsidRPr="00A65A7D">
        <w:rPr>
          <w:rFonts w:ascii="TH SarabunPSK" w:hAnsi="TH SarabunPSK" w:cs="TH SarabunPSK"/>
          <w:sz w:val="32"/>
          <w:szCs w:val="32"/>
          <w:cs/>
        </w:rPr>
        <w:t>ขอแตกต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65A7D">
        <w:rPr>
          <w:rFonts w:ascii="TH SarabunPSK" w:hAnsi="TH SarabunPSK" w:cs="TH SarabunPSK"/>
          <w:sz w:val="32"/>
          <w:szCs w:val="32"/>
          <w:cs/>
        </w:rPr>
        <w:t xml:space="preserve">างคือ </w:t>
      </w:r>
      <w:r w:rsidRPr="00A65A7D">
        <w:rPr>
          <w:rFonts w:ascii="TH SarabunPSK" w:hAnsi="TH SarabunPSK" w:cs="TH SarabunPSK"/>
          <w:sz w:val="32"/>
          <w:szCs w:val="32"/>
        </w:rPr>
        <w:t xml:space="preserve">Principal Axis Factors </w:t>
      </w:r>
      <w:r w:rsidRPr="00A65A7D">
        <w:rPr>
          <w:rFonts w:ascii="TH SarabunPSK" w:hAnsi="TH SarabunPSK" w:cs="TH SarabunPSK"/>
          <w:sz w:val="32"/>
          <w:szCs w:val="32"/>
          <w:cs/>
        </w:rPr>
        <w:t>มิได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65A7D">
        <w:rPr>
          <w:rFonts w:ascii="TH SarabunPSK" w:hAnsi="TH SarabunPSK" w:cs="TH SarabunPSK"/>
          <w:sz w:val="32"/>
          <w:szCs w:val="32"/>
          <w:cs/>
        </w:rPr>
        <w:t>ใช้ค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65A7D">
        <w:rPr>
          <w:rFonts w:ascii="TH SarabunPSK" w:hAnsi="TH SarabunPSK" w:cs="TH SarabunPSK"/>
          <w:sz w:val="32"/>
          <w:szCs w:val="32"/>
          <w:cs/>
        </w:rPr>
        <w:t>าการร่วม(</w:t>
      </w:r>
      <w:r w:rsidRPr="00A65A7D">
        <w:rPr>
          <w:rFonts w:ascii="TH SarabunPSK" w:hAnsi="TH SarabunPSK" w:cs="TH SarabunPSK"/>
          <w:sz w:val="32"/>
          <w:szCs w:val="32"/>
        </w:rPr>
        <w:t xml:space="preserve">Communality) </w:t>
      </w:r>
      <w:r w:rsidRPr="00A65A7D">
        <w:rPr>
          <w:rFonts w:ascii="TH SarabunPSK" w:hAnsi="TH SarabunPSK" w:cs="TH SarabunPSK"/>
          <w:sz w:val="32"/>
          <w:szCs w:val="32"/>
          <w:cs/>
        </w:rPr>
        <w:t>ของต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วแปรเป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65A7D">
        <w:rPr>
          <w:rFonts w:ascii="TH SarabunPSK" w:hAnsi="TH SarabunPSK" w:cs="TH SarabunPSK"/>
          <w:sz w:val="32"/>
          <w:szCs w:val="32"/>
          <w:cs/>
        </w:rPr>
        <w:t xml:space="preserve">น 1.0 เหมือนใน </w:t>
      </w:r>
      <w:r w:rsidRPr="00A65A7D">
        <w:rPr>
          <w:rFonts w:ascii="TH SarabunPSK" w:hAnsi="TH SarabunPSK" w:cs="TH SarabunPSK"/>
          <w:sz w:val="32"/>
          <w:szCs w:val="32"/>
        </w:rPr>
        <w:t>PCA</w:t>
      </w:r>
    </w:p>
    <w:p w14:paraId="7AB4FA9A" w14:textId="77777777" w:rsidR="004F3246" w:rsidRDefault="004F3246" w:rsidP="0048682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A65A7D">
        <w:rPr>
          <w:rFonts w:ascii="TH SarabunPSK" w:hAnsi="TH SarabunPSK" w:cs="TH SarabunPSK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>.</w:t>
      </w:r>
      <w:r w:rsidR="00447561">
        <w:rPr>
          <w:rFonts w:ascii="TH SarabunPSK" w:hAnsi="TH SarabunPSK" w:cs="TH SarabunPSK" w:hint="cs"/>
          <w:sz w:val="32"/>
          <w:szCs w:val="32"/>
          <w:cs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>.2.</w:t>
      </w:r>
      <w:r w:rsidRPr="00A65A7D">
        <w:rPr>
          <w:rFonts w:ascii="TH SarabunPSK" w:hAnsi="TH SarabunPSK" w:cs="TH SarabunPSK"/>
          <w:sz w:val="32"/>
          <w:szCs w:val="32"/>
          <w:cs/>
        </w:rPr>
        <w:t>3</w:t>
      </w:r>
      <w:r w:rsidRPr="00A65A7D">
        <w:rPr>
          <w:rFonts w:ascii="TH SarabunPSK" w:hAnsi="TH SarabunPSK" w:cs="TH SarabunPSK"/>
          <w:sz w:val="32"/>
          <w:szCs w:val="32"/>
        </w:rPr>
        <w:t xml:space="preserve"> Least Squares Method </w:t>
      </w:r>
      <w:r w:rsidRPr="00A65A7D">
        <w:rPr>
          <w:rFonts w:ascii="TH SarabunPSK" w:hAnsi="TH SarabunPSK" w:cs="TH SarabunPSK"/>
          <w:sz w:val="32"/>
          <w:szCs w:val="32"/>
          <w:cs/>
        </w:rPr>
        <w:t>เป็นการสก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ดองค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65A7D">
        <w:rPr>
          <w:rFonts w:ascii="TH SarabunPSK" w:hAnsi="TH SarabunPSK" w:cs="TH SarabunPSK"/>
          <w:sz w:val="32"/>
          <w:szCs w:val="32"/>
          <w:cs/>
        </w:rPr>
        <w:t>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5A7D">
        <w:rPr>
          <w:rFonts w:ascii="TH SarabunPSK" w:hAnsi="TH SarabunPSK" w:cs="TH SarabunPSK"/>
          <w:sz w:val="32"/>
          <w:szCs w:val="32"/>
          <w:cs/>
        </w:rPr>
        <w:t>หร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บการวิเคราะห์องค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65A7D">
        <w:rPr>
          <w:rFonts w:ascii="TH SarabunPSK" w:hAnsi="TH SarabunPSK" w:cs="TH SarabunPSK"/>
          <w:sz w:val="32"/>
          <w:szCs w:val="32"/>
          <w:cs/>
        </w:rPr>
        <w:t>ประกอบ</w:t>
      </w:r>
    </w:p>
    <w:p w14:paraId="0BFEE913" w14:textId="77777777" w:rsidR="004F3246" w:rsidRDefault="004F3246" w:rsidP="00BD7C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65A7D">
        <w:rPr>
          <w:rFonts w:ascii="TH SarabunPSK" w:hAnsi="TH SarabunPSK" w:cs="TH SarabunPSK"/>
          <w:sz w:val="32"/>
          <w:szCs w:val="32"/>
          <w:cs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65A7D">
        <w:rPr>
          <w:rFonts w:ascii="TH SarabunPSK" w:hAnsi="TH SarabunPSK" w:cs="TH SarabunPSK"/>
          <w:sz w:val="32"/>
          <w:szCs w:val="32"/>
          <w:cs/>
        </w:rPr>
        <w:t>วมแบบหน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A65A7D">
        <w:rPr>
          <w:rFonts w:ascii="TH SarabunPSK" w:hAnsi="TH SarabunPSK" w:cs="TH SarabunPSK"/>
          <w:sz w:val="32"/>
          <w:szCs w:val="32"/>
          <w:cs/>
        </w:rPr>
        <w:t>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65A7D">
        <w:rPr>
          <w:rFonts w:ascii="TH SarabunPSK" w:hAnsi="TH SarabunPSK" w:cs="TH SarabunPSK"/>
          <w:sz w:val="32"/>
          <w:szCs w:val="32"/>
          <w:cs/>
        </w:rPr>
        <w:t>วยว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65A7D">
        <w:rPr>
          <w:rFonts w:ascii="TH SarabunPSK" w:hAnsi="TH SarabunPSK" w:cs="TH SarabunPSK"/>
          <w:sz w:val="32"/>
          <w:szCs w:val="32"/>
          <w:cs/>
        </w:rPr>
        <w:t>ธีการแตกต่างก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น 3 แบบ คือ วิธีกาล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งสองน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65A7D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A65A7D">
        <w:rPr>
          <w:rFonts w:ascii="TH SarabunPSK" w:hAnsi="TH SarabunPSK" w:cs="TH SarabunPSK"/>
          <w:sz w:val="32"/>
          <w:szCs w:val="32"/>
          <w:cs/>
        </w:rPr>
        <w:t>สุดไม่ถ่วงน้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5A7D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A65A7D">
        <w:rPr>
          <w:rFonts w:ascii="TH SarabunPSK" w:hAnsi="TH SarabunPSK" w:cs="TH SarabunPSK"/>
          <w:sz w:val="32"/>
          <w:szCs w:val="32"/>
          <w:cs/>
        </w:rPr>
        <w:t>ก (</w:t>
      </w:r>
      <w:r w:rsidRPr="00A65A7D">
        <w:rPr>
          <w:rFonts w:ascii="TH SarabunPSK" w:hAnsi="TH SarabunPSK" w:cs="TH SarabunPSK"/>
          <w:sz w:val="32"/>
          <w:szCs w:val="32"/>
        </w:rPr>
        <w:t xml:space="preserve">Unweighted Least Squares Method) </w:t>
      </w:r>
      <w:r w:rsidRPr="00A65A7D">
        <w:rPr>
          <w:rFonts w:ascii="TH SarabunPSK" w:hAnsi="TH SarabunPSK" w:cs="TH SarabunPSK"/>
          <w:sz w:val="32"/>
          <w:szCs w:val="32"/>
          <w:cs/>
        </w:rPr>
        <w:t>วิธีก</w:t>
      </w:r>
      <w:r>
        <w:rPr>
          <w:rFonts w:ascii="TH SarabunPSK" w:hAnsi="TH SarabunPSK" w:cs="TH SarabunPSK" w:hint="cs"/>
          <w:sz w:val="32"/>
          <w:szCs w:val="32"/>
          <w:cs/>
        </w:rPr>
        <w:t>ำลัง</w:t>
      </w:r>
      <w:r w:rsidRPr="00A65A7D">
        <w:rPr>
          <w:rFonts w:ascii="TH SarabunPSK" w:hAnsi="TH SarabunPSK" w:cs="TH SarabunPSK"/>
          <w:sz w:val="32"/>
          <w:szCs w:val="32"/>
          <w:cs/>
        </w:rPr>
        <w:t>สองน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65A7D">
        <w:rPr>
          <w:rFonts w:ascii="TH SarabunPSK" w:hAnsi="TH SarabunPSK" w:cs="TH SarabunPSK"/>
          <w:sz w:val="32"/>
          <w:szCs w:val="32"/>
          <w:cs/>
        </w:rPr>
        <w:t>อยท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A65A7D">
        <w:rPr>
          <w:rFonts w:ascii="TH SarabunPSK" w:hAnsi="TH SarabunPSK" w:cs="TH SarabunPSK"/>
          <w:sz w:val="32"/>
          <w:szCs w:val="32"/>
          <w:cs/>
        </w:rPr>
        <w:t>สุดท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A65A7D">
        <w:rPr>
          <w:rFonts w:ascii="TH SarabunPSK" w:hAnsi="TH SarabunPSK" w:cs="TH SarabunPSK"/>
          <w:sz w:val="32"/>
          <w:szCs w:val="32"/>
          <w:cs/>
        </w:rPr>
        <w:t>วไป (</w:t>
      </w:r>
      <w:r w:rsidRPr="00A65A7D">
        <w:rPr>
          <w:rFonts w:ascii="TH SarabunPSK" w:hAnsi="TH SarabunPSK" w:cs="TH SarabunPSK"/>
          <w:sz w:val="32"/>
          <w:szCs w:val="32"/>
        </w:rPr>
        <w:t>Generalized Least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65A7D">
        <w:rPr>
          <w:rFonts w:ascii="TH SarabunPSK" w:hAnsi="TH SarabunPSK" w:cs="TH SarabunPSK"/>
          <w:sz w:val="32"/>
          <w:szCs w:val="32"/>
        </w:rPr>
        <w:t xml:space="preserve">Squares Method) </w:t>
      </w:r>
      <w:r w:rsidRPr="00A65A7D">
        <w:rPr>
          <w:rFonts w:ascii="TH SarabunPSK" w:hAnsi="TH SarabunPSK" w:cs="TH SarabunPSK"/>
          <w:sz w:val="32"/>
          <w:szCs w:val="32"/>
          <w:cs/>
        </w:rPr>
        <w:t>และวิธีเศษเหลือน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65A7D">
        <w:rPr>
          <w:rFonts w:ascii="TH SarabunPSK" w:hAnsi="TH SarabunPSK" w:cs="TH SarabunPSK"/>
          <w:sz w:val="32"/>
          <w:szCs w:val="32"/>
          <w:cs/>
        </w:rPr>
        <w:t>อยท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A65A7D">
        <w:rPr>
          <w:rFonts w:ascii="TH SarabunPSK" w:hAnsi="TH SarabunPSK" w:cs="TH SarabunPSK"/>
          <w:sz w:val="32"/>
          <w:szCs w:val="32"/>
          <w:cs/>
        </w:rPr>
        <w:t>สุด (</w:t>
      </w:r>
      <w:r w:rsidRPr="00A65A7D">
        <w:rPr>
          <w:rFonts w:ascii="TH SarabunPSK" w:hAnsi="TH SarabunPSK" w:cs="TH SarabunPSK"/>
          <w:sz w:val="32"/>
          <w:szCs w:val="32"/>
        </w:rPr>
        <w:t>Minimum Residuals Method)</w:t>
      </w:r>
    </w:p>
    <w:p w14:paraId="79D9FDFA" w14:textId="77777777" w:rsidR="00912DA1" w:rsidRDefault="00912DA1" w:rsidP="00BD7C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1FB3030" w14:textId="180E2BB9" w:rsidR="004F3246" w:rsidRPr="00912DA1" w:rsidRDefault="00912DA1" w:rsidP="00912DA1">
      <w:pPr>
        <w:ind w:firstLine="720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357481">
        <w:rPr>
          <w:rFonts w:ascii="TH SarabunPSK" w:eastAsia="Times New Roman" w:hAnsi="TH SarabunPSK" w:cs="TH SarabunPSK"/>
          <w:sz w:val="32"/>
          <w:szCs w:val="32"/>
        </w:rPr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10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3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BD7C79">
        <w:rPr>
          <w:rFonts w:ascii="TH SarabunPSK" w:hAnsi="TH SarabunPSK" w:cs="TH SarabunPSK"/>
          <w:b/>
          <w:bCs/>
          <w:sz w:val="32"/>
          <w:szCs w:val="32"/>
          <w:cs/>
        </w:rPr>
        <w:t>การหมุนแกนองค์ประกอบ (</w:t>
      </w:r>
      <w:r w:rsidRPr="00BD7C79">
        <w:rPr>
          <w:rFonts w:ascii="TH SarabunPSK" w:hAnsi="TH SarabunPSK" w:cs="TH SarabunPSK"/>
          <w:b/>
          <w:bCs/>
          <w:sz w:val="32"/>
          <w:szCs w:val="32"/>
        </w:rPr>
        <w:t>Factor Rotation)</w:t>
      </w:r>
      <w:r w:rsidR="004F324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C747609" w14:textId="67A2FFE6" w:rsidR="00486827" w:rsidRDefault="00912DA1" w:rsidP="0048682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 xml:space="preserve">กรณีที่ค่า </w:t>
      </w:r>
      <w:r w:rsidR="004F3246" w:rsidRPr="004B6BAB">
        <w:rPr>
          <w:rFonts w:ascii="TH SarabunPSK" w:hAnsi="TH SarabunPSK" w:cs="TH SarabunPSK"/>
          <w:sz w:val="32"/>
          <w:szCs w:val="32"/>
        </w:rPr>
        <w:t xml:space="preserve">Factor Loading 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มีค่ากลาง ๆ ทำให้ไม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่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สามารถจ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ดต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ั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วแปรว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่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าควรอย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ู่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4F3246" w:rsidRPr="004B6BAB">
        <w:rPr>
          <w:rFonts w:ascii="TH SarabunPSK" w:hAnsi="TH SarabunPSK" w:cs="TH SarabunPSK"/>
          <w:sz w:val="32"/>
          <w:szCs w:val="32"/>
        </w:rPr>
        <w:t xml:space="preserve">Factor 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ใด</w:t>
      </w:r>
    </w:p>
    <w:p w14:paraId="6AE0ED84" w14:textId="77777777" w:rsidR="004F3246" w:rsidRPr="004B6BAB" w:rsidRDefault="004F3246" w:rsidP="004868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B6BAB">
        <w:rPr>
          <w:rFonts w:ascii="TH SarabunPSK" w:hAnsi="TH SarabunPSK" w:cs="TH SarabunPSK"/>
          <w:sz w:val="32"/>
          <w:szCs w:val="32"/>
          <w:cs/>
        </w:rPr>
        <w:t>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B6BAB">
        <w:rPr>
          <w:rFonts w:ascii="TH SarabunPSK" w:hAnsi="TH SarabunPSK" w:cs="TH SarabunPSK"/>
          <w:sz w:val="32"/>
          <w:szCs w:val="32"/>
          <w:cs/>
        </w:rPr>
        <w:t>นจะต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B6BAB">
        <w:rPr>
          <w:rFonts w:ascii="TH SarabunPSK" w:hAnsi="TH SarabunPSK" w:cs="TH SarabunPSK"/>
          <w:sz w:val="32"/>
          <w:szCs w:val="32"/>
          <w:cs/>
        </w:rPr>
        <w:t>องทำการหมุนแกน ดังนั้นวัตถุประสงค์ของการหมุนแกนปัจจัยคือเพ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4B6BAB">
        <w:rPr>
          <w:rFonts w:ascii="TH SarabunPSK" w:hAnsi="TH SarabunPSK" w:cs="TH SarabunPSK"/>
          <w:sz w:val="32"/>
          <w:szCs w:val="32"/>
          <w:cs/>
        </w:rPr>
        <w:t>อทำให้ค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B6BAB">
        <w:rPr>
          <w:rFonts w:ascii="TH SarabunPSK" w:hAnsi="TH SarabunPSK" w:cs="TH SarabunPSK"/>
          <w:sz w:val="32"/>
          <w:szCs w:val="32"/>
        </w:rPr>
        <w:t>Factor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6BAB">
        <w:rPr>
          <w:rFonts w:ascii="TH SarabunPSK" w:hAnsi="TH SarabunPSK" w:cs="TH SarabunPSK"/>
          <w:sz w:val="32"/>
          <w:szCs w:val="32"/>
        </w:rPr>
        <w:t xml:space="preserve">Loading </w:t>
      </w:r>
      <w:r w:rsidRPr="004B6BAB">
        <w:rPr>
          <w:rFonts w:ascii="TH SarabunPSK" w:hAnsi="TH SarabunPSK" w:cs="TH SarabunPSK"/>
          <w:sz w:val="32"/>
          <w:szCs w:val="32"/>
          <w:cs/>
        </w:rPr>
        <w:t>ของตัวแปรมค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B6BAB">
        <w:rPr>
          <w:rFonts w:ascii="TH SarabunPSK" w:hAnsi="TH SarabunPSK" w:cs="TH SarabunPSK"/>
          <w:sz w:val="32"/>
          <w:szCs w:val="32"/>
          <w:cs/>
        </w:rPr>
        <w:t>ามากขึ้น หรือลดลงจนกระทั้งทำให้ทร้าบว่าตัวแปรนั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B6BAB">
        <w:rPr>
          <w:rFonts w:ascii="TH SarabunPSK" w:hAnsi="TH SarabunPSK" w:cs="TH SarabunPSK"/>
          <w:sz w:val="32"/>
          <w:szCs w:val="32"/>
          <w:cs/>
        </w:rPr>
        <w:t>นควรอย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4B6BAB">
        <w:rPr>
          <w:rFonts w:ascii="TH SarabunPSK" w:hAnsi="TH SarabunPSK" w:cs="TH SarabunPSK"/>
          <w:sz w:val="32"/>
          <w:szCs w:val="32"/>
        </w:rPr>
        <w:t xml:space="preserve">Factor </w:t>
      </w:r>
      <w:r w:rsidRPr="004B6BAB">
        <w:rPr>
          <w:rFonts w:ascii="TH SarabunPSK" w:hAnsi="TH SarabunPSK" w:cs="TH SarabunPSK"/>
          <w:sz w:val="32"/>
          <w:szCs w:val="32"/>
          <w:cs/>
        </w:rPr>
        <w:t>ใด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B6BAB">
        <w:rPr>
          <w:rFonts w:ascii="TH SarabunPSK" w:hAnsi="TH SarabunPSK" w:cs="TH SarabunPSK"/>
          <w:sz w:val="32"/>
          <w:szCs w:val="32"/>
          <w:cs/>
        </w:rPr>
        <w:t>หรือไม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B6BAB">
        <w:rPr>
          <w:rFonts w:ascii="TH SarabunPSK" w:hAnsi="TH SarabunPSK" w:cs="TH SarabunPSK"/>
          <w:sz w:val="32"/>
          <w:szCs w:val="32"/>
          <w:cs/>
        </w:rPr>
        <w:t>ควรอย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4B6BAB">
        <w:rPr>
          <w:rFonts w:ascii="TH SarabunPSK" w:hAnsi="TH SarabunPSK" w:cs="TH SarabunPSK"/>
          <w:sz w:val="32"/>
          <w:szCs w:val="32"/>
        </w:rPr>
        <w:t xml:space="preserve">Factor 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ใด วิธีการหมุนแกนมี </w:t>
      </w:r>
      <w:r w:rsidRPr="004B6BAB">
        <w:rPr>
          <w:rFonts w:ascii="TH SarabunPSK" w:hAnsi="TH SarabunPSK" w:cs="TH SarabunPSK"/>
          <w:sz w:val="32"/>
          <w:szCs w:val="32"/>
        </w:rPr>
        <w:t>2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 วิธีคือ </w:t>
      </w:r>
      <w:r w:rsidRPr="004B6BAB">
        <w:rPr>
          <w:rFonts w:ascii="TH SarabunPSK" w:hAnsi="TH SarabunPSK" w:cs="TH SarabunPSK"/>
          <w:sz w:val="32"/>
          <w:szCs w:val="32"/>
        </w:rPr>
        <w:t xml:space="preserve">Orthogonal  </w:t>
      </w:r>
      <w:r w:rsidRPr="004B6BAB">
        <w:rPr>
          <w:rFonts w:ascii="TH SarabunPSK" w:hAnsi="TH SarabunPSK" w:cs="TH SarabunPSK"/>
          <w:sz w:val="32"/>
          <w:szCs w:val="32"/>
          <w:cs/>
        </w:rPr>
        <w:t>และ</w:t>
      </w:r>
      <w:r w:rsidRPr="004B6BAB">
        <w:rPr>
          <w:rFonts w:ascii="TH SarabunPSK" w:hAnsi="TH SarabunPSK" w:cs="TH SarabunPSK"/>
          <w:sz w:val="32"/>
          <w:szCs w:val="32"/>
        </w:rPr>
        <w:t xml:space="preserve">Oblique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สายพิณ ศรีสุวรรณรัตน์ </w:t>
      </w:r>
      <w:r w:rsidRPr="004B6BAB">
        <w:rPr>
          <w:rFonts w:ascii="TH SarabunPSK" w:hAnsi="TH SarabunPSK" w:cs="TH SarabunPSK"/>
          <w:sz w:val="32"/>
          <w:szCs w:val="32"/>
        </w:rPr>
        <w:t>, 2540 : 30)</w:t>
      </w:r>
    </w:p>
    <w:p w14:paraId="5204CE46" w14:textId="77777777" w:rsidR="004F3246" w:rsidRDefault="004F3246" w:rsidP="004B3190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2.9.</w:t>
      </w:r>
      <w:r w:rsidRPr="004B6BAB">
        <w:rPr>
          <w:rFonts w:ascii="TH SarabunPSK" w:hAnsi="TH SarabunPSK" w:cs="TH SarabunPSK"/>
          <w:sz w:val="32"/>
          <w:szCs w:val="32"/>
        </w:rPr>
        <w:t>3.1 Orthogonal Ro</w:t>
      </w:r>
      <w:r>
        <w:rPr>
          <w:rFonts w:ascii="TH SarabunPSK" w:hAnsi="TH SarabunPSK" w:cs="TH SarabunPSK"/>
          <w:sz w:val="32"/>
          <w:szCs w:val="32"/>
        </w:rPr>
        <w:t xml:space="preserve">tation </w:t>
      </w:r>
      <w:r w:rsidRPr="00586875">
        <w:rPr>
          <w:rFonts w:ascii="TH SarabunPSK" w:hAnsi="TH SarabunPSK" w:cs="TH SarabunPSK"/>
          <w:sz w:val="32"/>
          <w:szCs w:val="32"/>
          <w:cs/>
        </w:rPr>
        <w:t>เป็นการหมุนแกนไปแล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86875">
        <w:rPr>
          <w:rFonts w:ascii="TH SarabunPSK" w:hAnsi="TH SarabunPSK" w:cs="TH SarabunPSK"/>
          <w:sz w:val="32"/>
          <w:szCs w:val="32"/>
          <w:cs/>
        </w:rPr>
        <w:t>วย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งคงทำให้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6875">
        <w:rPr>
          <w:rFonts w:ascii="TH SarabunPSK" w:hAnsi="TH SarabunPSK" w:cs="TH SarabunPSK"/>
          <w:sz w:val="32"/>
          <w:szCs w:val="32"/>
        </w:rPr>
        <w:t>Fa</w:t>
      </w:r>
      <w:r>
        <w:rPr>
          <w:rFonts w:ascii="TH SarabunPSK" w:hAnsi="TH SarabunPSK" w:cs="TH SarabunPSK"/>
          <w:sz w:val="32"/>
          <w:szCs w:val="32"/>
        </w:rPr>
        <w:t>ctor</w:t>
      </w:r>
      <w:r w:rsidRPr="00586875">
        <w:rPr>
          <w:rFonts w:ascii="TH SarabunPSK" w:hAnsi="TH SarabunPSK" w:cs="TH SarabunPSK"/>
          <w:sz w:val="32"/>
          <w:szCs w:val="32"/>
          <w:cs/>
        </w:rPr>
        <w:t xml:space="preserve"> ต</w:t>
      </w:r>
      <w:r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586875">
        <w:rPr>
          <w:rFonts w:ascii="TH SarabunPSK" w:hAnsi="TH SarabunPSK" w:cs="TH SarabunPSK"/>
          <w:sz w:val="32"/>
          <w:szCs w:val="32"/>
          <w:cs/>
        </w:rPr>
        <w:t>ฉากก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นหรือเป็น</w:t>
      </w:r>
    </w:p>
    <w:p w14:paraId="1D6A2DDF" w14:textId="77777777" w:rsidR="004F3246" w:rsidRDefault="004F3246" w:rsidP="004B319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86875">
        <w:rPr>
          <w:rFonts w:ascii="TH SarabunPSK" w:hAnsi="TH SarabunPSK" w:cs="TH SarabunPSK"/>
          <w:sz w:val="32"/>
          <w:szCs w:val="32"/>
          <w:cs/>
        </w:rPr>
        <w:t>อิสระก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น แต่ทำให้ค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586875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Pr="00586875">
        <w:rPr>
          <w:rFonts w:ascii="TH SarabunPSK" w:hAnsi="TH SarabunPSK" w:cs="TH SarabunPSK"/>
          <w:sz w:val="32"/>
          <w:szCs w:val="32"/>
        </w:rPr>
        <w:t xml:space="preserve">Factor Loading  </w:t>
      </w:r>
      <w:r w:rsidRPr="00586875">
        <w:rPr>
          <w:rFonts w:ascii="TH SarabunPSK" w:hAnsi="TH SarabunPSK" w:cs="TH SarabunPSK"/>
          <w:sz w:val="32"/>
          <w:szCs w:val="32"/>
          <w:cs/>
        </w:rPr>
        <w:t>เพิ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586875">
        <w:rPr>
          <w:rFonts w:ascii="TH SarabunPSK" w:hAnsi="TH SarabunPSK" w:cs="TH SarabunPSK"/>
          <w:sz w:val="32"/>
          <w:szCs w:val="32"/>
          <w:cs/>
        </w:rPr>
        <w:t xml:space="preserve">มขึ้น หรือลดลง </w:t>
      </w:r>
    </w:p>
    <w:p w14:paraId="0D6E80B5" w14:textId="77777777" w:rsidR="00486827" w:rsidRDefault="004F3246" w:rsidP="0048682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2.9.3.2</w:t>
      </w:r>
      <w:r w:rsidRPr="00586875">
        <w:rPr>
          <w:rFonts w:ascii="TH SarabunPSK" w:hAnsi="TH SarabunPSK" w:cs="TH SarabunPSK"/>
          <w:sz w:val="32"/>
          <w:szCs w:val="32"/>
        </w:rPr>
        <w:t xml:space="preserve"> Oblique Rotation </w:t>
      </w:r>
      <w:r w:rsidRPr="00586875">
        <w:rPr>
          <w:rFonts w:ascii="TH SarabunPSK" w:hAnsi="TH SarabunPSK" w:cs="TH SarabunPSK"/>
          <w:sz w:val="32"/>
          <w:szCs w:val="32"/>
          <w:cs/>
        </w:rPr>
        <w:t>เป็นการหมุนแกนไปในล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กษณะท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58687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6875">
        <w:rPr>
          <w:rFonts w:ascii="TH SarabunPSK" w:hAnsi="TH SarabunPSK" w:cs="TH SarabunPSK"/>
          <w:sz w:val="32"/>
          <w:szCs w:val="32"/>
        </w:rPr>
        <w:t xml:space="preserve">Factor </w:t>
      </w:r>
      <w:r w:rsidRPr="00586875">
        <w:rPr>
          <w:rFonts w:ascii="TH SarabunPSK" w:hAnsi="TH SarabunPSK" w:cs="TH SarabunPSK"/>
          <w:sz w:val="32"/>
          <w:szCs w:val="32"/>
          <w:cs/>
        </w:rPr>
        <w:t>ไม่ต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586875">
        <w:rPr>
          <w:rFonts w:ascii="TH SarabunPSK" w:hAnsi="TH SarabunPSK" w:cs="TH SarabunPSK"/>
          <w:sz w:val="32"/>
          <w:szCs w:val="32"/>
          <w:cs/>
        </w:rPr>
        <w:t>งฉากก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น หรือ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6875">
        <w:rPr>
          <w:rFonts w:ascii="TH SarabunPSK" w:hAnsi="TH SarabunPSK" w:cs="TH SarabunPSK"/>
          <w:sz w:val="32"/>
          <w:szCs w:val="32"/>
        </w:rPr>
        <w:t xml:space="preserve">Factor </w:t>
      </w:r>
    </w:p>
    <w:p w14:paraId="4CFC3222" w14:textId="14D2D4EA" w:rsidR="00912DA1" w:rsidRDefault="004F3246" w:rsidP="004868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86875">
        <w:rPr>
          <w:rFonts w:ascii="TH SarabunPSK" w:hAnsi="TH SarabunPSK" w:cs="TH SarabunPSK"/>
          <w:sz w:val="32"/>
          <w:szCs w:val="32"/>
          <w:cs/>
        </w:rPr>
        <w:t>ไม่เป็นอิสระก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586875">
        <w:rPr>
          <w:rFonts w:ascii="TH SarabunPSK" w:hAnsi="TH SarabunPSK" w:cs="TH SarabunPSK"/>
          <w:sz w:val="32"/>
          <w:szCs w:val="32"/>
          <w:cs/>
        </w:rPr>
        <w:t>น แต่ท</w:t>
      </w:r>
      <w:r w:rsidR="00486827">
        <w:rPr>
          <w:rFonts w:ascii="TH SarabunPSK" w:hAnsi="TH SarabunPSK" w:cs="TH SarabunPSK" w:hint="cs"/>
          <w:sz w:val="32"/>
          <w:szCs w:val="32"/>
          <w:cs/>
        </w:rPr>
        <w:t>ำ</w:t>
      </w:r>
      <w:r w:rsidRPr="00586875">
        <w:rPr>
          <w:rFonts w:ascii="TH SarabunPSK" w:hAnsi="TH SarabunPSK" w:cs="TH SarabunPSK"/>
          <w:sz w:val="32"/>
          <w:szCs w:val="32"/>
          <w:cs/>
        </w:rPr>
        <w:t>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86875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586875">
        <w:rPr>
          <w:rFonts w:ascii="TH SarabunPSK" w:hAnsi="TH SarabunPSK" w:cs="TH SarabunPSK"/>
          <w:sz w:val="32"/>
          <w:szCs w:val="32"/>
          <w:cs/>
        </w:rPr>
        <w:t xml:space="preserve">า </w:t>
      </w:r>
      <w:r w:rsidRPr="00586875">
        <w:rPr>
          <w:rFonts w:ascii="TH SarabunPSK" w:hAnsi="TH SarabunPSK" w:cs="TH SarabunPSK"/>
          <w:sz w:val="32"/>
          <w:szCs w:val="32"/>
        </w:rPr>
        <w:t xml:space="preserve">Factor loading </w:t>
      </w:r>
      <w:r w:rsidRPr="00586875">
        <w:rPr>
          <w:rFonts w:ascii="TH SarabunPSK" w:hAnsi="TH SarabunPSK" w:cs="TH SarabunPSK"/>
          <w:sz w:val="32"/>
          <w:szCs w:val="32"/>
          <w:cs/>
        </w:rPr>
        <w:t>เพิ่มข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586875">
        <w:rPr>
          <w:rFonts w:ascii="TH SarabunPSK" w:hAnsi="TH SarabunPSK" w:cs="TH SarabunPSK"/>
          <w:sz w:val="32"/>
          <w:szCs w:val="32"/>
          <w:cs/>
        </w:rPr>
        <w:t xml:space="preserve">นหรือลดลง </w:t>
      </w:r>
    </w:p>
    <w:p w14:paraId="5460C1FB" w14:textId="37D8DD90" w:rsidR="004F3246" w:rsidRPr="00912DA1" w:rsidRDefault="00912DA1" w:rsidP="00912DA1">
      <w:pPr>
        <w:ind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>2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10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>.</w:t>
      </w:r>
      <w:r>
        <w:rPr>
          <w:rFonts w:ascii="TH SarabunPSK" w:eastAsia="Times New Roman" w:hAnsi="TH SarabunPSK" w:cs="TH SarabunPSK"/>
          <w:sz w:val="32"/>
          <w:szCs w:val="32"/>
        </w:rPr>
        <w:t>4</w:t>
      </w:r>
      <w:r w:rsidRPr="00357481">
        <w:rPr>
          <w:rFonts w:ascii="TH SarabunPSK" w:eastAsia="Times New Roman" w:hAnsi="TH SarabunPSK" w:cs="TH SarabunPSK"/>
          <w:sz w:val="32"/>
          <w:szCs w:val="32"/>
          <w:cs/>
        </w:rPr>
        <w:t xml:space="preserve"> </w:t>
      </w:r>
      <w:r w:rsidRPr="00BD7C79">
        <w:rPr>
          <w:rFonts w:ascii="TH SarabunPSK" w:hAnsi="TH SarabunPSK" w:cs="TH SarabunPSK"/>
          <w:b/>
          <w:bCs/>
          <w:sz w:val="32"/>
          <w:szCs w:val="32"/>
          <w:cs/>
        </w:rPr>
        <w:t>การแปลความหมายและกำหนดชื่อองค์ประกอบ</w:t>
      </w:r>
    </w:p>
    <w:p w14:paraId="1EFEA124" w14:textId="021C2BB4" w:rsidR="004F3246" w:rsidRDefault="00912DA1" w:rsidP="00BD7C79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การพิจารณาจำนวนองค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์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ประกอบจะพ</w:t>
      </w:r>
      <w:r w:rsidR="004F3246">
        <w:rPr>
          <w:rFonts w:ascii="TH SarabunPSK" w:hAnsi="TH SarabunPSK" w:cs="TH SarabunPSK" w:hint="cs"/>
          <w:sz w:val="32"/>
          <w:szCs w:val="32"/>
          <w:cs/>
        </w:rPr>
        <w:t>ิ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จารณาจากองค</w:t>
      </w:r>
      <w:r w:rsidR="004F3246">
        <w:rPr>
          <w:rFonts w:ascii="TH SarabunPSK" w:hAnsi="TH SarabunPSK" w:cs="TH SarabunPSK" w:hint="cs"/>
          <w:sz w:val="32"/>
          <w:szCs w:val="32"/>
          <w:cs/>
        </w:rPr>
        <w:t>์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 xml:space="preserve">ประกอบท์มีค่า </w:t>
      </w:r>
      <w:r w:rsidR="004F3246" w:rsidRPr="004B6BAB">
        <w:rPr>
          <w:rFonts w:ascii="TH SarabunPSK" w:hAnsi="TH SarabunPSK" w:cs="TH SarabunPSK"/>
          <w:sz w:val="32"/>
          <w:szCs w:val="32"/>
        </w:rPr>
        <w:t xml:space="preserve">Eigenvalue </w:t>
      </w:r>
      <w:r w:rsidR="004F3246" w:rsidRPr="004B6BAB">
        <w:rPr>
          <w:rFonts w:ascii="TH SarabunPSK" w:hAnsi="TH SarabunPSK" w:cs="TH SarabunPSK"/>
          <w:sz w:val="32"/>
          <w:szCs w:val="32"/>
          <w:cs/>
        </w:rPr>
        <w:t>มากกว่า 1</w:t>
      </w:r>
      <w:r w:rsidR="004F3246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789C39" w14:textId="77777777" w:rsidR="004F3246" w:rsidRDefault="004F3246" w:rsidP="00BD7C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B6BAB">
        <w:rPr>
          <w:rFonts w:ascii="TH SarabunPSK" w:hAnsi="TH SarabunPSK" w:cs="TH SarabunPSK"/>
          <w:sz w:val="32"/>
          <w:szCs w:val="32"/>
          <w:cs/>
        </w:rPr>
        <w:t>การพิจารณาวาต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B6BAB">
        <w:rPr>
          <w:rFonts w:ascii="TH SarabunPSK" w:hAnsi="TH SarabunPSK" w:cs="TH SarabunPSK"/>
          <w:sz w:val="32"/>
          <w:szCs w:val="32"/>
          <w:cs/>
        </w:rPr>
        <w:t>วแปรใดบรรจุอย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4B6BAB">
        <w:rPr>
          <w:rFonts w:ascii="TH SarabunPSK" w:hAnsi="TH SarabunPSK" w:cs="TH SarabunPSK"/>
          <w:sz w:val="32"/>
          <w:szCs w:val="32"/>
          <w:cs/>
        </w:rPr>
        <w:t>ในองค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ประกอบใดให้พิจารณาที่ค่า </w:t>
      </w:r>
      <w:r w:rsidRPr="004B6BAB">
        <w:rPr>
          <w:rFonts w:ascii="TH SarabunPSK" w:hAnsi="TH SarabunPSK" w:cs="TH SarabunPSK"/>
          <w:sz w:val="32"/>
          <w:szCs w:val="32"/>
        </w:rPr>
        <w:t xml:space="preserve">Loading </w:t>
      </w:r>
      <w:r w:rsidRPr="004B6BAB">
        <w:rPr>
          <w:rFonts w:ascii="TH SarabunPSK" w:hAnsi="TH SarabunPSK" w:cs="TH SarabunPSK"/>
          <w:sz w:val="32"/>
          <w:szCs w:val="32"/>
          <w:cs/>
        </w:rPr>
        <w:t>โดยพิจารณาเลือกค่าน</w:t>
      </w:r>
      <w:r>
        <w:rPr>
          <w:rFonts w:ascii="TH SarabunPSK" w:hAnsi="TH SarabunPSK" w:cs="TH SarabunPSK" w:hint="cs"/>
          <w:sz w:val="32"/>
          <w:szCs w:val="32"/>
          <w:cs/>
        </w:rPr>
        <w:t>้ำ</w:t>
      </w:r>
      <w:r w:rsidRPr="004B6BAB">
        <w:rPr>
          <w:rFonts w:ascii="TH SarabunPSK" w:hAnsi="TH SarabunPSK" w:cs="TH SarabunPSK"/>
          <w:sz w:val="32"/>
          <w:szCs w:val="32"/>
          <w:cs/>
        </w:rPr>
        <w:t>หน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B6BAB">
        <w:rPr>
          <w:rFonts w:ascii="TH SarabunPSK" w:hAnsi="TH SarabunPSK" w:cs="TH SarabunPSK"/>
          <w:sz w:val="32"/>
          <w:szCs w:val="32"/>
          <w:cs/>
        </w:rPr>
        <w:t>กองค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ประกอบ โดย </w:t>
      </w:r>
      <w:r w:rsidRPr="004B6BAB">
        <w:rPr>
          <w:rFonts w:ascii="TH SarabunPSK" w:hAnsi="TH SarabunPSK" w:cs="TH SarabunPSK"/>
          <w:sz w:val="32"/>
          <w:szCs w:val="32"/>
        </w:rPr>
        <w:t>Hair (</w:t>
      </w:r>
      <w:r>
        <w:rPr>
          <w:rFonts w:ascii="TH SarabunPSK" w:hAnsi="TH SarabunPSK" w:cs="TH SarabunPSK" w:hint="cs"/>
          <w:sz w:val="32"/>
          <w:szCs w:val="32"/>
          <w:cs/>
        </w:rPr>
        <w:t>1995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 : 385)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B6BAB">
        <w:rPr>
          <w:rFonts w:ascii="TH SarabunPSK" w:hAnsi="TH SarabunPSK" w:cs="TH SarabunPSK"/>
          <w:sz w:val="32"/>
          <w:szCs w:val="32"/>
          <w:cs/>
        </w:rPr>
        <w:t>เสนอความส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B6BAB">
        <w:rPr>
          <w:rFonts w:ascii="TH SarabunPSK" w:hAnsi="TH SarabunPSK" w:cs="TH SarabunPSK"/>
          <w:sz w:val="32"/>
          <w:szCs w:val="32"/>
          <w:cs/>
        </w:rPr>
        <w:t>มพ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นธ์ระหว่างค่า </w:t>
      </w:r>
      <w:r w:rsidRPr="004B6BAB">
        <w:rPr>
          <w:rFonts w:ascii="TH SarabunPSK" w:hAnsi="TH SarabunPSK" w:cs="TH SarabunPSK"/>
          <w:sz w:val="32"/>
          <w:szCs w:val="32"/>
        </w:rPr>
        <w:t xml:space="preserve">loading </w:t>
      </w:r>
      <w:r w:rsidRPr="004B6BAB">
        <w:rPr>
          <w:rFonts w:ascii="TH SarabunPSK" w:hAnsi="TH SarabunPSK" w:cs="TH SarabunPSK"/>
          <w:sz w:val="32"/>
          <w:szCs w:val="32"/>
          <w:cs/>
        </w:rPr>
        <w:t>ที่มีนัยสำค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ญทางสถิติที่ระดับ 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 w:rsidRPr="004B6BAB"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 w:rsidRPr="004B6BAB">
        <w:rPr>
          <w:rFonts w:ascii="TH SarabunPSK" w:hAnsi="TH SarabunPSK" w:cs="TH SarabunPSK"/>
          <w:sz w:val="32"/>
          <w:szCs w:val="32"/>
          <w:cs/>
        </w:rPr>
        <w:t>5 ต่อจำนวนต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4B6BAB">
        <w:rPr>
          <w:rFonts w:ascii="TH SarabunPSK" w:hAnsi="TH SarabunPSK" w:cs="TH SarabunPSK"/>
          <w:sz w:val="32"/>
          <w:szCs w:val="32"/>
          <w:cs/>
        </w:rPr>
        <w:t xml:space="preserve">วอย่างดังนี้  </w:t>
      </w:r>
    </w:p>
    <w:p w14:paraId="130E0EC0" w14:textId="77777777" w:rsidR="003B7997" w:rsidRDefault="003B7997" w:rsidP="00BD7C7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D589FA3" w14:textId="77777777" w:rsidR="004F3246" w:rsidRPr="007D0AAA" w:rsidRDefault="004F3246" w:rsidP="007D0AA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7D0AAA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Pr="007D0AAA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7D0AAA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7D0AAA">
        <w:rPr>
          <w:rFonts w:ascii="TH SarabunPSK" w:hAnsi="TH SarabunPSK" w:cs="TH SarabunPSK"/>
          <w:sz w:val="32"/>
          <w:szCs w:val="32"/>
          <w:cs/>
        </w:rPr>
        <w:t xml:space="preserve">  ความสัมพันธ์ระหว่างค่า </w:t>
      </w:r>
      <w:r w:rsidRPr="007D0AAA">
        <w:rPr>
          <w:rFonts w:ascii="TH SarabunPSK" w:hAnsi="TH SarabunPSK" w:cs="TH SarabunPSK"/>
          <w:sz w:val="32"/>
          <w:szCs w:val="32"/>
        </w:rPr>
        <w:t xml:space="preserve">loading </w:t>
      </w:r>
      <w:r w:rsidRPr="007D0AAA">
        <w:rPr>
          <w:rFonts w:ascii="TH SarabunPSK" w:hAnsi="TH SarabunPSK" w:cs="TH SarabunPSK"/>
          <w:sz w:val="32"/>
          <w:szCs w:val="32"/>
          <w:cs/>
        </w:rPr>
        <w:t xml:space="preserve">ที่มีนัยสำคัญทางสถิติที่ระดับ 0.05 ต่อจำนวนตัวอย่างดังนี้  </w:t>
      </w:r>
    </w:p>
    <w:tbl>
      <w:tblPr>
        <w:tblW w:w="0" w:type="auto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37"/>
        <w:gridCol w:w="842"/>
        <w:gridCol w:w="842"/>
        <w:gridCol w:w="842"/>
        <w:gridCol w:w="841"/>
        <w:gridCol w:w="841"/>
        <w:gridCol w:w="841"/>
        <w:gridCol w:w="841"/>
        <w:gridCol w:w="841"/>
        <w:gridCol w:w="841"/>
        <w:gridCol w:w="841"/>
      </w:tblGrid>
      <w:tr w:rsidR="004F3246" w:rsidRPr="00357481" w14:paraId="76076D03" w14:textId="77777777" w:rsidTr="003B7997">
        <w:tc>
          <w:tcPr>
            <w:tcW w:w="937" w:type="dxa"/>
            <w:shd w:val="clear" w:color="auto" w:fill="auto"/>
          </w:tcPr>
          <w:p w14:paraId="6BF0F96B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357481">
              <w:rPr>
                <w:rFonts w:ascii="TH SarabunPSK" w:hAnsi="TH SarabunPSK" w:cs="TH SarabunPSK"/>
                <w:sz w:val="28"/>
              </w:rPr>
              <w:t>Factor loading</w:t>
            </w:r>
          </w:p>
        </w:tc>
        <w:tc>
          <w:tcPr>
            <w:tcW w:w="842" w:type="dxa"/>
            <w:shd w:val="clear" w:color="auto" w:fill="auto"/>
          </w:tcPr>
          <w:p w14:paraId="169D6979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0.30</w:t>
            </w:r>
          </w:p>
        </w:tc>
        <w:tc>
          <w:tcPr>
            <w:tcW w:w="842" w:type="dxa"/>
            <w:shd w:val="clear" w:color="auto" w:fill="auto"/>
          </w:tcPr>
          <w:p w14:paraId="2FE3F424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0.35</w:t>
            </w:r>
          </w:p>
        </w:tc>
        <w:tc>
          <w:tcPr>
            <w:tcW w:w="842" w:type="dxa"/>
            <w:shd w:val="clear" w:color="auto" w:fill="auto"/>
          </w:tcPr>
          <w:p w14:paraId="5719D0DC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0.40</w:t>
            </w:r>
          </w:p>
        </w:tc>
        <w:tc>
          <w:tcPr>
            <w:tcW w:w="841" w:type="dxa"/>
            <w:shd w:val="clear" w:color="auto" w:fill="auto"/>
          </w:tcPr>
          <w:p w14:paraId="146E6237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0.45</w:t>
            </w:r>
          </w:p>
        </w:tc>
        <w:tc>
          <w:tcPr>
            <w:tcW w:w="841" w:type="dxa"/>
            <w:shd w:val="clear" w:color="auto" w:fill="auto"/>
          </w:tcPr>
          <w:p w14:paraId="69BA86BC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0.50</w:t>
            </w:r>
          </w:p>
        </w:tc>
        <w:tc>
          <w:tcPr>
            <w:tcW w:w="841" w:type="dxa"/>
            <w:shd w:val="clear" w:color="auto" w:fill="auto"/>
          </w:tcPr>
          <w:p w14:paraId="33CFC153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0.55</w:t>
            </w:r>
          </w:p>
        </w:tc>
        <w:tc>
          <w:tcPr>
            <w:tcW w:w="841" w:type="dxa"/>
            <w:shd w:val="clear" w:color="auto" w:fill="auto"/>
          </w:tcPr>
          <w:p w14:paraId="44385DA0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0.60</w:t>
            </w:r>
          </w:p>
        </w:tc>
        <w:tc>
          <w:tcPr>
            <w:tcW w:w="841" w:type="dxa"/>
            <w:shd w:val="clear" w:color="auto" w:fill="auto"/>
          </w:tcPr>
          <w:p w14:paraId="416CA01C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0.65</w:t>
            </w:r>
          </w:p>
        </w:tc>
        <w:tc>
          <w:tcPr>
            <w:tcW w:w="841" w:type="dxa"/>
            <w:shd w:val="clear" w:color="auto" w:fill="auto"/>
          </w:tcPr>
          <w:p w14:paraId="7F473BF8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0.70</w:t>
            </w:r>
          </w:p>
        </w:tc>
        <w:tc>
          <w:tcPr>
            <w:tcW w:w="841" w:type="dxa"/>
            <w:shd w:val="clear" w:color="auto" w:fill="auto"/>
          </w:tcPr>
          <w:p w14:paraId="6AD48537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0.75</w:t>
            </w:r>
          </w:p>
        </w:tc>
      </w:tr>
      <w:tr w:rsidR="004F3246" w:rsidRPr="00357481" w14:paraId="3E823727" w14:textId="77777777" w:rsidTr="003B7997">
        <w:tc>
          <w:tcPr>
            <w:tcW w:w="937" w:type="dxa"/>
            <w:shd w:val="clear" w:color="auto" w:fill="auto"/>
          </w:tcPr>
          <w:p w14:paraId="15EE0ACC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357481">
              <w:rPr>
                <w:rFonts w:ascii="TH SarabunPSK" w:hAnsi="TH SarabunPSK" w:cs="TH SarabunPSK"/>
                <w:sz w:val="28"/>
                <w:cs/>
              </w:rPr>
              <w:t>จำนวน</w:t>
            </w:r>
          </w:p>
          <w:p w14:paraId="6820ED94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</w:rPr>
            </w:pPr>
            <w:r w:rsidRPr="00357481">
              <w:rPr>
                <w:rFonts w:ascii="TH SarabunPSK" w:hAnsi="TH SarabunPSK" w:cs="TH SarabunPSK"/>
                <w:sz w:val="28"/>
                <w:cs/>
              </w:rPr>
              <w:t>ต</w:t>
            </w:r>
            <w:r w:rsidRPr="00357481">
              <w:rPr>
                <w:rFonts w:ascii="TH SarabunPSK" w:hAnsi="TH SarabunPSK" w:cs="TH SarabunPSK" w:hint="cs"/>
                <w:sz w:val="28"/>
                <w:cs/>
              </w:rPr>
              <w:t>ั</w:t>
            </w:r>
            <w:r w:rsidRPr="00357481">
              <w:rPr>
                <w:rFonts w:ascii="TH SarabunPSK" w:hAnsi="TH SarabunPSK" w:cs="TH SarabunPSK"/>
                <w:sz w:val="28"/>
                <w:cs/>
              </w:rPr>
              <w:t>วอย่าง</w:t>
            </w:r>
          </w:p>
        </w:tc>
        <w:tc>
          <w:tcPr>
            <w:tcW w:w="842" w:type="dxa"/>
            <w:shd w:val="clear" w:color="auto" w:fill="auto"/>
          </w:tcPr>
          <w:p w14:paraId="52472CD1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350</w:t>
            </w:r>
          </w:p>
        </w:tc>
        <w:tc>
          <w:tcPr>
            <w:tcW w:w="842" w:type="dxa"/>
            <w:shd w:val="clear" w:color="auto" w:fill="auto"/>
          </w:tcPr>
          <w:p w14:paraId="0F8F36E7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250</w:t>
            </w:r>
          </w:p>
        </w:tc>
        <w:tc>
          <w:tcPr>
            <w:tcW w:w="842" w:type="dxa"/>
            <w:shd w:val="clear" w:color="auto" w:fill="auto"/>
          </w:tcPr>
          <w:p w14:paraId="043A01C1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200</w:t>
            </w:r>
          </w:p>
        </w:tc>
        <w:tc>
          <w:tcPr>
            <w:tcW w:w="841" w:type="dxa"/>
            <w:shd w:val="clear" w:color="auto" w:fill="auto"/>
          </w:tcPr>
          <w:p w14:paraId="406207AE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150</w:t>
            </w:r>
          </w:p>
        </w:tc>
        <w:tc>
          <w:tcPr>
            <w:tcW w:w="841" w:type="dxa"/>
            <w:shd w:val="clear" w:color="auto" w:fill="auto"/>
          </w:tcPr>
          <w:p w14:paraId="0BCD6B64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120</w:t>
            </w:r>
          </w:p>
        </w:tc>
        <w:tc>
          <w:tcPr>
            <w:tcW w:w="841" w:type="dxa"/>
            <w:shd w:val="clear" w:color="auto" w:fill="auto"/>
          </w:tcPr>
          <w:p w14:paraId="629D9240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100</w:t>
            </w:r>
          </w:p>
        </w:tc>
        <w:tc>
          <w:tcPr>
            <w:tcW w:w="841" w:type="dxa"/>
            <w:shd w:val="clear" w:color="auto" w:fill="auto"/>
          </w:tcPr>
          <w:p w14:paraId="5200808F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85</w:t>
            </w:r>
          </w:p>
        </w:tc>
        <w:tc>
          <w:tcPr>
            <w:tcW w:w="841" w:type="dxa"/>
            <w:shd w:val="clear" w:color="auto" w:fill="auto"/>
          </w:tcPr>
          <w:p w14:paraId="7850C995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70</w:t>
            </w:r>
          </w:p>
        </w:tc>
        <w:tc>
          <w:tcPr>
            <w:tcW w:w="841" w:type="dxa"/>
            <w:shd w:val="clear" w:color="auto" w:fill="auto"/>
          </w:tcPr>
          <w:p w14:paraId="4E525EF3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60</w:t>
            </w:r>
          </w:p>
        </w:tc>
        <w:tc>
          <w:tcPr>
            <w:tcW w:w="841" w:type="dxa"/>
            <w:shd w:val="clear" w:color="auto" w:fill="auto"/>
          </w:tcPr>
          <w:p w14:paraId="49117A00" w14:textId="77777777" w:rsidR="004F3246" w:rsidRPr="00357481" w:rsidRDefault="004F3246" w:rsidP="00357481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357481">
              <w:rPr>
                <w:rFonts w:ascii="TH SarabunPSK" w:hAnsi="TH SarabunPSK" w:cs="TH SarabunPSK" w:hint="cs"/>
                <w:sz w:val="32"/>
                <w:szCs w:val="32"/>
                <w:cs/>
              </w:rPr>
              <w:t>50</w:t>
            </w:r>
          </w:p>
        </w:tc>
      </w:tr>
    </w:tbl>
    <w:p w14:paraId="248AB540" w14:textId="77777777" w:rsidR="004F3246" w:rsidRDefault="004F3246" w:rsidP="00C73EF8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858292B" w14:textId="77777777" w:rsidR="00486827" w:rsidRDefault="004F3246" w:rsidP="00486827">
      <w:pPr>
        <w:spacing w:after="0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D0AAA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0AAA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ตั้ง</w:t>
      </w:r>
      <w:r w:rsidRPr="007D0AAA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7D0AAA">
        <w:rPr>
          <w:rFonts w:ascii="TH SarabunPSK" w:hAnsi="TH SarabunPSK" w:cs="TH SarabunPSK"/>
          <w:sz w:val="32"/>
          <w:szCs w:val="32"/>
          <w:cs/>
        </w:rPr>
        <w:t>อองค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7D0AAA">
        <w:rPr>
          <w:rFonts w:ascii="TH SarabunPSK" w:hAnsi="TH SarabunPSK" w:cs="TH SarabunPSK"/>
          <w:sz w:val="32"/>
          <w:szCs w:val="32"/>
          <w:cs/>
        </w:rPr>
        <w:t>ประกอบให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D0AAA">
        <w:rPr>
          <w:rFonts w:ascii="TH SarabunPSK" w:hAnsi="TH SarabunPSK" w:cs="TH SarabunPSK"/>
          <w:sz w:val="32"/>
          <w:szCs w:val="32"/>
          <w:cs/>
        </w:rPr>
        <w:t>สอดคล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D0AAA">
        <w:rPr>
          <w:rFonts w:ascii="TH SarabunPSK" w:hAnsi="TH SarabunPSK" w:cs="TH SarabunPSK"/>
          <w:sz w:val="32"/>
          <w:szCs w:val="32"/>
          <w:cs/>
        </w:rPr>
        <w:t>องก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D0AAA">
        <w:rPr>
          <w:rFonts w:ascii="TH SarabunPSK" w:hAnsi="TH SarabunPSK" w:cs="TH SarabunPSK"/>
          <w:sz w:val="32"/>
          <w:szCs w:val="32"/>
          <w:cs/>
        </w:rPr>
        <w:t>บตัวแปร การต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7D0AAA">
        <w:rPr>
          <w:rFonts w:ascii="TH SarabunPSK" w:hAnsi="TH SarabunPSK" w:cs="TH SarabunPSK"/>
          <w:sz w:val="32"/>
          <w:szCs w:val="32"/>
          <w:cs/>
        </w:rPr>
        <w:t>งช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7D0AAA">
        <w:rPr>
          <w:rFonts w:ascii="TH SarabunPSK" w:hAnsi="TH SarabunPSK" w:cs="TH SarabunPSK"/>
          <w:sz w:val="32"/>
          <w:szCs w:val="32"/>
          <w:cs/>
        </w:rPr>
        <w:t>อให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D0AAA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่ล</w:t>
      </w:r>
      <w:r w:rsidRPr="007D0AAA">
        <w:rPr>
          <w:rFonts w:ascii="TH SarabunPSK" w:hAnsi="TH SarabunPSK" w:cs="TH SarabunPSK"/>
          <w:sz w:val="32"/>
          <w:szCs w:val="32"/>
          <w:cs/>
        </w:rPr>
        <w:t>ะองค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7D0AAA">
        <w:rPr>
          <w:rFonts w:ascii="TH SarabunPSK" w:hAnsi="TH SarabunPSK" w:cs="TH SarabunPSK"/>
          <w:sz w:val="32"/>
          <w:szCs w:val="32"/>
          <w:cs/>
        </w:rPr>
        <w:t>ประกอบ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D0AAA">
        <w:rPr>
          <w:rFonts w:ascii="TH SarabunPSK" w:hAnsi="TH SarabunPSK" w:cs="TH SarabunPSK"/>
          <w:sz w:val="32"/>
          <w:szCs w:val="32"/>
          <w:cs/>
        </w:rPr>
        <w:t>มีกฎในการต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7D0AAA">
        <w:rPr>
          <w:rFonts w:ascii="TH SarabunPSK" w:hAnsi="TH SarabunPSK" w:cs="TH SarabunPSK"/>
          <w:sz w:val="32"/>
          <w:szCs w:val="32"/>
          <w:cs/>
        </w:rPr>
        <w:t>ง</w:t>
      </w:r>
    </w:p>
    <w:p w14:paraId="69305D6A" w14:textId="77777777" w:rsidR="003B7997" w:rsidRDefault="004F3246" w:rsidP="0044756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r w:rsidRPr="007D0AAA">
        <w:rPr>
          <w:rFonts w:ascii="TH SarabunPSK" w:hAnsi="TH SarabunPSK" w:cs="TH SarabunPSK"/>
          <w:sz w:val="32"/>
          <w:szCs w:val="32"/>
          <w:cs/>
        </w:rPr>
        <w:t>ชื่อขององค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7D0AAA">
        <w:rPr>
          <w:rFonts w:ascii="TH SarabunPSK" w:hAnsi="TH SarabunPSK" w:cs="TH SarabunPSK"/>
          <w:sz w:val="32"/>
          <w:szCs w:val="32"/>
          <w:cs/>
        </w:rPr>
        <w:t>ประกอบควรจะสั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D0AAA">
        <w:rPr>
          <w:rFonts w:ascii="TH SarabunPSK" w:hAnsi="TH SarabunPSK" w:cs="TH SarabunPSK"/>
          <w:sz w:val="32"/>
          <w:szCs w:val="32"/>
          <w:cs/>
        </w:rPr>
        <w:t>น อาจต</w:t>
      </w:r>
      <w:r>
        <w:rPr>
          <w:rFonts w:ascii="TH SarabunPSK" w:hAnsi="TH SarabunPSK" w:cs="TH SarabunPSK" w:hint="cs"/>
          <w:sz w:val="32"/>
          <w:szCs w:val="32"/>
          <w:cs/>
        </w:rPr>
        <w:t>ั้</w:t>
      </w:r>
      <w:r w:rsidRPr="007D0AAA">
        <w:rPr>
          <w:rFonts w:ascii="TH SarabunPSK" w:hAnsi="TH SarabunPSK" w:cs="TH SarabunPSK"/>
          <w:sz w:val="32"/>
          <w:szCs w:val="32"/>
          <w:cs/>
        </w:rPr>
        <w:t>งช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7D0AAA">
        <w:rPr>
          <w:rFonts w:ascii="TH SarabunPSK" w:hAnsi="TH SarabunPSK" w:cs="TH SarabunPSK"/>
          <w:sz w:val="32"/>
          <w:szCs w:val="32"/>
          <w:cs/>
        </w:rPr>
        <w:t xml:space="preserve">อเพียง </w:t>
      </w:r>
      <w:r w:rsidRPr="007D0AAA">
        <w:rPr>
          <w:rFonts w:ascii="TH SarabunPSK" w:hAnsi="TH SarabunPSK" w:cs="TH SarabunPSK"/>
          <w:sz w:val="32"/>
          <w:szCs w:val="32"/>
        </w:rPr>
        <w:t>1- 2</w:t>
      </w:r>
      <w:r w:rsidRPr="007D0AAA">
        <w:rPr>
          <w:rFonts w:ascii="TH SarabunPSK" w:hAnsi="TH SarabunPSK" w:cs="TH SarabunPSK"/>
          <w:sz w:val="32"/>
          <w:szCs w:val="32"/>
          <w:cs/>
        </w:rPr>
        <w:t xml:space="preserve"> 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0AAA">
        <w:rPr>
          <w:rFonts w:ascii="TH SarabunPSK" w:hAnsi="TH SarabunPSK" w:cs="TH SarabunPSK"/>
          <w:sz w:val="32"/>
          <w:szCs w:val="32"/>
          <w:cs/>
        </w:rPr>
        <w:t xml:space="preserve"> มีความหมายสอดคล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7D0AAA">
        <w:rPr>
          <w:rFonts w:ascii="TH SarabunPSK" w:hAnsi="TH SarabunPSK" w:cs="TH SarabunPSK"/>
          <w:sz w:val="32"/>
          <w:szCs w:val="32"/>
          <w:cs/>
        </w:rPr>
        <w:t>องก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D0AAA">
        <w:rPr>
          <w:rFonts w:ascii="TH SarabunPSK" w:hAnsi="TH SarabunPSK" w:cs="TH SarabunPSK"/>
          <w:sz w:val="32"/>
          <w:szCs w:val="32"/>
          <w:cs/>
        </w:rPr>
        <w:t>นระหว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7D0AAA">
        <w:rPr>
          <w:rFonts w:ascii="TH SarabunPSK" w:hAnsi="TH SarabunPSK" w:cs="TH SarabunPSK"/>
          <w:sz w:val="32"/>
          <w:szCs w:val="32"/>
          <w:cs/>
        </w:rPr>
        <w:t>างต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7D0AAA">
        <w:rPr>
          <w:rFonts w:ascii="TH SarabunPSK" w:hAnsi="TH SarabunPSK" w:cs="TH SarabunPSK"/>
          <w:sz w:val="32"/>
          <w:szCs w:val="32"/>
          <w:cs/>
        </w:rPr>
        <w:t>วแปรท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7D0AAA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7D0AAA">
        <w:rPr>
          <w:rFonts w:ascii="TH SarabunPSK" w:hAnsi="TH SarabunPSK" w:cs="TH SarabunPSK"/>
          <w:sz w:val="32"/>
          <w:szCs w:val="32"/>
          <w:cs/>
        </w:rPr>
        <w:t>ในองค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7D0AAA">
        <w:rPr>
          <w:rFonts w:ascii="TH SarabunPSK" w:hAnsi="TH SarabunPSK" w:cs="TH SarabunPSK"/>
          <w:sz w:val="32"/>
          <w:szCs w:val="32"/>
          <w:cs/>
        </w:rPr>
        <w:t>ประกอบ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7F7CA304" w14:textId="77777777" w:rsidR="00FF5E60" w:rsidRPr="00447561" w:rsidRDefault="00FF5E60" w:rsidP="0044756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B86C5CA" w14:textId="77777777" w:rsidR="004F3246" w:rsidRPr="00357481" w:rsidRDefault="004F3246" w:rsidP="007D0AA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47561">
        <w:rPr>
          <w:rFonts w:ascii="TH Sarabun New" w:eastAsia="Times New Roman" w:hAnsi="TH Sarabun New" w:cs="TH Sarabun New"/>
          <w:sz w:val="32"/>
          <w:szCs w:val="32"/>
        </w:rPr>
        <w:t>2</w:t>
      </w:r>
      <w:r w:rsidRPr="00447561">
        <w:rPr>
          <w:rFonts w:ascii="TH Sarabun New" w:eastAsia="Times New Roman" w:hAnsi="TH Sarabun New" w:cs="TH Sarabun New"/>
          <w:sz w:val="32"/>
          <w:szCs w:val="32"/>
          <w:cs/>
        </w:rPr>
        <w:t>.</w:t>
      </w:r>
      <w:r w:rsidRPr="00447561">
        <w:rPr>
          <w:rFonts w:ascii="TH Sarabun New" w:eastAsia="Times New Roman" w:hAnsi="TH Sarabun New" w:cs="TH Sarabun New" w:hint="cs"/>
          <w:sz w:val="32"/>
          <w:szCs w:val="32"/>
          <w:cs/>
        </w:rPr>
        <w:t>1</w:t>
      </w:r>
      <w:r w:rsidR="00447561" w:rsidRPr="00447561">
        <w:rPr>
          <w:rFonts w:ascii="TH Sarabun New" w:eastAsia="Times New Roman" w:hAnsi="TH Sarabun New" w:cs="TH Sarabun New" w:hint="cs"/>
          <w:sz w:val="32"/>
          <w:szCs w:val="32"/>
          <w:cs/>
        </w:rPr>
        <w:t>1</w:t>
      </w:r>
      <w:r w:rsidRPr="0040318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bookmarkStart w:id="79" w:name="_Hlk122067602"/>
      <w:r w:rsidRPr="0040318A">
        <w:rPr>
          <w:rFonts w:ascii="TH Sarabun New" w:hAnsi="TH Sarabun New" w:cs="TH Sarabun New" w:hint="cs"/>
          <w:b/>
          <w:bCs/>
          <w:sz w:val="32"/>
          <w:szCs w:val="32"/>
          <w:cs/>
        </w:rPr>
        <w:t>ว</w:t>
      </w:r>
      <w:r w:rsidRPr="0040318A">
        <w:rPr>
          <w:rFonts w:ascii="TH Sarabun New" w:hAnsi="TH Sarabun New" w:cs="TH Sarabun New"/>
          <w:b/>
          <w:bCs/>
          <w:sz w:val="32"/>
          <w:szCs w:val="32"/>
          <w:cs/>
        </w:rPr>
        <w:t>รรณกรรมและงาน</w:t>
      </w:r>
      <w:r w:rsidRPr="0040318A">
        <w:rPr>
          <w:rFonts w:ascii="TH Sarabun New" w:hAnsi="TH Sarabun New" w:cs="TH Sarabun New" w:hint="cs"/>
          <w:b/>
          <w:bCs/>
          <w:sz w:val="32"/>
          <w:szCs w:val="32"/>
          <w:cs/>
        </w:rPr>
        <w:t>วิ</w:t>
      </w:r>
      <w:r w:rsidRPr="0040318A">
        <w:rPr>
          <w:rFonts w:ascii="TH Sarabun New" w:hAnsi="TH Sarabun New" w:cs="TH Sarabun New"/>
          <w:b/>
          <w:bCs/>
          <w:sz w:val="32"/>
          <w:szCs w:val="32"/>
          <w:cs/>
        </w:rPr>
        <w:t>จัยที่เกี่ย</w:t>
      </w:r>
      <w:r w:rsidRPr="0040318A">
        <w:rPr>
          <w:rFonts w:ascii="TH Sarabun New" w:hAnsi="TH Sarabun New" w:cs="TH Sarabun New" w:hint="cs"/>
          <w:b/>
          <w:bCs/>
          <w:sz w:val="32"/>
          <w:szCs w:val="32"/>
          <w:cs/>
        </w:rPr>
        <w:t>ว</w:t>
      </w:r>
      <w:r w:rsidRPr="0040318A">
        <w:rPr>
          <w:rFonts w:ascii="TH Sarabun New" w:hAnsi="TH Sarabun New" w:cs="TH Sarabun New"/>
          <w:b/>
          <w:bCs/>
          <w:sz w:val="32"/>
          <w:szCs w:val="32"/>
          <w:cs/>
        </w:rPr>
        <w:t>ข้อ</w:t>
      </w:r>
      <w:r w:rsidRPr="0040318A">
        <w:rPr>
          <w:rFonts w:ascii="TH Sarabun New" w:hAnsi="TH Sarabun New" w:cs="TH Sarabun New" w:hint="cs"/>
          <w:b/>
          <w:bCs/>
          <w:sz w:val="32"/>
          <w:szCs w:val="32"/>
          <w:cs/>
        </w:rPr>
        <w:t>ง</w:t>
      </w:r>
      <w:bookmarkEnd w:id="79"/>
    </w:p>
    <w:p w14:paraId="2C5EC19B" w14:textId="77777777" w:rsidR="004F3246" w:rsidRPr="0040318A" w:rsidRDefault="004F3246" w:rsidP="004B3190">
      <w:pPr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 xml:space="preserve">Zhang, 2003)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ได้ทำการพยากรณ์ข้อมูลอนุกรมเวลาโดยใช้ตัวแบบ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ARIMAANN </w:t>
      </w:r>
      <w:r w:rsidRPr="0040318A">
        <w:rPr>
          <w:rFonts w:ascii="TH Sarabun New" w:hAnsi="TH Sarabun New" w:cs="TH Sarabun New"/>
          <w:sz w:val="32"/>
          <w:szCs w:val="32"/>
          <w:cs/>
        </w:rPr>
        <w:t>โดยสมมต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0318A">
        <w:rPr>
          <w:rFonts w:ascii="TH Sarabun New" w:hAnsi="TH Sarabun New" w:cs="TH Sarabun New"/>
          <w:sz w:val="32"/>
          <w:szCs w:val="32"/>
          <w:cs/>
        </w:rPr>
        <w:t>เงื่อนไขความสัมพันธ์ของการ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เปันผลบวก เปรียบเทียบการพยากรณ์กับตัวแบบเดียวทั้ง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ANN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ทำการพยากรณ์ล่วงหน้า </w:t>
      </w:r>
      <w:r w:rsidRPr="0040318A">
        <w:rPr>
          <w:rFonts w:ascii="TH Sarabun New" w:hAnsi="TH Sarabun New" w:cs="TH Sarabun New"/>
          <w:sz w:val="32"/>
          <w:szCs w:val="32"/>
        </w:rPr>
        <w:t>1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ค่า (</w:t>
      </w:r>
      <w:r w:rsidRPr="0040318A">
        <w:rPr>
          <w:rFonts w:ascii="TH Sarabun New" w:hAnsi="TH Sarabun New" w:cs="TH Sarabun New"/>
          <w:sz w:val="32"/>
          <w:szCs w:val="32"/>
        </w:rPr>
        <w:t xml:space="preserve">One step ahead forecasting)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สำหรับ 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ANN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ได้ใช้ตัวแบบในลักษณะ </w:t>
      </w:r>
      <w:r w:rsidRPr="0040318A">
        <w:rPr>
          <w:rFonts w:ascii="TH Sarabun New" w:hAnsi="TH Sarabun New" w:cs="TH Sarabun New"/>
          <w:sz w:val="32"/>
          <w:szCs w:val="32"/>
        </w:rPr>
        <w:t xml:space="preserve">Feedforward network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40318A">
        <w:rPr>
          <w:rFonts w:ascii="TH Sarabun New" w:hAnsi="TH Sarabun New" w:cs="TH Sarabun New"/>
          <w:sz w:val="32"/>
          <w:szCs w:val="32"/>
        </w:rPr>
        <w:t>1 Hidden layer 1 Output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neuron 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40318A">
        <w:rPr>
          <w:rFonts w:ascii="TH Sarabun New" w:hAnsi="TH Sarabun New" w:cs="TH Sarabun New"/>
          <w:sz w:val="32"/>
          <w:szCs w:val="32"/>
        </w:rPr>
        <w:t xml:space="preserve">Logistic function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40318A">
        <w:rPr>
          <w:rFonts w:ascii="TH Sarabun New" w:hAnsi="TH Sarabun New" w:cs="TH Sarabun New"/>
          <w:sz w:val="32"/>
          <w:szCs w:val="32"/>
        </w:rPr>
        <w:t xml:space="preserve">Activation function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ใช้เทคนิคการเรียนรู้ </w:t>
      </w:r>
      <w:r w:rsidRPr="0040318A">
        <w:rPr>
          <w:rFonts w:ascii="TH Sarabun New" w:hAnsi="TH Sarabun New" w:cs="TH Sarabun New"/>
          <w:sz w:val="32"/>
          <w:szCs w:val="32"/>
        </w:rPr>
        <w:t>generalized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reduced gradient (GRG2)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สำหรับข้อมูลที่ใช้มีจำนวน </w:t>
      </w:r>
      <w:r w:rsidRPr="0040318A">
        <w:rPr>
          <w:rFonts w:ascii="TH Sarabun New" w:hAnsi="TH Sarabun New" w:cs="TH Sarabun New"/>
          <w:sz w:val="32"/>
          <w:szCs w:val="32"/>
        </w:rPr>
        <w:t>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ชุด คือข้อมูลจำนวนจุดดับบนดวงอาทิตย์รายปี(</w:t>
      </w:r>
      <w:r w:rsidRPr="0040318A">
        <w:rPr>
          <w:rFonts w:ascii="TH Sarabun New" w:hAnsi="TH Sarabun New" w:cs="TH Sarabun New"/>
          <w:sz w:val="32"/>
          <w:szCs w:val="32"/>
        </w:rPr>
        <w:t>Sunspot),</w:t>
      </w:r>
      <w:r w:rsidRPr="0040318A">
        <w:rPr>
          <w:rFonts w:ascii="TH Sarabun New" w:hAnsi="TH Sarabun New" w:cs="TH Sarabun New"/>
          <w:sz w:val="32"/>
          <w:szCs w:val="32"/>
          <w:cs/>
        </w:rPr>
        <w:t>ข้อมูลจำนวนแมวน้ำที่ถูกจับได้ในประเทศแคนาดา (</w:t>
      </w:r>
      <w:r w:rsidRPr="0040318A">
        <w:rPr>
          <w:rFonts w:ascii="TH Sarabun New" w:hAnsi="TH Sarabun New" w:cs="TH Sarabun New"/>
          <w:sz w:val="32"/>
          <w:szCs w:val="32"/>
        </w:rPr>
        <w:t xml:space="preserve">Canadian lynx)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="0044756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  <w:cs/>
        </w:rPr>
        <w:t>ข้อมูลอัตราแลก</w:t>
      </w:r>
      <w:proofErr w:type="spellStart"/>
      <w:r w:rsidRPr="0040318A">
        <w:rPr>
          <w:rFonts w:ascii="TH Sarabun New" w:hAnsi="TH Sarabun New" w:cs="TH Sarabun New"/>
          <w:sz w:val="32"/>
          <w:szCs w:val="32"/>
          <w:cs/>
        </w:rPr>
        <w:t>เปลื่ยน</w:t>
      </w:r>
      <w:proofErr w:type="spellEnd"/>
      <w:r w:rsidRPr="0040318A">
        <w:rPr>
          <w:rFonts w:ascii="TH Sarabun New" w:hAnsi="TH Sarabun New" w:cs="TH Sarabun New"/>
          <w:sz w:val="32"/>
          <w:szCs w:val="32"/>
          <w:cs/>
        </w:rPr>
        <w:t xml:space="preserve">เงินสกุลปอนด์อังกฤษต่อเงินสกุลดอลลาร์สหรัฐ ผลการทดลองพบว่าตัวแบบ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ARIMAANN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มีประสิทธิภาพดีกว่าตัวแบบ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>ANN</w:t>
      </w:r>
    </w:p>
    <w:p w14:paraId="4A362E73" w14:textId="77777777" w:rsidR="004F3246" w:rsidRPr="0040318A" w:rsidRDefault="004F3246" w:rsidP="004B319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357481">
        <w:rPr>
          <w:rFonts w:ascii="TH Sarabun New" w:hAnsi="TH Sarabun New" w:cs="TH Sarabun New"/>
          <w:noProof/>
        </w:rPr>
        <w:drawing>
          <wp:inline distT="0" distB="0" distL="0" distR="0" wp14:anchorId="582E489B" wp14:editId="02A45687">
            <wp:extent cx="109912" cy="129155"/>
            <wp:effectExtent l="0" t="0" r="0" b="0"/>
            <wp:docPr id="306" name="Picture 1" descr="{&quot;mathml&quot;:&quot;&lt;math style=\&quot;font-family:stix;font-size:16px;\&quot; xmlns=\&quot;http://www.w3.org/1998/Math/MathML\&quot;&gt;&lt;mstyle mathsize=\&quot;16px\&quot;&gt;&lt;mover&gt;&lt;mi&gt;O&lt;/mi&gt;&lt;mo&gt;&amp;#xA8;&lt;/mo&gt;&lt;/mover&gt;&lt;/mstyle&gt;&lt;/math&gt;&quot;}" title="O with ¨ on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1" descr="{&quot;mathml&quot;:&quot;&lt;math style=\&quot;font-family:stix;font-size:16px;\&quot; xmlns=\&quot;http://www.w3.org/1998/Math/MathML\&quot;&gt;&lt;mstyle mathsize=\&quot;16px\&quot;&gt;&lt;mover&gt;&lt;mi&gt;O&lt;/mi&gt;&lt;mo&gt;&amp;#xA8;&lt;/mo&gt;&lt;/mover&gt;&lt;/mstyle&gt;&lt;/math&gt;&quot;}" title="O with ¨ on top"/>
                    <pic:cNvPicPr/>
                  </pic:nvPicPr>
                  <pic:blipFill>
                    <a:blip r:embed="rId5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85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40318A">
        <w:rPr>
          <w:rFonts w:ascii="TH Sarabun New" w:hAnsi="TH Sarabun New" w:cs="TH Sarabun New"/>
          <w:sz w:val="32"/>
          <w:szCs w:val="32"/>
        </w:rPr>
        <w:t>mer</w:t>
      </w:r>
      <w:proofErr w:type="spellEnd"/>
      <w:r w:rsidRPr="0040318A">
        <w:rPr>
          <w:rFonts w:ascii="TH Sarabun New" w:hAnsi="TH Sarabun New" w:cs="TH Sarabun New"/>
          <w:sz w:val="32"/>
          <w:szCs w:val="32"/>
        </w:rPr>
        <w:t xml:space="preserve"> Faruk, 2010)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งานวิจัยชิ้นนี้ได้ศึกษาประสิทธิภาพของตัวแบบ </w:t>
      </w:r>
      <w:r w:rsidRPr="0040318A">
        <w:rPr>
          <w:rFonts w:ascii="TH Sarabun New" w:hAnsi="TH Sarabun New" w:cs="TH Sarabun New"/>
          <w:sz w:val="32"/>
          <w:szCs w:val="32"/>
        </w:rPr>
        <w:t>ARIMAANN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โดยสมมติเงื่อนไขความสัมพันธ์ของการ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เปันผลบวก เทียบกับตัวแบบ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ANN </w:t>
      </w:r>
      <w:r w:rsidRPr="0040318A">
        <w:rPr>
          <w:rFonts w:ascii="TH Sarabun New" w:hAnsi="TH Sarabun New" w:cs="TH Sarabun New"/>
          <w:sz w:val="32"/>
          <w:szCs w:val="32"/>
          <w:cs/>
        </w:rPr>
        <w:t>โดยทำการพยากรณ์คุณภาพ</w:t>
      </w:r>
      <w:r w:rsidRPr="0040318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ของน้ำที่แม่น้ำ </w:t>
      </w:r>
      <w:proofErr w:type="spellStart"/>
      <w:r w:rsidRPr="0040318A">
        <w:rPr>
          <w:rFonts w:ascii="TH Sarabun New" w:hAnsi="TH Sarabun New" w:cs="TH Sarabun New"/>
          <w:sz w:val="32"/>
          <w:szCs w:val="32"/>
        </w:rPr>
        <w:t>Buyuk</w:t>
      </w:r>
      <w:proofErr w:type="spellEnd"/>
      <w:r w:rsidRPr="0040318A">
        <w:rPr>
          <w:rFonts w:ascii="TH Sarabun New" w:hAnsi="TH Sarabun New" w:cs="TH Sarabun New"/>
          <w:sz w:val="32"/>
          <w:szCs w:val="32"/>
        </w:rPr>
        <w:t xml:space="preserve"> Menderes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ภายใต้ </w:t>
      </w:r>
      <w:r w:rsidRPr="0040318A">
        <w:rPr>
          <w:rFonts w:ascii="TH Sarabun New" w:hAnsi="TH Sarabun New" w:cs="TH Sarabun New"/>
          <w:sz w:val="32"/>
          <w:szCs w:val="32"/>
        </w:rPr>
        <w:t>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ตัววัด คือระดับอุณหภูมิของน้ำ</w:t>
      </w:r>
      <w:r w:rsidRPr="0040318A">
        <w:rPr>
          <w:rFonts w:ascii="TH Sarabun New" w:hAnsi="TH Sarabun New" w:cs="TH Sarabun New"/>
          <w:sz w:val="32"/>
          <w:szCs w:val="32"/>
        </w:rPr>
        <w:t xml:space="preserve">,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ปริมาณโบรอนในน้ำ และปริมาณออกซิเจนที่ละลายในน้ำ ใช้ข้อมูลตัวอย่างรายเดือนจำนวนทั้งสิ้น </w:t>
      </w:r>
      <w:r w:rsidRPr="0040318A">
        <w:rPr>
          <w:rFonts w:ascii="TH Sarabun New" w:hAnsi="TH Sarabun New" w:cs="TH Sarabun New"/>
          <w:sz w:val="32"/>
          <w:szCs w:val="32"/>
        </w:rPr>
        <w:t>108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ข้อมูล แบ่งข้อมูลออกเป็น </w:t>
      </w:r>
      <w:r w:rsidRPr="0040318A">
        <w:rPr>
          <w:rFonts w:ascii="TH Sarabun New" w:hAnsi="TH Sarabun New" w:cs="TH Sarabun New"/>
          <w:sz w:val="32"/>
          <w:szCs w:val="32"/>
        </w:rPr>
        <w:t>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ชุด คือข้อมูลชุดสร้างตัวแบบจำนวน </w:t>
      </w:r>
      <w:r w:rsidRPr="0040318A">
        <w:rPr>
          <w:rFonts w:ascii="TH Sarabun New" w:hAnsi="TH Sarabun New" w:cs="TH Sarabun New"/>
          <w:sz w:val="32"/>
          <w:szCs w:val="32"/>
        </w:rPr>
        <w:t>72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ข้อมูล และข้อมูลชุดทดสอบจำนวน </w:t>
      </w:r>
      <w:r w:rsidRPr="0040318A">
        <w:rPr>
          <w:rFonts w:ascii="TH Sarabun New" w:hAnsi="TH Sarabun New" w:cs="TH Sarabun New"/>
          <w:sz w:val="32"/>
          <w:szCs w:val="32"/>
        </w:rPr>
        <w:t>36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ข้อมูล สำหรับตัวแบบ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ANN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ใช้เทคนิคการเรียนรู้ </w:t>
      </w:r>
      <w:r w:rsidRPr="0040318A">
        <w:rPr>
          <w:rFonts w:ascii="TH Sarabun New" w:hAnsi="TH Sarabun New" w:cs="TH Sarabun New"/>
          <w:sz w:val="32"/>
          <w:szCs w:val="32"/>
        </w:rPr>
        <w:t>Scale conjugate gradient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(SCG)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ผลการทดลองพบว่า 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ARIMAANN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มีความแม่นยำมากกว่าตัวแบบเดียวทั้งสองค่า </w:t>
      </w:r>
      <w:r w:rsidRPr="0040318A">
        <w:rPr>
          <w:rFonts w:ascii="TH Sarabun New" w:hAnsi="TH Sarabun New" w:cs="TH Sarabun New"/>
          <w:sz w:val="32"/>
          <w:szCs w:val="32"/>
        </w:rPr>
        <w:t xml:space="preserve">Correlation </w:t>
      </w:r>
      <w:r w:rsidRPr="0040318A">
        <w:rPr>
          <w:rFonts w:ascii="TH Sarabun New" w:hAnsi="TH Sarabun New" w:cs="TH Sarabun New"/>
          <w:sz w:val="32"/>
          <w:szCs w:val="32"/>
          <w:cs/>
        </w:rPr>
        <w:t>ระหว่าง ค่าพยากรณ์ของตัวแบบผสมกับค่าจริงของข้อมูลชุดทดสอบของ ปริมาณ โบรอนในน้ำ</w:t>
      </w:r>
      <w:r w:rsidRPr="0040318A">
        <w:rPr>
          <w:rFonts w:ascii="TH Sarabun New" w:hAnsi="TH Sarabun New" w:cs="TH Sarabun New"/>
          <w:sz w:val="32"/>
          <w:szCs w:val="32"/>
        </w:rPr>
        <w:t xml:space="preserve">,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ปริมาณออกซิเจนที่ละลายในน้ำและระดับอุณหภูมิของน้ำ มีค่า </w:t>
      </w:r>
      <w:r w:rsidRPr="0040318A">
        <w:rPr>
          <w:rFonts w:ascii="TH Sarabun New" w:hAnsi="TH Sarabun New" w:cs="TH Sarabun New"/>
          <w:sz w:val="32"/>
          <w:szCs w:val="32"/>
        </w:rPr>
        <w:t>0.902, 0.893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และ</w:t>
      </w:r>
      <w:r w:rsidRPr="0040318A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>0.909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ตามลำดับ ซึ่งถือเป็นที่น่าพอใจในงานการพยากรณ์คุณภาพน้ำ</w:t>
      </w:r>
    </w:p>
    <w:p w14:paraId="1BA0D523" w14:textId="77777777" w:rsidR="004F3246" w:rsidRPr="0040318A" w:rsidRDefault="004F3246" w:rsidP="004B319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 xml:space="preserve">Tseng et al., 2002)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นำเสนอตัวแบบผสม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ทำการผสมตัวแบบ </w:t>
      </w:r>
      <w:r w:rsidRPr="0040318A">
        <w:rPr>
          <w:rFonts w:ascii="TH Sarabun New" w:hAnsi="TH Sarabun New" w:cs="TH Sarabun New"/>
          <w:sz w:val="32"/>
          <w:szCs w:val="32"/>
        </w:rPr>
        <w:t>Seasonal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(SARIMA)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กับตัวแบบ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Neural networks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Backpropagation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เรียกว่า </w:t>
      </w:r>
      <w:r w:rsidRPr="0040318A">
        <w:rPr>
          <w:rFonts w:ascii="TH Sarabun New" w:hAnsi="TH Sarabun New" w:cs="TH Sarabun New"/>
          <w:sz w:val="32"/>
          <w:szCs w:val="32"/>
        </w:rPr>
        <w:t xml:space="preserve">SARIMABP </w:t>
      </w:r>
      <w:r w:rsidRPr="0040318A">
        <w:rPr>
          <w:rFonts w:ascii="TH Sarabun New" w:hAnsi="TH Sarabun New" w:cs="TH Sarabun New"/>
          <w:sz w:val="32"/>
          <w:szCs w:val="32"/>
          <w:cs/>
        </w:rPr>
        <w:t>ทำการเปรียบเทียบกับตัวแบบเดียว ๆ ที่มีการ</w:t>
      </w:r>
      <w:r w:rsidRPr="0040318A">
        <w:rPr>
          <w:rFonts w:ascii="TH Sarabun New" w:hAnsi="TH Sarabun New" w:cs="TH Sarabun New"/>
          <w:sz w:val="32"/>
          <w:szCs w:val="32"/>
        </w:rPr>
        <w:t xml:space="preserve">Difference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proofErr w:type="spellStart"/>
      <w:r w:rsidRPr="0040318A">
        <w:rPr>
          <w:rFonts w:ascii="TH Sarabun New" w:hAnsi="TH Sarabun New" w:cs="TH Sarabun New"/>
          <w:sz w:val="32"/>
          <w:szCs w:val="32"/>
        </w:rPr>
        <w:t>Deseasonalized</w:t>
      </w:r>
      <w:proofErr w:type="spellEnd"/>
      <w:r w:rsidRPr="0040318A">
        <w:rPr>
          <w:rFonts w:ascii="TH Sarabun New" w:hAnsi="TH Sarabun New" w:cs="TH Sarabun New"/>
          <w:sz w:val="32"/>
          <w:szCs w:val="32"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และตัวแบบ </w:t>
      </w:r>
      <w:r w:rsidRPr="0040318A">
        <w:rPr>
          <w:rFonts w:ascii="TH Sarabun New" w:hAnsi="TH Sarabun New" w:cs="TH Sarabun New"/>
          <w:sz w:val="32"/>
          <w:szCs w:val="32"/>
        </w:rPr>
        <w:t>SARIMA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รวมเป็น </w:t>
      </w:r>
      <w:r w:rsidRPr="0040318A">
        <w:rPr>
          <w:rFonts w:ascii="TH Sarabun New" w:hAnsi="TH Sarabun New" w:cs="TH Sarabun New"/>
          <w:sz w:val="32"/>
          <w:szCs w:val="32"/>
        </w:rPr>
        <w:t>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ตัวแบบนำมาพยากรณ์ข้อมูลอนุกรมเวลาที่มีปัจจัยเชิงฤดูกาล </w:t>
      </w:r>
      <w:r w:rsidRPr="0040318A">
        <w:rPr>
          <w:rFonts w:ascii="TH Sarabun New" w:hAnsi="TH Sarabun New" w:cs="TH Sarabun New"/>
          <w:sz w:val="32"/>
          <w:szCs w:val="32"/>
        </w:rPr>
        <w:t>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ชุดข้อมูล ได้แก่ การผลิตเครื่องจักรรวมและเครื่องดื่มของประเทศไต้หวันรวม ทำการพยากรณ์แบบ </w:t>
      </w:r>
      <w:r w:rsidRPr="0040318A">
        <w:rPr>
          <w:rFonts w:ascii="TH Sarabun New" w:hAnsi="TH Sarabun New" w:cs="TH Sarabun New"/>
          <w:sz w:val="32"/>
          <w:szCs w:val="32"/>
        </w:rPr>
        <w:t>1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ค่าล่วงหน้า ใช้ข้อมูลทดลอง </w:t>
      </w:r>
      <w:r w:rsidRPr="0040318A">
        <w:rPr>
          <w:rFonts w:ascii="TH Sarabun New" w:hAnsi="TH Sarabun New" w:cs="TH Sarabun New"/>
          <w:sz w:val="32"/>
          <w:szCs w:val="32"/>
        </w:rPr>
        <w:t>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ชุด แต่ละชุดแบ่งข้อมูลเป็น </w:t>
      </w:r>
      <w:r w:rsidRPr="0040318A">
        <w:rPr>
          <w:rFonts w:ascii="TH Sarabun New" w:hAnsi="TH Sarabun New" w:cs="TH Sarabun New"/>
          <w:sz w:val="32"/>
          <w:szCs w:val="32"/>
        </w:rPr>
        <w:t>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กลุ่มคือชุดเรียนรู้และชุดทดสอบ เปรียบเทียบตัวแบบทั้ง </w:t>
      </w:r>
      <w:r w:rsidRPr="0040318A">
        <w:rPr>
          <w:rFonts w:ascii="TH Sarabun New" w:hAnsi="TH Sarabun New" w:cs="TH Sarabun New"/>
          <w:sz w:val="32"/>
          <w:szCs w:val="32"/>
        </w:rPr>
        <w:t>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ด้วย </w:t>
      </w:r>
      <w:r w:rsidRPr="0040318A">
        <w:rPr>
          <w:rFonts w:ascii="TH Sarabun New" w:hAnsi="TH Sarabun New" w:cs="TH Sarabun New"/>
          <w:sz w:val="32"/>
          <w:szCs w:val="32"/>
        </w:rPr>
        <w:t xml:space="preserve">MSE, MAE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MAPE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ผลการทดลองพบว่าตัวแบบ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SARIMABP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ให้ค่าทั้งสามต่ำที่สุด ดีกว่าตัว แบบทั้งสาม ทั้ง </w:t>
      </w:r>
      <w:r w:rsidRPr="0040318A">
        <w:rPr>
          <w:rFonts w:ascii="TH Sarabun New" w:hAnsi="TH Sarabun New" w:cs="TH Sarabun New"/>
          <w:sz w:val="32"/>
          <w:szCs w:val="32"/>
        </w:rPr>
        <w:t>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ชุดข้อมูล</w:t>
      </w:r>
    </w:p>
    <w:p w14:paraId="041D4DA6" w14:textId="77777777" w:rsidR="004F3246" w:rsidRPr="0040318A" w:rsidRDefault="004F3246" w:rsidP="004B319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>Pai and Lin, 2005)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งานวิจัยชิ้นนี้ทำการพยากรณ์ราคาหุ้นจำนวน </w:t>
      </w:r>
      <w:r w:rsidRPr="0040318A">
        <w:rPr>
          <w:rFonts w:ascii="TH Sarabun New" w:hAnsi="TH Sarabun New" w:cs="TH Sarabun New"/>
          <w:sz w:val="32"/>
          <w:szCs w:val="32"/>
        </w:rPr>
        <w:t>10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ชุดข้อมูล โดยใช้ตัวแบบ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ARIMASVM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เทียบความแม่นยำกับตัวแบบ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ทำการ พยากรณ์ </w:t>
      </w:r>
      <w:r w:rsidRPr="0040318A">
        <w:rPr>
          <w:rFonts w:ascii="TH Sarabun New" w:hAnsi="TH Sarabun New" w:cs="TH Sarabun New"/>
          <w:sz w:val="32"/>
          <w:szCs w:val="32"/>
        </w:rPr>
        <w:t>1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ค่าล่วงหน้า (</w:t>
      </w:r>
      <w:r w:rsidRPr="0040318A">
        <w:rPr>
          <w:rFonts w:ascii="TH Sarabun New" w:hAnsi="TH Sarabun New" w:cs="TH Sarabun New"/>
          <w:sz w:val="32"/>
          <w:szCs w:val="32"/>
        </w:rPr>
        <w:t xml:space="preserve">One-step ahead forecasting)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เปรียบเทียบความแม่นยำของแต่ละตัวแบบด้วย </w:t>
      </w:r>
      <w:r w:rsidRPr="0040318A">
        <w:rPr>
          <w:rFonts w:ascii="TH Sarabun New" w:hAnsi="TH Sarabun New" w:cs="TH Sarabun New"/>
          <w:sz w:val="32"/>
          <w:szCs w:val="32"/>
        </w:rPr>
        <w:t xml:space="preserve">RMSE,MSE,MAE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MAPE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ผลการทดลองพบว่า 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ARIMASVM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ให้ผลการพยากรณ์มีความแม่นยำกว่าทั้งตัวแบบ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และตัวแบบ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ผู้วิจัยนำเสนอว่าตัวแบบผสมนี้มีประสิทธิภาพที่ดีเนื่องจากนำส่วนที่ดีของแต่ละตัวแบบ 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มาใช้ นอกจากนี้ยังเสนอแนะ ว่าควรมีการนำตัวแบบ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มาผสมกันโดยใช้เงื่อนไขอื่น นอกจากการบวกกัน เช่น การคูณ   เป็นต้น และแนะนำการใช้เทคนิคในการค้นหาพารามิเตอร์ของตัวแบบ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>เพื่อให้ได้ตัวแบบที่มีความแม่นยำและใช้เวลาค้นหาสั้นลง</w:t>
      </w:r>
    </w:p>
    <w:p w14:paraId="73389A0A" w14:textId="77777777" w:rsidR="004F3246" w:rsidRPr="0040318A" w:rsidRDefault="004F3246" w:rsidP="004B319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D7A6F70" w14:textId="77777777" w:rsidR="004F3246" w:rsidRPr="0040318A" w:rsidRDefault="004F3246" w:rsidP="004B319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>Shi et al., 2012)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งานวิจัยชิ้นนี้ทำการพยากรณ์  เพื่อจัดการในงานการผลิตกระแสไฟฟ้าด้วยความเร็วลม โดยทำการพยากรณ์ข้อมูลสองชุด คือความเร็วลม และกำลังไฟฟ้าจากกังหันลม ทดสอบโดยใช้ตัวแบบผสม </w:t>
      </w:r>
      <w:r w:rsidRPr="0040318A">
        <w:rPr>
          <w:rFonts w:ascii="TH Sarabun New" w:hAnsi="TH Sarabun New" w:cs="TH Sarabun New"/>
          <w:sz w:val="32"/>
          <w:szCs w:val="32"/>
        </w:rPr>
        <w:t>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ชนิด 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ARIMAANN 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ARIMASVM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เทียบความแม่นยำกับตัวแบบเดียว 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ARIMA, ANN 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โดยใช้ตัวประเมินตัวแบบ 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MAE 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>RMSE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ผลการทดลองสรุปได้ว่าตัวแบบผสม ไม่ได้ดีไป</w:t>
      </w:r>
      <w:r w:rsidRPr="0040318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กว่าตัวแบบเดียว อาจเนื่องมาจากเงื่อนไขระหว่างตัวแบบเชิงเส้นตรงคือ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ARIMA 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และตัวแบบไม่เป็นเชิงเส้นตรง 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ANN 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ไม่ได้เปันผลบวก อาจมีความสัมพันธ์เป็นอย่างอื่นเช่น ผลคูณ ซึ่งนั่นทำให้ค่าเศษเหลือที่นำไปสู่ร้างตัวแบบทั้ง </w:t>
      </w:r>
      <w:r w:rsidRPr="0040318A">
        <w:rPr>
          <w:rFonts w:ascii="TH Sarabun New" w:hAnsi="TH Sarabun New" w:cs="TH Sarabun New"/>
          <w:sz w:val="32"/>
          <w:szCs w:val="32"/>
        </w:rPr>
        <w:t xml:space="preserve">ANN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>ไม่ได้เป็นข้อมูลที่ไม่เป็นเชิงเส้นตรงเพียงอย่างเดียวแต่มีความสัมพันธ์เชิงเส้นตรงรวมอยู่ด้วย</w:t>
      </w:r>
    </w:p>
    <w:p w14:paraId="3D11F4A1" w14:textId="77777777" w:rsidR="004F3246" w:rsidRPr="0040318A" w:rsidRDefault="004F3246" w:rsidP="004B319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 xml:space="preserve">Wang et al., 2012)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ทำการพยากรณ์ราคาหุ้น โดยใช้ตัวแบบ </w:t>
      </w:r>
      <w:r w:rsidRPr="0040318A">
        <w:rPr>
          <w:rFonts w:ascii="TH Sarabun New" w:hAnsi="TH Sarabun New" w:cs="TH Sarabun New"/>
          <w:sz w:val="32"/>
          <w:szCs w:val="32"/>
        </w:rPr>
        <w:t>Exponential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smoothing (ESM), 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Back propagation neural network (BPNN)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นำมาพยากรณ์ และนำเสนอตัวแบบผสม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combined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โดยนำตัวแบบทั้งสามมาร่วมกันด้วยค่าน้ำหนัก โดยใช้ </w:t>
      </w:r>
      <w:r w:rsidRPr="0040318A">
        <w:rPr>
          <w:rFonts w:ascii="TH Sarabun New" w:hAnsi="TH Sarabun New" w:cs="TH Sarabun New"/>
          <w:sz w:val="32"/>
          <w:szCs w:val="32"/>
        </w:rPr>
        <w:t xml:space="preserve">Genetic algorithm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ในการค้นหาค่า </w:t>
      </w:r>
      <w:r w:rsidRPr="0040318A">
        <w:rPr>
          <w:rFonts w:ascii="TH Sarabun New" w:hAnsi="TH Sarabun New" w:cs="TH Sarabun New"/>
          <w:sz w:val="32"/>
          <w:szCs w:val="32"/>
        </w:rPr>
        <w:t xml:space="preserve">Weights </w:t>
      </w:r>
      <w:r w:rsidRPr="0040318A">
        <w:rPr>
          <w:rFonts w:ascii="TH Sarabun New" w:hAnsi="TH Sarabun New" w:cs="TH Sarabun New"/>
          <w:sz w:val="32"/>
          <w:szCs w:val="32"/>
          <w:cs/>
        </w:rPr>
        <w:t>เรียกตัวแบบที่นำเสนอว่า (</w:t>
      </w:r>
      <w:r w:rsidRPr="0040318A">
        <w:rPr>
          <w:rFonts w:ascii="TH Sarabun New" w:hAnsi="TH Sarabun New" w:cs="TH Sarabun New"/>
          <w:sz w:val="32"/>
          <w:szCs w:val="32"/>
        </w:rPr>
        <w:t>Proposed hybrid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model :PHM)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วัดผลความขนาดความแม่นยำด้วย </w:t>
      </w:r>
      <w:r w:rsidRPr="0040318A">
        <w:rPr>
          <w:rFonts w:ascii="TH Sarabun New" w:hAnsi="TH Sarabun New" w:cs="TH Sarabun New"/>
          <w:sz w:val="32"/>
          <w:szCs w:val="32"/>
        </w:rPr>
        <w:t xml:space="preserve">MAE, RMSE, MAPE, ME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ละวัดผลทิศทางความแม่นยำด้วยตัววัด </w:t>
      </w:r>
      <w:r w:rsidRPr="0040318A">
        <w:rPr>
          <w:rFonts w:ascii="TH Sarabun New" w:hAnsi="TH Sarabun New" w:cs="TH Sarabun New"/>
          <w:sz w:val="32"/>
          <w:szCs w:val="32"/>
        </w:rPr>
        <w:t xml:space="preserve">DA (Direction accuracy)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เทียบกับตัวแบบทั้งสาม และเทียบกับตัวแบบ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EWH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คือตัวแบบ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</w:t>
      </w:r>
      <w:r w:rsidRPr="0040318A">
        <w:rPr>
          <w:rFonts w:ascii="TH Sarabun New" w:hAnsi="TH Sarabun New" w:cs="TH Sarabun New"/>
          <w:sz w:val="32"/>
          <w:szCs w:val="32"/>
          <w:cs/>
        </w:rPr>
        <w:t>ที่กำหนดให้น้ำหนักมีค่าเท่ากัน 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RWM (Random walk model)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ซึ่งเป็นตัวแบบที่นิยมใช้ในการพยากรณ์ราคาหุ้น ผลการทดลองพบว่าตัวแบบ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PHM </w:t>
      </w:r>
      <w:r w:rsidRPr="0040318A">
        <w:rPr>
          <w:rFonts w:ascii="TH Sarabun New" w:hAnsi="TH Sarabun New" w:cs="TH Sarabun New"/>
          <w:sz w:val="32"/>
          <w:szCs w:val="32"/>
          <w:cs/>
        </w:rPr>
        <w:t>มีความแม่นยำทั้งขนาดและทิศทางมากกว่าทุก ๆ ตัวแบบ เหมาะที่จะนำไปใช้กับการพยากรณ์ราคาหุ้น</w:t>
      </w:r>
    </w:p>
    <w:p w14:paraId="74E28F44" w14:textId="77777777" w:rsidR="004F3246" w:rsidRPr="0040318A" w:rsidRDefault="004F3246" w:rsidP="004B319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 xml:space="preserve">Wang et al., 2010)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ำการพยากรณ์กำลังไฟฟ้าเพื่อที่จะผลิตกระแสไฟฟ้าให้เพียงพอและประหยัดงานวิจัยชิ้นนี้นำเสนอตัวแบบผสม </w:t>
      </w:r>
      <w:r w:rsidRPr="0040318A">
        <w:rPr>
          <w:rFonts w:ascii="TH Sarabun New" w:hAnsi="TH Sarabun New" w:cs="TH Sarabun New"/>
          <w:sz w:val="32"/>
          <w:szCs w:val="32"/>
        </w:rPr>
        <w:t xml:space="preserve">Hybrid combined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โดยใช้ตัวแบบ </w:t>
      </w:r>
      <w:proofErr w:type="spellStart"/>
      <w:r w:rsidRPr="0040318A">
        <w:rPr>
          <w:rFonts w:ascii="TH Sarabun New" w:hAnsi="TH Sarabun New" w:cs="TH Sarabun New"/>
          <w:sz w:val="32"/>
          <w:szCs w:val="32"/>
        </w:rPr>
        <w:t>SARIMA,Exponential</w:t>
      </w:r>
      <w:proofErr w:type="spellEnd"/>
      <w:r w:rsidRPr="0040318A">
        <w:rPr>
          <w:rFonts w:ascii="TH Sarabun New" w:hAnsi="TH Sarabun New" w:cs="TH Sarabun New"/>
          <w:sz w:val="32"/>
          <w:szCs w:val="32"/>
        </w:rPr>
        <w:t xml:space="preserve"> smoothing </w:t>
      </w:r>
      <w:r w:rsidRPr="0040318A">
        <w:rPr>
          <w:rFonts w:ascii="TH Sarabun New" w:hAnsi="TH Sarabun New" w:cs="TH Sarabun New"/>
          <w:sz w:val="32"/>
          <w:szCs w:val="32"/>
          <w:cs/>
        </w:rPr>
        <w:t>แบบมีปัจจัยฤดูกาล 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Support vector machine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แบบถ่วงน้ำหนักโดยนำ </w:t>
      </w:r>
      <w:r w:rsidRPr="0040318A">
        <w:rPr>
          <w:rFonts w:ascii="TH Sarabun New" w:hAnsi="TH Sarabun New" w:cs="TH Sarabun New"/>
          <w:sz w:val="32"/>
          <w:szCs w:val="32"/>
        </w:rPr>
        <w:t xml:space="preserve">Adaptive particle swarm optimization (APSO)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มาช่วยในการค้นหาค่า </w:t>
      </w:r>
      <w:r w:rsidRPr="0040318A">
        <w:rPr>
          <w:rFonts w:ascii="TH Sarabun New" w:hAnsi="TH Sarabun New" w:cs="TH Sarabun New"/>
          <w:sz w:val="32"/>
          <w:szCs w:val="32"/>
        </w:rPr>
        <w:t>Weights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ที่เหมาะสม ตัวแบบผสมในที่นี้ทำการรวมทั้งสามตัวแบบให้อยู่ในรูปแบบผลรวมเชิงเส้นตรง โดยที่ใช้  </w:t>
      </w:r>
      <w:r w:rsidRPr="0040318A">
        <w:rPr>
          <w:rFonts w:ascii="TH Sarabun New" w:hAnsi="TH Sarabun New" w:cs="TH Sarabun New"/>
          <w:sz w:val="32"/>
          <w:szCs w:val="32"/>
        </w:rPr>
        <w:t xml:space="preserve">APSO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ในการค้นหา </w:t>
      </w:r>
      <w:r w:rsidRPr="0040318A">
        <w:rPr>
          <w:rFonts w:ascii="TH Sarabun New" w:hAnsi="TH Sarabun New" w:cs="TH Sarabun New"/>
          <w:sz w:val="32"/>
          <w:szCs w:val="32"/>
        </w:rPr>
        <w:t xml:space="preserve">Weights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ทั้งสามตัวแบบ ใช้ </w:t>
      </w:r>
      <w:r w:rsidRPr="0040318A">
        <w:rPr>
          <w:rFonts w:ascii="TH Sarabun New" w:hAnsi="TH Sarabun New" w:cs="TH Sarabun New"/>
          <w:sz w:val="32"/>
          <w:szCs w:val="32"/>
        </w:rPr>
        <w:t xml:space="preserve">Regression significance test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ทดสอบสมการผลรวมเชิงเส้นตรงที่ได้ว่าดีและผ่านเงื่อนไขหรือไม่ ผลการทดลองพบว่าตัวแบบผสมที่นำเสนอนี้ดีกว่าตัวแบบเดียว ทั้งสามตัวแบบ เช่น ความแม่นยำของตัวแบบที่นำเสนอเพิ่มขึ้นกว่าตัวแบบ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S-ARIMA,SESM, W-SVM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คิดเป็นเปอร์เซ็นต์  คือ </w:t>
      </w:r>
      <w:r w:rsidRPr="0040318A">
        <w:rPr>
          <w:rFonts w:ascii="TH Sarabun New" w:hAnsi="TH Sarabun New" w:cs="TH Sarabun New"/>
          <w:sz w:val="32"/>
          <w:szCs w:val="32"/>
        </w:rPr>
        <w:t>30.746%, 45.358%, 45.494%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 ตามลำดับ การพยากรณ์ ด้วยตัวแบบเดียวนั้นไม่สามารถเก็บรายละเอียดของข้อมูลได้ดีเพียงพอการผสมตัวแบบจะเป็นข้อดี ของแต่ละตัวแบบทำให้เก็บรายละเอียดของข้อมูลได้ดีมากยิ่งขึ้น ตัวแบบผสมที่นำเสนอนี้ สามารถใช้ นำไปใช้พยากรณ์กำลังไฟฟ้า ในการจัดตารางการผลิต เพื่อจะลดปริมาณกำลังไฟฟ้าที่ปล่อยออกมา เกินความจำเป็นช่วยบริษัทผลิตกระแสไฟฟ้าในการตัดสินใจ </w:t>
      </w:r>
    </w:p>
    <w:p w14:paraId="329F082F" w14:textId="77777777" w:rsidR="004F3246" w:rsidRPr="0040318A" w:rsidRDefault="004F3246" w:rsidP="004B3190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0318A">
        <w:rPr>
          <w:rFonts w:ascii="TH Sarabun New" w:hAnsi="TH Sarabun New" w:cs="TH Sarabun New"/>
          <w:sz w:val="32"/>
          <w:szCs w:val="32"/>
          <w:cs/>
        </w:rPr>
        <w:t>งานวิจัย (</w:t>
      </w:r>
      <w:r w:rsidRPr="0040318A">
        <w:rPr>
          <w:rFonts w:ascii="TH Sarabun New" w:hAnsi="TH Sarabun New" w:cs="TH Sarabun New"/>
          <w:sz w:val="32"/>
          <w:szCs w:val="32"/>
        </w:rPr>
        <w:t xml:space="preserve">Chen and Wang, 2007)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นำเสนอตัวแบบผสมโดยนำประสิทธิภาพของตัวแบบ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SARIMA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และตัวแบบ  </w:t>
      </w:r>
      <w:r w:rsidRPr="0040318A">
        <w:rPr>
          <w:rFonts w:ascii="TH Sarabun New" w:hAnsi="TH Sarabun New" w:cs="TH Sarabun New"/>
          <w:sz w:val="32"/>
          <w:szCs w:val="32"/>
        </w:rPr>
        <w:t xml:space="preserve">Support Vector Machine (SVM)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ทำการพยากรณ์ข้อมูลอนุกรมเวลาที่มี ปัจจัยเชิงฤดูกาล โดยใช้ข้อมูลตัวอย่างของมูลค่าผลผลิตเครื่องจักรกลในประเทศไต้หัวน เทียบ ประสิทธิภาพตัวแบบผสมกับตัวแบบเดียว </w:t>
      </w:r>
      <w:r w:rsidRPr="0040318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คือ </w:t>
      </w:r>
      <w:r w:rsidRPr="0040318A">
        <w:rPr>
          <w:rFonts w:ascii="TH Sarabun New" w:hAnsi="TH Sarabun New" w:cs="TH Sarabun New"/>
          <w:sz w:val="32"/>
          <w:szCs w:val="32"/>
        </w:rPr>
        <w:t xml:space="preserve">SARIMA 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สำหรับข้อมูลที่นำมาทดสอบ แบ่งเป็นสองชุด คือชุดเรียนรู้เพื่อสร้างตัวแบบและชุดทดสอบตัวแบบ ข้อมูลชุดเรียนรู้ตัวแบบมี จำนวน </w:t>
      </w:r>
      <w:r w:rsidRPr="0040318A">
        <w:rPr>
          <w:rFonts w:ascii="TH Sarabun New" w:hAnsi="TH Sarabun New" w:cs="TH Sarabun New"/>
          <w:sz w:val="32"/>
          <w:szCs w:val="32"/>
        </w:rPr>
        <w:t>72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ตัวอย่างส่วนข้อมูลชุดทดสอบมีจำนวน </w:t>
      </w:r>
      <w:r w:rsidRPr="0040318A">
        <w:rPr>
          <w:rFonts w:ascii="TH Sarabun New" w:hAnsi="TH Sarabun New" w:cs="TH Sarabun New"/>
          <w:sz w:val="32"/>
          <w:szCs w:val="32"/>
        </w:rPr>
        <w:t>10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ตัวอย่างสำหรับตัวแบบ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มีการนำเทคนิค </w:t>
      </w:r>
      <w:r w:rsidRPr="0040318A">
        <w:rPr>
          <w:rFonts w:ascii="TH Sarabun New" w:hAnsi="TH Sarabun New" w:cs="TH Sarabun New"/>
          <w:sz w:val="32"/>
          <w:szCs w:val="32"/>
        </w:rPr>
        <w:t xml:space="preserve">Genetic algorithm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มาใช้เพื่อช่วยค้นหาพารามิเตอร์ของ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ตัวแบบผสมใช้หลักการ </w:t>
      </w:r>
      <w:r w:rsidRPr="0040318A">
        <w:rPr>
          <w:rFonts w:ascii="TH Sarabun New" w:hAnsi="TH Sarabun New" w:cs="TH Sarabun New"/>
          <w:sz w:val="32"/>
          <w:szCs w:val="32"/>
        </w:rPr>
        <w:t xml:space="preserve">Traditional hybrid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สมมตความสัมพันธ์ระหว่าง </w:t>
      </w:r>
      <w:r w:rsidRPr="0040318A">
        <w:rPr>
          <w:rFonts w:ascii="TH Sarabun New" w:hAnsi="TH Sarabun New" w:cs="TH Sarabun New"/>
          <w:sz w:val="32"/>
          <w:szCs w:val="32"/>
        </w:rPr>
        <w:t xml:space="preserve">SARIMA </w:t>
      </w:r>
      <w:r w:rsidRPr="0040318A">
        <w:rPr>
          <w:rFonts w:ascii="TH Sarabun New" w:hAnsi="TH Sarabun New" w:cs="TH Sarabun New"/>
          <w:sz w:val="32"/>
          <w:szCs w:val="32"/>
          <w:cs/>
        </w:rPr>
        <w:t>และ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>เปันผลบวก (</w:t>
      </w:r>
      <w:r w:rsidRPr="0040318A">
        <w:rPr>
          <w:rFonts w:ascii="TH Sarabun New" w:hAnsi="TH Sarabun New" w:cs="TH Sarabun New"/>
          <w:sz w:val="32"/>
          <w:szCs w:val="32"/>
        </w:rPr>
        <w:t xml:space="preserve">Additive)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โดยแบ่งเป็น </w:t>
      </w:r>
      <w:r w:rsidRPr="0040318A">
        <w:rPr>
          <w:rFonts w:ascii="TH Sarabun New" w:hAnsi="TH Sarabun New" w:cs="TH Sarabun New"/>
          <w:sz w:val="32"/>
          <w:szCs w:val="32"/>
        </w:rPr>
        <w:t>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ตัวแบบย่อยที่ใช้ทดลอง คือ </w:t>
      </w:r>
      <w:r w:rsidRPr="0040318A">
        <w:rPr>
          <w:rFonts w:ascii="TH Sarabun New" w:hAnsi="TH Sarabun New" w:cs="TH Sarabun New"/>
          <w:sz w:val="32"/>
          <w:szCs w:val="32"/>
        </w:rPr>
        <w:t>SARIMASVM1, SARIMASVM2, SARIMASVM3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ที่มีการนำ </w:t>
      </w:r>
      <w:r w:rsidRPr="0040318A">
        <w:rPr>
          <w:rFonts w:ascii="TH Sarabun New" w:hAnsi="TH Sarabun New" w:cs="TH Sarabun New"/>
          <w:sz w:val="32"/>
          <w:szCs w:val="32"/>
        </w:rPr>
        <w:t xml:space="preserve">Lag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นำเข้าตัวแบบ </w:t>
      </w:r>
      <w:r w:rsidRPr="0040318A">
        <w:rPr>
          <w:rFonts w:ascii="TH Sarabun New" w:hAnsi="TH Sarabun New" w:cs="TH Sarabun New"/>
          <w:sz w:val="32"/>
          <w:szCs w:val="32"/>
        </w:rPr>
        <w:t xml:space="preserve">SVM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ที่ต่างกัน สำหรับตัววัดประสิทธิภาพของตัวแบบใช้ </w:t>
      </w:r>
      <w:r w:rsidRPr="0040318A">
        <w:rPr>
          <w:rFonts w:ascii="TH Sarabun New" w:hAnsi="TH Sarabun New" w:cs="TH Sarabun New"/>
          <w:sz w:val="32"/>
          <w:szCs w:val="32"/>
        </w:rPr>
        <w:t>Normalized mean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</w:rPr>
        <w:t xml:space="preserve">square error (NMSE), mean absolute percentage error (MAPE) </w:t>
      </w:r>
      <w:r w:rsidRPr="0040318A">
        <w:rPr>
          <w:rFonts w:ascii="TH Sarabun New" w:hAnsi="TH Sarabun New" w:cs="TH Sarabun New"/>
          <w:sz w:val="32"/>
          <w:szCs w:val="32"/>
          <w:cs/>
        </w:rPr>
        <w:t>ตัวสถิติวัดความแม่นยำด้าน ทิศทาง และขนาดสัมประสิทธิ์ความสัมพันธ์  (</w:t>
      </w:r>
      <w:r w:rsidRPr="00357481">
        <w:rPr>
          <w:rFonts w:ascii="TH Sarabun New" w:hAnsi="TH Sarabun New" w:cs="TH Sarabun New"/>
          <w:noProof/>
        </w:rPr>
        <w:drawing>
          <wp:inline distT="0" distB="0" distL="0" distR="0" wp14:anchorId="759821F3" wp14:editId="685B6E39">
            <wp:extent cx="159593" cy="112165"/>
            <wp:effectExtent l="0" t="0" r="0" b="0"/>
            <wp:docPr id="307" name="Picture 1" descr="{&quot;mathml&quot;:&quot;&lt;math style=\&quot;font-family:stix;font-size:16px;\&quot; xmlns=\&quot;http://www.w3.org/1998/Math/MathML\&quot;&gt;&lt;mstyle mathsize=\&quot;16px\&quot;&gt;&lt;msup&gt;&lt;mi&gt;R&lt;/mi&gt;&lt;mn&gt;2&lt;/mn&gt;&lt;/msup&gt;&lt;/mstyle&gt;&lt;/math&gt;&quot;}" title="R squa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1" descr="{&quot;mathml&quot;:&quot;&lt;math style=\&quot;font-family:stix;font-size:16px;\&quot; xmlns=\&quot;http://www.w3.org/1998/Math/MathML\&quot;&gt;&lt;mstyle mathsize=\&quot;16px\&quot;&gt;&lt;msup&gt;&lt;mi&gt;R&lt;/mi&gt;&lt;mn&gt;2&lt;/mn&gt;&lt;/msup&gt;&lt;/mstyle&gt;&lt;/math&gt;&quot;}" title="R squared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85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18A">
        <w:rPr>
          <w:rFonts w:ascii="TH Sarabun New" w:hAnsi="TH Sarabun New" w:cs="TH Sarabun New"/>
          <w:sz w:val="32"/>
          <w:szCs w:val="32"/>
        </w:rPr>
        <w:t xml:space="preserve">) 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ผลการทดลองพบว่าตัวแบบ </w:t>
      </w:r>
      <w:r w:rsidRPr="0040318A">
        <w:rPr>
          <w:rFonts w:ascii="TH Sarabun New" w:hAnsi="TH Sarabun New" w:cs="TH Sarabun New"/>
          <w:sz w:val="32"/>
          <w:szCs w:val="32"/>
        </w:rPr>
        <w:t>SARIMASVM2</w:t>
      </w:r>
      <w:r w:rsidRPr="0040318A">
        <w:rPr>
          <w:rFonts w:ascii="TH Sarabun New" w:hAnsi="TH Sarabun New" w:cs="TH Sarabun New"/>
          <w:sz w:val="32"/>
          <w:szCs w:val="32"/>
          <w:cs/>
        </w:rPr>
        <w:t xml:space="preserve"> ซึ่งมี</w:t>
      </w:r>
      <w:r w:rsidRPr="0040318A">
        <w:rPr>
          <w:rFonts w:ascii="TH Sarabun New" w:hAnsi="TH Sarabun New" w:cs="TH Sarabun New"/>
          <w:sz w:val="32"/>
          <w:szCs w:val="32"/>
        </w:rPr>
        <w:t xml:space="preserve"> Lag </w:t>
      </w:r>
      <w:r w:rsidRPr="0040318A">
        <w:rPr>
          <w:rFonts w:ascii="TH Sarabun New" w:hAnsi="TH Sarabun New" w:cs="TH Sarabun New"/>
          <w:sz w:val="32"/>
          <w:szCs w:val="32"/>
          <w:cs/>
        </w:rPr>
        <w:t>นำเข้า คือ (</w:t>
      </w:r>
      <w:r w:rsidRPr="00357481">
        <w:rPr>
          <w:rFonts w:ascii="TH Sarabun New" w:hAnsi="TH Sarabun New" w:cs="TH Sarabun New"/>
          <w:noProof/>
        </w:rPr>
        <w:drawing>
          <wp:inline distT="0" distB="0" distL="0" distR="0" wp14:anchorId="16A076B9" wp14:editId="24F74DE8">
            <wp:extent cx="808990" cy="177800"/>
            <wp:effectExtent l="0" t="0" r="0" b="0"/>
            <wp:docPr id="308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-&lt;/mo&gt;&lt;mn&gt;1&lt;/mn&gt;&lt;/mrow&gt;&lt;/msub&gt;&lt;mo&gt;,&lt;/mo&gt;&lt;msub&gt;&lt;mi&gt;Y&lt;/mi&gt;&lt;mrow&gt;&lt;mi&gt;t&lt;/mi&gt;&lt;mo&gt;-&lt;/mo&gt;&lt;mn&gt;2&lt;/mn&gt;&lt;/mrow&gt;&lt;/msub&gt;&lt;mo&gt;,&lt;/mo&gt;&lt;msub&gt;&lt;mi&gt;&amp;#x3B5;&lt;/mi&gt;&lt;mi&gt;t&lt;/mi&gt;&lt;/msub&gt;&lt;mspace linebreak=\&quot;newline\&quot;/&gt;&lt;/mstyle&gt;&lt;/math&gt;&quot;}" title="Y subscript t minus 1 end subscript comma Y subscript t minus 2 end subscript comma epsilon subscript 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1" descr="{&quot;mathml&quot;:&quot;&lt;math style=\&quot;font-family:stix;font-size:16px;\&quot; xmlns=\&quot;http://www.w3.org/1998/Math/MathML\&quot;&gt;&lt;mstyle mathsize=\&quot;16px\&quot;&gt;&lt;msub&gt;&lt;mi&gt;Y&lt;/mi&gt;&lt;mrow&gt;&lt;mi&gt;t&lt;/mi&gt;&lt;mo&gt;-&lt;/mo&gt;&lt;mn&gt;1&lt;/mn&gt;&lt;/mrow&gt;&lt;/msub&gt;&lt;mo&gt;,&lt;/mo&gt;&lt;msub&gt;&lt;mi&gt;Y&lt;/mi&gt;&lt;mrow&gt;&lt;mi&gt;t&lt;/mi&gt;&lt;mo&gt;-&lt;/mo&gt;&lt;mn&gt;2&lt;/mn&gt;&lt;/mrow&gt;&lt;/msub&gt;&lt;mo&gt;,&lt;/mo&gt;&lt;msub&gt;&lt;mi&gt;&amp;#x3B5;&lt;/mi&gt;&lt;mi&gt;t&lt;/mi&gt;&lt;/msub&gt;&lt;mspace linebreak=\&quot;newline\&quot;/&gt;&lt;/mstyle&gt;&lt;/math&gt;&quot;}" title="Y subscript t minus 1 end subscript comma Y subscript t minus 2 end subscript comma epsilon subscript t&#10;"/>
                    <pic:cNvPicPr/>
                  </pic:nvPicPr>
                  <pic:blipFill>
                    <a:blip r:embed="rId5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318A">
        <w:rPr>
          <w:rFonts w:ascii="TH Sarabun New" w:hAnsi="TH Sarabun New" w:cs="TH Sarabun New"/>
          <w:sz w:val="32"/>
          <w:szCs w:val="32"/>
        </w:rPr>
        <w:t xml:space="preserve">) </w:t>
      </w:r>
      <w:r w:rsidRPr="0040318A">
        <w:rPr>
          <w:rFonts w:ascii="TH Sarabun New" w:hAnsi="TH Sarabun New" w:cs="TH Sarabun New"/>
          <w:sz w:val="32"/>
          <w:szCs w:val="32"/>
          <w:cs/>
        </w:rPr>
        <w:t>ให้ผลความแม่นยำดีที่สุดทั้งในแง่ขนาดความผิดพลาดที่น้อย</w:t>
      </w:r>
      <w:r w:rsidRPr="0040318A">
        <w:rPr>
          <w:rFonts w:ascii="TH Sarabun New" w:hAnsi="TH Sarabun New" w:cs="TH Sarabun New"/>
          <w:sz w:val="32"/>
          <w:szCs w:val="32"/>
        </w:rPr>
        <w:t xml:space="preserve"> </w:t>
      </w:r>
      <w:r w:rsidRPr="0040318A">
        <w:rPr>
          <w:rFonts w:ascii="TH Sarabun New" w:hAnsi="TH Sarabun New" w:cs="TH Sarabun New"/>
          <w:sz w:val="32"/>
          <w:szCs w:val="32"/>
          <w:cs/>
        </w:rPr>
        <w:t>ที่สุด มีความแม่นยำดีสุดและสามารถพยากรณีทิศทางได้แม่นยำอีกด้วย</w:t>
      </w:r>
    </w:p>
    <w:p w14:paraId="1A09BCE2" w14:textId="77777777" w:rsidR="004F3246" w:rsidRDefault="004F324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81F817A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8A0BFF6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FE9478C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F1E0984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A96EB70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71D4131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4E05441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537641E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3F60E6B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F584DBC" w14:textId="77777777" w:rsidR="00BF661D" w:rsidRDefault="00BF661D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7357BB7" w14:textId="77777777" w:rsidR="00912DA1" w:rsidRDefault="00912DA1" w:rsidP="007D449B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bookmarkStart w:id="80" w:name="_Hlk134743428"/>
      <w:bookmarkEnd w:id="80"/>
    </w:p>
    <w:p w14:paraId="3EBFA762" w14:textId="77777777" w:rsidR="00912DA1" w:rsidRDefault="00912DA1" w:rsidP="007D449B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11C48385" w14:textId="09D80189" w:rsidR="00BF661D" w:rsidRPr="00BF661D" w:rsidRDefault="00BF661D" w:rsidP="007D449B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บทที่ 3</w:t>
      </w:r>
    </w:p>
    <w:p w14:paraId="03310D8C" w14:textId="2259B09C" w:rsidR="007D449B" w:rsidRDefault="00BF661D" w:rsidP="009325DE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วิธีการดำเนินงานวิจัย</w:t>
      </w:r>
    </w:p>
    <w:p w14:paraId="11BCE321" w14:textId="77777777" w:rsidR="00BF661D" w:rsidRPr="00BF661D" w:rsidRDefault="00BF661D" w:rsidP="007D449B">
      <w:pPr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งานวิจัยนี้มีวัตถุประสงค์เพื่อพยากรณ์ตัวส่งสัญญาณการซื้อ-ขายล่วงหน้าของตัวบ่งชี้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ร่วมกับใช้การใช้ตัวแบบเดี่ยว ได้แก่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ARIMAX, ANN, 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และตัวแบบผสม ได้แก่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ARIMAX-ANN, ARIMAX-SVR,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ARIMAX-ANN-SVR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เพื่อใช้สำหรับการหาตัวแบบพยากรณ์ดัชนี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ราคา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SET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50 ที่ดี่สุด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โดยใช้โปรแกรม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SPSS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ในการทดสอบทางสถิติ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Python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ในการพัฒนาตัวแบบ ซึ่ง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มีขั้นตอนการวิจัยดังนี้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</w:p>
    <w:p w14:paraId="16622ADA" w14:textId="77777777" w:rsidR="00BF661D" w:rsidRDefault="00BF661D" w:rsidP="007D449B">
      <w:pPr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>1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. กลุ่มตัวอย่างและการเก็บรวบรวมข้อมูล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.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การสร้างตัวแบบและ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การวิเคราะห์ข้อมูล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>3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. การคำนวณหาความคลาดเคลื่อน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>4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. การพยากรณ์สัญญาณการซื้อ-ขายล่วงหน้าและการวัดประสิทธิภาพ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>5.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แผนผังการดำเนินงานวิจัย</w:t>
      </w:r>
    </w:p>
    <w:p w14:paraId="4DEBF327" w14:textId="13AF7E61" w:rsidR="004B1D82" w:rsidRPr="00BC6E59" w:rsidRDefault="004B1D82" w:rsidP="004B1D82">
      <w:pPr>
        <w:pStyle w:val="Heading2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</w:rPr>
        <w:t>3</w:t>
      </w:r>
      <w:r w:rsidRPr="00BC6E59">
        <w:rPr>
          <w:rFonts w:ascii="TH Sarabun New" w:hAnsi="TH Sarabun New" w:cs="TH Sarabun New"/>
          <w:cs/>
        </w:rPr>
        <w:t xml:space="preserve">.1 </w:t>
      </w:r>
      <w:r w:rsidRPr="00BF661D">
        <w:rPr>
          <w:rFonts w:ascii="TH SarabunPSK" w:eastAsiaTheme="minorEastAsia" w:hAnsi="TH SarabunPSK" w:cs="TH SarabunPSK" w:hint="cs"/>
          <w:cs/>
        </w:rPr>
        <w:t>กลุ่มตัวอย่างและการเก็บรวบรวมข้อมูล</w:t>
      </w:r>
    </w:p>
    <w:p w14:paraId="1C792C51" w14:textId="05C1B3C8" w:rsidR="00BF661D" w:rsidRPr="00BF661D" w:rsidRDefault="00BF661D" w:rsidP="004B1D82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งานวิจัยฉบับนี้ท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การเก็บข้อมูลทุติยภูมิ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Secondary Data)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รายวันในช่วง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1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มกราคม พ.ศ.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256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–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18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เมษายน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พ.ศ.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256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6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ซึ่งรวมเป็นจ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นวน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628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วัน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เพื่อมุ่งเน้นในการน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ชุดข้อมูลดังกล่าวไปสร้าง ตัวแบบกา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ร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พยากรณ์ราคาดัชนี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SET50 Index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ซึ่งจะใช้ข้อมูลราคาปิดของดัชนี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SET50 Index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ผ่านเครื่องมือพยากรณ์ทางทั้ง</w:t>
      </w:r>
      <w:r w:rsidR="004B1D82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6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วิธีประกอบด้วย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ตัวแบบเดี่ยว 3 ตัว ได้แก่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ARIMA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X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4B1D82">
        <w:rPr>
          <w:rFonts w:ascii="TH SarabunPSK" w:eastAsiaTheme="minorEastAsia" w:hAnsi="TH SarabunPSK" w:cs="TH SarabunPSK"/>
          <w:sz w:val="32"/>
          <w:szCs w:val="32"/>
        </w:rPr>
        <w:t>m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odel, ANN </w:t>
      </w:r>
      <w:r w:rsidR="004B1D82">
        <w:rPr>
          <w:rFonts w:ascii="TH SarabunPSK" w:eastAsiaTheme="minorEastAsia" w:hAnsi="TH SarabunPSK" w:cs="TH SarabunPSK"/>
          <w:sz w:val="32"/>
          <w:szCs w:val="32"/>
        </w:rPr>
        <w:t>m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odel, SVR model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ตัวแบบผสม 2 ตัว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ได้แก่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 , ARIMAX-SVR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และตัวแบบรวม คือ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รวมทั้งหมด 6 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</w:p>
    <w:p w14:paraId="6FA5E8DA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เนื่องจากงานวิจัยนี้มีการใช้การพยากรณ์ผ่านเครื่องมือ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 Model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ซึ่งเป็น เครื่องมือที่พัฒนาจากตัวแบบพยากรณ์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โดยมีการ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นำ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ปัจจัยที่มีผลต่อดัชนี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SET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50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Index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ในรูปแบบของความสัมพันธ์ระหว่างตัวแปรตาม (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Dependent Factor)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และตัวแปรอิสระ (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Independent Factor)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มารวมค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นวณในตัวแบบพยากรณ์ด้วย โดยตัวแปรอิสระประกอบด้วย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1.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ดัชนีราคาหุ้นตลาดหลักทรัพย์แห่งประเทศไทย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ย้อนหลัง1วัน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 w:rsidRPr="00BF661D">
        <w:rPr>
          <w:rFonts w:ascii="TH SarabunPSK" w:eastAsiaTheme="minorEastAsia" w:hAnsi="TH SarabunPSK" w:cs="TH SarabunPSK"/>
          <w:sz w:val="32"/>
          <w:szCs w:val="32"/>
          <w:vertAlign w:val="subscript"/>
          <w:lang w:val="en-GB"/>
        </w:rPr>
        <w:t>t-1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)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2.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Dow Jones Industrial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ประเทศสหรัฐอเมริกา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DOW) 3.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ราคาน้ำมันดิบ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เว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สต์เทกซัส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WTI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)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4.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อัตราแลกเปลี่ยน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USD) 5.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ราคาทองคำแท่ง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GOLD) 6.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Hang Seng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7.ดัชนี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Nikkie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225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ประเทศญี่ปุ่น 8.ดัชนี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Composite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ประเทศอินโดนีเซีย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JKSE)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9.ดัชนี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PSEI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ประเทศฟิลิปปินส์ 10.ดัชนี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Merval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Buenos Aires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ประเทศอาร์เจนตินา 11.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ดัชนีตลาดหลักทรัพย์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ประเทศ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สิงคโปร์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STI)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และ12.ดัชนี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FTSE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100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ประเทศอังกฤษ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FTSE)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รวมทั้งสิ้น 12 ตัวแปร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โดยตัวแปรตาม คือ ดัชนีหลักทรัพย์แห่งประเทศไทย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Index </w:t>
      </w:r>
    </w:p>
    <w:p w14:paraId="4AE2F3B2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โดยข้อมูลทั้งตัวแปรตามและตัวแปรอิสระมีการแบ่งส่วนข้อมูลเพื่อใช้ตามวัตถุประสงค์ต่างๆเป็น 3 ส่วน ดังนี้ ส่วนที่ 1 สำหรับสร้างตัวแบบ ส่วนที่ 2 สำหรับทดสอบตัวแบบ และ ส่วนที่ 3 สำหรับเปรียบเทียบผลลัพธ์จากการพยากรณ์สัญญาณซื้อ-ขายล่วงหน้าของตัวแบบกับสัญญาณจริง โดยส่วนที่ 1 ใช้เป็น 60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%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แรกของข้อมูลทั้งหมดคือวันที่ 1 มกราคม 2563 ถึงวันที่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28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ธันวาคม 2564 ส่วนที่ 2 ใช้เป็น 20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%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ต่อมาจากส่วนแรกคือวันที่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29 ธันวาคม 2564 ถึงวันที่ 19 สิงหาคม 2565 และส่วนที่ 3 ใช้เป็น 20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%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ต่อมาจากส่วนที่สองคือวันที่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22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สิงหาคม 2565 ถึงวันที่ 18 เมษายน 2566 ซึ่งตัวแปรตามและตัวแปรอิสระที่ใช้ในการวิเคราะห์ มีแหล่งที่มาของข้อมูลที่รวบรวมดังนี้</w:t>
      </w:r>
    </w:p>
    <w:p w14:paraId="7FABE148" w14:textId="63D53FD2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ตารางที่ 3.1</w:t>
      </w:r>
      <w:r w:rsidR="004B1D82" w:rsidRPr="004B1D82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ตารางชี้แจงแหล่งที่มาของข้อมูลในการนำมาใช้พยากรณ์</w:t>
      </w:r>
    </w:p>
    <w:tbl>
      <w:tblPr>
        <w:tblStyle w:val="TableGrid"/>
        <w:tblW w:w="9586" w:type="dxa"/>
        <w:tblBorders>
          <w:left w:val="single" w:sz="4" w:space="0" w:color="auto"/>
        </w:tblBorders>
        <w:tblLook w:val="04A0" w:firstRow="1" w:lastRow="0" w:firstColumn="1" w:lastColumn="0" w:noHBand="0" w:noVBand="1"/>
      </w:tblPr>
      <w:tblGrid>
        <w:gridCol w:w="6516"/>
        <w:gridCol w:w="3070"/>
      </w:tblGrid>
      <w:tr w:rsidR="00BF661D" w:rsidRPr="00BF661D" w14:paraId="61207C77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7FEE7D6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ตัวแปรอิสระ (</w:t>
            </w: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Independent Factor)</w:t>
            </w:r>
          </w:p>
        </w:tc>
        <w:tc>
          <w:tcPr>
            <w:tcW w:w="3070" w:type="dxa"/>
            <w:tcBorders>
              <w:left w:val="nil"/>
              <w:bottom w:val="single" w:sz="4" w:space="0" w:color="000000"/>
              <w:right w:val="nil"/>
            </w:tcBorders>
          </w:tcPr>
          <w:p w14:paraId="7B4D577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</w:pPr>
            <w:r w:rsidRPr="00BF661D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</w:tc>
      </w:tr>
      <w:tr w:rsidR="00BF661D" w:rsidRPr="00BF661D" w14:paraId="36D27B74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3653C928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1.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ดัชนีราคาหุ้นตลาดหลักทรัพย์แห่งประเทศไทยย้อนหลัง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1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วัน (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SET50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vertAlign w:val="subscript"/>
                <w:lang w:val="en-GB"/>
              </w:rPr>
              <w:t>t-1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4758DAE6" w14:textId="77777777" w:rsidR="00BF661D" w:rsidRPr="00BF661D" w:rsidRDefault="00BF661D" w:rsidP="00BF661D">
            <w:pPr>
              <w:tabs>
                <w:tab w:val="left" w:pos="1416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setsmart.com</w:t>
            </w:r>
          </w:p>
        </w:tc>
      </w:tr>
      <w:tr w:rsidR="00BF661D" w:rsidRPr="00BF661D" w14:paraId="09967F15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43D6D912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2.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ดัชนี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Dow Jones Industrial Average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ประเทศสหรัฐอเมริกา (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DOW)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24526FC4" w14:textId="77777777" w:rsidR="00BF661D" w:rsidRPr="00BF661D" w:rsidRDefault="00BF661D" w:rsidP="00BF661D">
            <w:pPr>
              <w:tabs>
                <w:tab w:val="left" w:pos="1140"/>
                <w:tab w:val="left" w:pos="1200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finance.yahoo.com</w:t>
            </w:r>
          </w:p>
        </w:tc>
      </w:tr>
      <w:tr w:rsidR="00BF661D" w:rsidRPr="00BF661D" w14:paraId="5A055CBC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6D960A0A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3.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ราคาน้ำมันดิบ</w:t>
            </w:r>
            <w:proofErr w:type="spellStart"/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เว</w:t>
            </w:r>
            <w:proofErr w:type="spellEnd"/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สต์เทกซัส (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WTI)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300C116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4600CA99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1AC385D8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4.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อัตราแลกเปลี่ยน (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USD)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59F2785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oanda.com</w:t>
            </w:r>
          </w:p>
        </w:tc>
      </w:tr>
      <w:tr w:rsidR="00BF661D" w:rsidRPr="00BF661D" w14:paraId="03F70FCE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2769339D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5.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ราคาทองคำแท่ง (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GOLD)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09EDD45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Swivel.com</w:t>
            </w:r>
          </w:p>
        </w:tc>
      </w:tr>
      <w:tr w:rsidR="00BF661D" w:rsidRPr="00BF661D" w14:paraId="1DDE2944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38260649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6.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ดัชนี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Hang Seng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(Hang)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25CBFE0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5E0705D9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6EE1E8CC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7.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ดัชนี </w:t>
            </w:r>
            <w:proofErr w:type="spellStart"/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Nikkie</w:t>
            </w:r>
            <w:proofErr w:type="spellEnd"/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 225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 ประเทศญี่ปุ่น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(Nik)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6BACC4C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063DB101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4E784F24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8.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ดัชนี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Composite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ประเทศอินโดนีเซีย (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JKSE)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7880F4D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0E9695D7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07BC1F33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9.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ดัชนี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PSEI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ประเทศฟิลิปปินส์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(PSEI)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5705A4F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57752597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41FF011E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10.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ดัชนี </w:t>
            </w:r>
            <w:proofErr w:type="spellStart"/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Merval</w:t>
            </w:r>
            <w:proofErr w:type="spellEnd"/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 Buenos Aires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ประเทศอาร์เจนตินา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(</w:t>
            </w:r>
            <w:proofErr w:type="spellStart"/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Merval</w:t>
            </w:r>
            <w:proofErr w:type="spellEnd"/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6EDAB59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60E00A42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442FF37D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>11.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ดัชนีตลาดหลักทรัพย์ ประเทศสิงคโปร์ (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</w:rPr>
              <w:t xml:space="preserve">STI) 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7E9CCFE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6B9D78F4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0DF67B3E" w14:textId="77777777" w:rsidR="00BF661D" w:rsidRPr="00BF661D" w:rsidRDefault="00BF661D" w:rsidP="00BF661D">
            <w:pPr>
              <w:tabs>
                <w:tab w:val="left" w:pos="3600"/>
              </w:tabs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 xml:space="preserve">12.ดัชนี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FTSE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  <w:lang w:val="en-GB"/>
              </w:rPr>
              <w:t xml:space="preserve">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 xml:space="preserve">100 </w:t>
            </w: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ประเทศอังกฤษ (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FTSE)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43E2B74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investing.com</w:t>
            </w:r>
          </w:p>
        </w:tc>
      </w:tr>
      <w:tr w:rsidR="00BF661D" w:rsidRPr="00BF661D" w14:paraId="6C178CFD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13360CE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 xml:space="preserve">ตัวแปรตาม </w:t>
            </w: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(Dependent Factor)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1B99888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</w:pPr>
            <w:r w:rsidRPr="00BF661D">
              <w:rPr>
                <w:rFonts w:ascii="TH SarabunPSK" w:eastAsiaTheme="minorEastAsia" w:hAnsi="TH SarabunPSK" w:cs="TH SarabunPSK" w:hint="cs"/>
                <w:b/>
                <w:bCs/>
                <w:sz w:val="32"/>
                <w:szCs w:val="32"/>
                <w:cs/>
              </w:rPr>
              <w:t>แหล่งที่มา</w:t>
            </w:r>
          </w:p>
        </w:tc>
      </w:tr>
      <w:tr w:rsidR="00BF661D" w:rsidRPr="00BF661D" w14:paraId="1793777C" w14:textId="77777777" w:rsidTr="004B1D82">
        <w:tc>
          <w:tcPr>
            <w:tcW w:w="6516" w:type="dxa"/>
            <w:tcBorders>
              <w:left w:val="nil"/>
              <w:right w:val="nil"/>
            </w:tcBorders>
          </w:tcPr>
          <w:p w14:paraId="5E88BFF8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 w:hint="cs"/>
                <w:sz w:val="32"/>
                <w:szCs w:val="32"/>
                <w:cs/>
              </w:rPr>
              <w:t>ดัชนีราคาหุ้นตลาดหลักทรัพย์แห่งประเทศไทย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</w:t>
            </w: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(SET50)</w:t>
            </w:r>
          </w:p>
        </w:tc>
        <w:tc>
          <w:tcPr>
            <w:tcW w:w="3070" w:type="dxa"/>
            <w:tcBorders>
              <w:left w:val="nil"/>
              <w:right w:val="nil"/>
            </w:tcBorders>
          </w:tcPr>
          <w:p w14:paraId="3F3962E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setsmart.com</w:t>
            </w:r>
          </w:p>
        </w:tc>
      </w:tr>
    </w:tbl>
    <w:p w14:paraId="50F18B47" w14:textId="77777777" w:rsidR="009325DE" w:rsidRDefault="009325DE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4CD20EBA" w14:textId="77777777" w:rsidR="00C73EF8" w:rsidRDefault="00C73EF8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5C055C4A" w14:textId="77777777" w:rsidR="00C73EF8" w:rsidRDefault="00C73EF8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5AEC47BF" w14:textId="77777777" w:rsidR="00C73EF8" w:rsidRDefault="00C73EF8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439B0B52" w14:textId="67068247" w:rsidR="00BF661D" w:rsidRPr="00BF661D" w:rsidRDefault="00BF661D" w:rsidP="00C73EF8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3.2 การสร้างตัวแบบและวิเคราะห์ข้อมูล</w:t>
      </w:r>
    </w:p>
    <w:p w14:paraId="2E0E12E5" w14:textId="7777777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3.2.1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การวิเคราะห์องค์ประกอบหลัก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(Principal Component Analysis : PCA)</w:t>
      </w:r>
    </w:p>
    <w:p w14:paraId="6CF7A751" w14:textId="7777777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เนื่องจากในงานวิจัยนี้จะไม่นำปัจจัยภายนอกทั้ง 12 ปัจจัยมาใช้ร่วมกับตัวแบบพยากรณ์ทันทีแต่จะนำปัจจัยภายนอกทั้งหมดมาผ่านการวิเคราะห์องค์ประกอบหลัก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ก่อน แล้วค่อยนำมาใช้ร่วมกับตัวแบบพยากรณ์ เพื่อป้องกันปัญหาการเกิด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Multicollinearity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ที่จะมีต่อปัจจัยภายนอกร่วมกันเอง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ซึ่งมีวิธีการดังนี้</w:t>
      </w:r>
    </w:p>
    <w:p w14:paraId="73DABD3E" w14:textId="7777777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.1.1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เตรียมข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อม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ูล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และตรวจสอบความส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ม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พั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นธ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ระหว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่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างต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ัว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>แปร</w:t>
      </w:r>
    </w:p>
    <w:p w14:paraId="299AE63E" w14:textId="5D79149C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เตรียมข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้อมู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ลและตรวจสอบความสัมพ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ันธ์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ระหว่างต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ัว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แปร ข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อม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ู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ลที่ใช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ในการ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วิ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เคราะห์ องค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ประกอบน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 จะต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องม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ี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ล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กษณะเป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็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วแปรต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อเนื่องหลาย ๆ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ในทุก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วแปร หล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งจากน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นท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การตรวจสอบว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วแปรต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าง ๆ มีความสัมพ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นธ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นหร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ื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อไม่ถ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าต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วแปรม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ี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ความสัมพ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นธ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นมาก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หรือมีความสมพันธ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นอย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างม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ี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ยส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ค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ญจะสามารถใช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เทคน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ิ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ได้ถ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าต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ัว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แปรไม่มีความสัมพ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นธ์ก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 หรือมีความสัมพ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นธ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อย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ไม่ควรใช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เทค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นิ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โดยการตรวจสอบ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ได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หลายว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ิ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ธี (ก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ลยาวานิชย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บ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ญชา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2548 : 204 -205) ด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ั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งน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ี้</w:t>
      </w:r>
    </w:p>
    <w:p w14:paraId="1653FD56" w14:textId="77777777" w:rsidR="00C73EF8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วิธีที่ 1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การตรวจสอบโดยใช้ค่าสัมประสิทธิ์สหสัมพันธ์ โดยการสร้างเมทริก</w:t>
      </w:r>
      <w:proofErr w:type="spellStart"/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ซ์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แสดง</w:t>
      </w:r>
    </w:p>
    <w:p w14:paraId="367F8F99" w14:textId="2F329CC5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สัมประ</w:t>
      </w:r>
      <w:r w:rsidR="002E2B2B"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สิทธิ</w:t>
      </w:r>
      <w:r w:rsidR="002E2B2B"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์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สหสัมพันธ์ของตัวแปรทุกคู่</w:t>
      </w:r>
    </w:p>
    <w:p w14:paraId="56B4A777" w14:textId="1718EF88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- ถ้าค่าสัมประสิทธิ์สหสัมพันธ์ของตัวแปรคู่ใดมีค่าเข้าใกล้ +1 หรือ -1 แสดงว่าตัวแปรคู</w:t>
      </w:r>
      <w:r w:rsidR="00C73EF8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นั้นมีความสัมพันธ์กันมากควรอยู่ใน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เดียวกัน</w:t>
      </w:r>
    </w:p>
    <w:p w14:paraId="6B8953A0" w14:textId="33C56A09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ถ้าค่าสัมประสิทธิ์สหสัมพันธ์ของตัวแปรคู่ใดมีค่าใกล้ศูนย์ แสดงว่าตัวแปรคู่นั้นไม่มีความสัมพันธ์กันหรือสัมพันธ์กันน้อยควรอยู่คนละ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</w:p>
    <w:p w14:paraId="0E5A0156" w14:textId="6B428C30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  <w:t xml:space="preserve">-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ถ้ามีตัวแปรที่ไม่มีความสัมพันธ์กับตัวแปรอื่นๆ หรือมีความสัมพันธ์กับตัวแปรอื่นๆ ที</w:t>
      </w:r>
      <w:r w:rsidR="00C73EF8">
        <w:rPr>
          <w:rFonts w:ascii="TH SarabunPSK" w:eastAsiaTheme="minorEastAsia" w:hAnsi="TH SarabunPSK" w:cs="TH SarabunPSK" w:hint="cs"/>
          <w:sz w:val="32"/>
          <w:szCs w:val="32"/>
          <w:cs/>
        </w:rPr>
        <w:t>่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เหลือน้อยมาก ควรตัดตัวแปรนั้นออกจากการวิเคราะห์</w:t>
      </w:r>
    </w:p>
    <w:p w14:paraId="4705ECCD" w14:textId="77777777" w:rsidR="009325DE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วิธีที่ 2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ใช้สถิติ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KMO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(Kaiser-Meyer-Olkin Measure of Sampling Adequacy)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ซึ่ง</w:t>
      </w:r>
      <w:r w:rsidR="009325DE"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p w14:paraId="376D1C84" w14:textId="57B72F34" w:rsidR="00BF661D" w:rsidRPr="00BF661D" w:rsidRDefault="009325DE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 xml:space="preserve">                                        </w:t>
      </w:r>
      <w:r w:rsidR="00BF661D"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เป็นค่าที่ใช้วัดความเหมาะสมของข้อมูลตัวอย่างที่จะนำมาวิเคราะห์โดยเทคนิค </w:t>
      </w:r>
      <w:r w:rsidR="00BF661D"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Analysis </w:t>
      </w:r>
      <w:r w:rsidR="00BF661D"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โดยที่เมื่อ </w:t>
      </w:r>
      <w:r w:rsidR="00BF661D"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 </w:t>
      </w:r>
      <w:r w:rsidR="00BF661D"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คือค่าสัมประสิทธิ์สหสัมพันธ์ซึ่งทำให้ค่า </w:t>
      </w:r>
      <w:r w:rsidR="00BF661D" w:rsidRPr="00BF661D">
        <w:rPr>
          <w:rFonts w:ascii="TH SarabunPSK" w:eastAsiaTheme="minorEastAsia" w:hAnsi="TH SarabunPSK" w:cs="TH SarabunPSK"/>
          <w:position w:val="-6"/>
          <w:sz w:val="32"/>
          <w:szCs w:val="32"/>
          <w:cs/>
        </w:rPr>
        <w:object w:dxaOrig="1280" w:dyaOrig="279" w14:anchorId="6E065B59">
          <v:shape id="_x0000_i1307" type="#_x0000_t75" style="width:63.6pt;height:14.4pt" o:ole="">
            <v:imagedata r:id="rId560" o:title=""/>
          </v:shape>
          <o:OLEObject Type="Embed" ProgID="Equation.DSMT4" ShapeID="_x0000_i1307" DrawAspect="Content" ObjectID="_1745853050" r:id="rId561"/>
        </w:object>
      </w:r>
    </w:p>
    <w:p w14:paraId="6FEBBBA8" w14:textId="7777777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 xml:space="preserve">-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ถ้าค่า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KMO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มีค่าน้อย (เข้าสู่ศูนย์) แสดงว่าเทคนิค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ไม่เหมาะสมกับข้อมูลที่มีอยู่</w:t>
      </w:r>
    </w:p>
    <w:p w14:paraId="418B15B7" w14:textId="7777777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ถ้าค่า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KMO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มีค่ามาก (เข้าสู่หนึ่ง) แสดงว่าเทคนิค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เหมาะสมกับข้อมูลที่มีอยู่</w:t>
      </w:r>
    </w:p>
    <w:p w14:paraId="0FCCE6B9" w14:textId="299AC9B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C73EF8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โดยทั่วไปถ้าค่า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KMO &lt; 0.5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จะถือว่า ข้อมูลที่มีอยู่ไม่เหมาะสมที่จะใช้เทคนิค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PCA</w:t>
      </w:r>
    </w:p>
    <w:p w14:paraId="42786722" w14:textId="6B3A73EC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วิธีที่ 3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Bartlett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’s Test of Sphericity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เป็นการทดสอบค่า ไค-สแควร์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Chi-square)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ของดีเทอร์</w:t>
      </w:r>
      <w:proofErr w:type="spellStart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มิแ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นนท์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Determinant)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ของเมทริก</w:t>
      </w:r>
      <w:proofErr w:type="spellStart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ซ์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สหสัมพันธ์ มีการทดสอบสมมติฐานว่าเมทริก</w:t>
      </w:r>
      <w:proofErr w:type="spellStart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ซ์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สหสัมพันธ์นั้นเป็นเมทริก</w:t>
      </w:r>
      <w:proofErr w:type="spellStart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ซ์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เอกลักษณ์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Identity matrix)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หรือไม่ จากสมมติฐาน</w:t>
      </w:r>
    </w:p>
    <w:p w14:paraId="20194E95" w14:textId="7740D346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C73EF8" w:rsidRPr="00CE4550">
        <w:rPr>
          <w:position w:val="-12"/>
          <w:cs/>
        </w:rPr>
        <w:object w:dxaOrig="460" w:dyaOrig="360" w14:anchorId="7952C447">
          <v:shape id="_x0000_i1308" type="#_x0000_t75" style="width:23.4pt;height:18pt" o:ole="">
            <v:imagedata r:id="rId562" o:title=""/>
          </v:shape>
          <o:OLEObject Type="Embed" ProgID="Equation.DSMT4" ShapeID="_x0000_i1308" DrawAspect="Content" ObjectID="_1745853051" r:id="rId563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ตัวแปรต่างๆ ไม่มีความสัมพันธ์กัน หรือ</w:t>
      </w:r>
    </w:p>
    <w:p w14:paraId="05E86BB2" w14:textId="22358B30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C73EF8" w:rsidRPr="00CE4550">
        <w:rPr>
          <w:position w:val="-12"/>
          <w:cs/>
        </w:rPr>
        <w:object w:dxaOrig="440" w:dyaOrig="360" w14:anchorId="0713EB46">
          <v:shape id="_x0000_i1309" type="#_x0000_t75" style="width:21.6pt;height:18pt" o:ole="">
            <v:imagedata r:id="rId564" o:title=""/>
          </v:shape>
          <o:OLEObject Type="Embed" ProgID="Equation.DSMT4" ShapeID="_x0000_i1309" DrawAspect="Content" ObjectID="_1745853052" r:id="rId565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ตัวแปรต่างๆ มีความสัมพันธ์กัน</w:t>
      </w:r>
    </w:p>
    <w:p w14:paraId="40783CAB" w14:textId="69B34476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ดังนั้นถ้ายอมรับ </w:t>
      </w:r>
      <w:r w:rsidR="00C73EF8" w:rsidRPr="00CE4550">
        <w:rPr>
          <w:position w:val="-12"/>
          <w:cs/>
        </w:rPr>
        <w:object w:dxaOrig="340" w:dyaOrig="360" w14:anchorId="7593DB46">
          <v:shape id="_x0000_i1310" type="#_x0000_t75" style="width:16.8pt;height:18pt" o:ole="">
            <v:imagedata r:id="rId566" o:title=""/>
          </v:shape>
          <o:OLEObject Type="Embed" ProgID="Equation.DSMT4" ShapeID="_x0000_i1310" DrawAspect="Content" ObjectID="_1745853053" r:id="rId567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แสดงว่าตัวแปรไม่มีความสัมพันธ์กัน จึงไม่ควรใช้เทคนิค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แต่ถ้าปฏิเสธ </w:t>
      </w:r>
      <w:r w:rsidR="00C73EF8" w:rsidRPr="00CE4550">
        <w:rPr>
          <w:position w:val="-12"/>
          <w:cs/>
        </w:rPr>
        <w:object w:dxaOrig="340" w:dyaOrig="360" w14:anchorId="53D130D3">
          <v:shape id="_x0000_i1311" type="#_x0000_t75" style="width:16.8pt;height:18pt" o:ole="">
            <v:imagedata r:id="rId568" o:title=""/>
          </v:shape>
          <o:OLEObject Type="Embed" ProgID="Equation.DSMT4" ShapeID="_x0000_i1311" DrawAspect="Content" ObjectID="_1745853054" r:id="rId569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(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หรือยอมรับ </w:t>
      </w:r>
      <w:r w:rsidR="00C73EF8" w:rsidRPr="00CE4550">
        <w:rPr>
          <w:position w:val="-12"/>
          <w:cs/>
        </w:rPr>
        <w:object w:dxaOrig="320" w:dyaOrig="360" w14:anchorId="113CEF41">
          <v:shape id="_x0000_i1312" type="#_x0000_t75" style="width:16.2pt;height:18pt" o:ole="">
            <v:imagedata r:id="rId570" o:title=""/>
          </v:shape>
          <o:OLEObject Type="Embed" ProgID="Equation.DSMT4" ShapeID="_x0000_i1312" DrawAspect="Content" ObjectID="_1745853055" r:id="rId571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นั่นคือตัวแปรมีความสัมพันธ์กันจึงสามารถใช้เทคนิค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ได้</w:t>
      </w:r>
    </w:p>
    <w:p w14:paraId="5FBC3E04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3.2.1.2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การสกัดองค์ประกอบ (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Factor extraction)</w:t>
      </w:r>
    </w:p>
    <w:p w14:paraId="53A40DBF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มีจุดมุ่งหมาย คือ การหาจำนวน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ที่สามารถใช้แทนตัวแปรทั้งหมดทุกตัวได้ หรือเป็นการดึงรายละเอียดจากตัวแปรมาไว้ใน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เดียว โดยงานวิจัยนี้ใช้เทคนิค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Principle Component Analysis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หรือเรียกย่อๆ ว่า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ตามที่กล่าวมาข้างต้น เป็นเทคนิคที่มีวัตถุประสงค์ที่จะนำรายละเอียดของตัวแปรที่มีจำนวนตัวแปรมากๆ มาไว้ในองค์ประกอบที่มีเพียงไม่กี่ตัว โดยจะพิจารณาจากรายละเอียดทั้งหมดจากแต่ละตัวแปร ในการวิเคราะห์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จะสร้างการเชื่อมรวมกันเชิงเส้น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Linear combination)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ของตัวแปร โดยที่</w:t>
      </w:r>
    </w:p>
    <w:p w14:paraId="57B0409C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1 จะเป็น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Linear Combination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แรกและมีรายละเอียดจากตัวแปรทั้งหมดมากที่สุด หรือกล่าวได้ว่ามีค่าแปรปรวนสูงสุด</w:t>
      </w:r>
    </w:p>
    <w:p w14:paraId="1FAB93EA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2 ก็เป็น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Linear Combination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ของตัวแปร เช่นกัน และสามารถนำรายละเอียดที่เหลือจาก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1 โดยพยายามนำรายละเอียดจากที่เหลือมาใส่ใน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2 ให้มากที่สุด โดยที่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2 จะต้องตั้งฉาก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(Orthogonal)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แรก หรือกล่าวว่า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2 ไม่มีความสัมพันธ์กับ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 1</w:t>
      </w:r>
    </w:p>
    <w:p w14:paraId="1456396C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ที่ 3 เป็น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Linear Combination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ของตัวแปรเช่นกัน ไม่มีความสัมพันธ์กับ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 1 และ 2 และสามารถนำ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Information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ที่เหลือจากตัวแปรให้มากที่สุด</w:t>
      </w:r>
    </w:p>
    <w:p w14:paraId="4AE5ADAA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- ในทำนองเดียวกัน การสร้าง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Factor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 4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 5, 6, … , 12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ก็ใช้หลักเกณฑ์ดังที่กล่าวข้างต้น</w:t>
      </w:r>
    </w:p>
    <w:p w14:paraId="68442CE5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3.2.2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ARIMAX</w:t>
      </w:r>
    </w:p>
    <w:p w14:paraId="1A7B3ABD" w14:textId="77777777" w:rsidR="00BF661D" w:rsidRPr="00BF661D" w:rsidRDefault="00BF661D" w:rsidP="00C73EF8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แบบจำลอง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เป็นการผสมผสานแบบจำลอง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กับปัจจัยภายนอกที่มีแนวโน้มที่มีอิทธิพลต่อดัชนี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Index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โดยมีด้วยกันดังนี้</w:t>
      </w:r>
    </w:p>
    <w:p w14:paraId="04892D92" w14:textId="4B922F42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="004B1D82" w:rsidRPr="00BF661D">
        <w:rPr>
          <w:rFonts w:ascii="TH SarabunPSK" w:eastAsiaTheme="minorEastAsia" w:hAnsi="TH SarabunPSK" w:cs="TH SarabunPSK"/>
          <w:position w:val="-12"/>
          <w:sz w:val="32"/>
          <w:szCs w:val="32"/>
          <w:lang w:val="en-GB"/>
        </w:rPr>
        <w:object w:dxaOrig="5080" w:dyaOrig="360" w14:anchorId="04EB60F8">
          <v:shape id="_x0000_i1313" type="#_x0000_t75" style="width:313.2pt;height:22.2pt" o:ole="">
            <v:imagedata r:id="rId572" o:title=""/>
          </v:shape>
          <o:OLEObject Type="Embed" ProgID="Equation.DSMT4" ShapeID="_x0000_i1313" DrawAspect="Content" ObjectID="_1745853056" r:id="rId573"/>
        </w:object>
      </w:r>
    </w:p>
    <w:p w14:paraId="1DA5E367" w14:textId="77777777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position w:val="-12"/>
          <w:sz w:val="32"/>
          <w:szCs w:val="32"/>
          <w:lang w:val="en-GB"/>
        </w:rPr>
        <w:object w:dxaOrig="760" w:dyaOrig="360" w14:anchorId="54F3B27B">
          <v:shape id="_x0000_i1314" type="#_x0000_t75" style="width:38.4pt;height:18pt" o:ole="">
            <v:imagedata r:id="rId574" o:title=""/>
          </v:shape>
          <o:OLEObject Type="Embed" ProgID="Equation.DSMT4" ShapeID="_x0000_i1314" DrawAspect="Content" ObjectID="_1745853057" r:id="rId575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ปัจจัยที่ </w:t>
      </w:r>
      <w:r w:rsidRPr="00BF661D">
        <w:rPr>
          <w:rFonts w:ascii="TH SarabunPSK" w:eastAsiaTheme="minorEastAsia" w:hAnsi="TH SarabunPSK" w:cs="TH SarabunPSK"/>
          <w:position w:val="-6"/>
          <w:sz w:val="32"/>
          <w:szCs w:val="32"/>
          <w:cs/>
        </w:rPr>
        <w:object w:dxaOrig="139" w:dyaOrig="260" w14:anchorId="2412EEDA">
          <v:shape id="_x0000_i1315" type="#_x0000_t75" style="width:7.2pt;height:13.2pt" o:ole="">
            <v:imagedata r:id="rId576" o:title=""/>
          </v:shape>
          <o:OLEObject Type="Embed" ProgID="Equation.DSMT4" ShapeID="_x0000_i1315" DrawAspect="Content" ObjectID="_1745853058" r:id="rId577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ที่ผ่านการวิเคราะห์องค์ประกอบหลักจาก 12 ปัจจัยภายนอก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position w:val="-10"/>
          <w:sz w:val="32"/>
          <w:szCs w:val="32"/>
        </w:rPr>
        <w:object w:dxaOrig="720" w:dyaOrig="320" w14:anchorId="0561F6B1">
          <v:shape id="_x0000_i1316" type="#_x0000_t75" style="width:36pt;height:16.2pt" o:ole="">
            <v:imagedata r:id="rId578" o:title=""/>
          </v:shape>
          <o:OLEObject Type="Embed" ProgID="Equation.DSMT4" ShapeID="_x0000_i1316" DrawAspect="Content" ObjectID="_1745853059" r:id="rId579"/>
        </w:objec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คือ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 Regressive Process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ที่แสดงว่าข้อมูลอนุกรมเวลาขึ้นอยู่กับค่าของตัวมันเองในอดีต โดย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คือจำนวนระยะห่าง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(lag)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ของข้อมูลในอดีตจากข้อมูลปัจจุบัน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position w:val="-10"/>
          <w:sz w:val="32"/>
          <w:szCs w:val="32"/>
          <w:cs/>
        </w:rPr>
        <w:object w:dxaOrig="720" w:dyaOrig="320" w14:anchorId="1A41A172">
          <v:shape id="_x0000_i1317" type="#_x0000_t75" style="width:36pt;height:16.2pt" o:ole="">
            <v:imagedata r:id="rId580" o:title=""/>
          </v:shape>
          <o:OLEObject Type="Embed" ProgID="Equation.DSMT4" ShapeID="_x0000_i1317" DrawAspect="Content" ObjectID="_1745853060" r:id="rId581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Process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แสดงว่าข้อมูลอนุกรมเวลาขึ้นอยู่กับความคลาดเคลื่อนที่อยู่ก่อนหน้า โดย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q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คือจำนวนระยะห่าง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lag)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ของความคลาดเคลื่อนในอดีตจากปัจจุบัน</w:t>
      </w:r>
    </w:p>
    <w:p w14:paraId="0011A417" w14:textId="77777777" w:rsidR="00BF661D" w:rsidRPr="00BF661D" w:rsidRDefault="00BF661D" w:rsidP="00C73EF8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เนื่องด้วยแบบจำลอง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เป็นวิธีการพัฒนาแนวคิดของ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Box and Jenkins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โดยข้อมูลที่นำมาใช้จะต้องมีลักษณะนิ่ง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Stationary)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ดังนั้นจึงต้องเริ่มจากการตรวจสอบคุณสมบัติของข้อมูลก่อนที่จะหารูปแบบจำลองที่เหมาะสมกับการพยากรณ์ได้โดยเรียงตามวิธีดังต่อไปนี้</w:t>
      </w:r>
    </w:p>
    <w:p w14:paraId="3FD0A646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3.2.2.1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การทดสอบคุณสมบัตินิ่งของข้อมูลผ่านวิธี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Unit Root Test</w:t>
      </w:r>
    </w:p>
    <w:p w14:paraId="4287B3CE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ทำการทดสอบคุณสมบัติความคงที่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Stationary)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ของข้อมูลด้วยวิธีการทดสอบ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Unit Root Test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ด้วยวิธีของ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Augmented Dickey – Fuller Test (ADF) (Dickey &amp; Fuller, 1979)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โดยจะทำการทดสอบกรณีมีทั้งค่าคงที่และแนวโน้มเวลาโดยในการพิจารณาว่าข้อมูลมีลักษณะคงที่หรือไม่คงที่นั้นมีสมมติฐาน ดังนี้</w:t>
      </w:r>
    </w:p>
    <w:p w14:paraId="6B09CE49" w14:textId="6D80054C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u w:val="single"/>
          <w:cs/>
        </w:rPr>
        <w:t>สมมติฐานหลัก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="00C73EF8" w:rsidRPr="00CE4550">
        <w:rPr>
          <w:position w:val="-12"/>
        </w:rPr>
        <w:object w:dxaOrig="2040" w:dyaOrig="360" w14:anchorId="2E6144EE">
          <v:shape id="_x0000_i1318" type="#_x0000_t75" style="width:102pt;height:18pt" o:ole="">
            <v:imagedata r:id="rId582" o:title=""/>
          </v:shape>
          <o:OLEObject Type="Embed" ProgID="Equation.DSMT4" ShapeID="_x0000_i1318" DrawAspect="Content" ObjectID="_1745853061" r:id="rId583"/>
        </w:object>
      </w:r>
      <w:r w:rsidR="00C73EF8"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ข้อมูลเป็นข้อมูลแบบ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non-stationary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u w:val="single"/>
          <w:cs/>
          <w:lang w:val="en-GB"/>
        </w:rPr>
        <w:t>สมมติฐานรอง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="00BE442D" w:rsidRPr="00CE4550">
        <w:rPr>
          <w:position w:val="-12"/>
        </w:rPr>
        <w:object w:dxaOrig="2020" w:dyaOrig="360" w14:anchorId="4407777E">
          <v:shape id="_x0000_i1319" type="#_x0000_t75" style="width:100.8pt;height:18pt" o:ole="">
            <v:imagedata r:id="rId584" o:title=""/>
          </v:shape>
          <o:OLEObject Type="Embed" ProgID="Equation.DSMT4" ShapeID="_x0000_i1319" DrawAspect="Content" ObjectID="_1745853062" r:id="rId585"/>
        </w:object>
      </w:r>
      <w:r w:rsidR="00BE442D"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ข้อมูลเป็นข้อมูลแบบ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stationary</w:t>
      </w:r>
    </w:p>
    <w:p w14:paraId="723BA84C" w14:textId="6C7D5512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ถ้าข้อมูลที่ทการทดสอบยอมรับสมมติฐานหลัก </w:t>
      </w:r>
      <w:r w:rsidR="00BE442D" w:rsidRPr="00CE4550">
        <w:rPr>
          <w:position w:val="-12"/>
        </w:rPr>
        <w:object w:dxaOrig="340" w:dyaOrig="360" w14:anchorId="06F57BB5">
          <v:shape id="_x0000_i1320" type="#_x0000_t75" style="width:16.8pt;height:18pt" o:ole="">
            <v:imagedata r:id="rId586" o:title=""/>
          </v:shape>
          <o:OLEObject Type="Embed" ProgID="Equation.DSMT4" ShapeID="_x0000_i1320" DrawAspect="Content" ObjectID="_1745853063" r:id="rId587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แสดงว่าข้อมูลนั้นมี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ลักษณะไม่คงที่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Non-Stationary)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แต่ถ้าข้อมูลที่ทำการทดสอบปฏิเสธสมมติฐานหลัก </w:t>
      </w:r>
      <w:r w:rsidR="00BE442D" w:rsidRPr="00CE4550">
        <w:rPr>
          <w:position w:val="-12"/>
        </w:rPr>
        <w:object w:dxaOrig="340" w:dyaOrig="360" w14:anchorId="66B94447">
          <v:shape id="_x0000_i1321" type="#_x0000_t75" style="width:16.8pt;height:18pt" o:ole="">
            <v:imagedata r:id="rId553" o:title=""/>
          </v:shape>
          <o:OLEObject Type="Embed" ProgID="Equation.DSMT4" ShapeID="_x0000_i1321" DrawAspect="Content" ObjectID="_1745853064" r:id="rId588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แสดงว่าข้อมูลนั้นมีลักษณะคงที่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Stationary) </w:t>
      </w:r>
    </w:p>
    <w:p w14:paraId="75B46D75" w14:textId="7DA66A7A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.2.2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การกำหนดรูปแบบจำลอง </w:t>
      </w:r>
      <w:r w:rsidR="00BE442D" w:rsidRPr="00CE4550">
        <w:rPr>
          <w:position w:val="-10"/>
        </w:rPr>
        <w:object w:dxaOrig="1760" w:dyaOrig="320" w14:anchorId="4A280DCE">
          <v:shape id="_x0000_i1322" type="#_x0000_t75" style="width:88.2pt;height:16.2pt" o:ole="">
            <v:imagedata r:id="rId589" o:title=""/>
          </v:shape>
          <o:OLEObject Type="Embed" ProgID="Equation.DSMT4" ShapeID="_x0000_i1322" DrawAspect="Content" ObjectID="_1745853065" r:id="rId590"/>
        </w:object>
      </w:r>
    </w:p>
    <w:p w14:paraId="25D81977" w14:textId="5CD01C84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การกำหนดรูปแบบจำลอง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โดยพิจารณาจาก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Correlogram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ซึ่งดูจากค่า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Autocorrelation Function (AFC)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Partial Autocorrelation Function (PACF)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เพื่อที่จะระบุว่าแบบจำลอง นั้นควรจะมี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Autoregressive AR(p)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MA(q)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เท่าใด และจะทำการสร้างแบบจำลองไว้ หลายๆ รูปแบบโดยใช้สถิติเพื่อประกอบการพิจารณาการเลือกแบบจำลองที่ดีที่สุดจากค่า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Akaike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’ Information Criterion (AIC)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ที่มีค่าต่ำที่สุด เพื่อหาแบบจำลองที่เหมาะสมที่สุดที่จะใช้ในการพยากรณ์</w:t>
      </w:r>
    </w:p>
    <w:p w14:paraId="6E55BCB9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3.2.2.3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การวิเคราะห์ความถูกต้อง (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Diagnostic Checking)</w:t>
      </w:r>
    </w:p>
    <w:p w14:paraId="6A3604E2" w14:textId="59339775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การตรวจสอบรูปแบบจำลองว่ามีความเหมาะสมหรือไม่ด้วยวิธี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Correlogram)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="004B1D82" w:rsidRPr="00CE4550">
        <w:rPr>
          <w:position w:val="-12"/>
        </w:rPr>
        <w:object w:dxaOrig="260" w:dyaOrig="360" w14:anchorId="0A544F92">
          <v:shape id="_x0000_i1323" type="#_x0000_t75" style="width:13.2pt;height:18pt" o:ole="">
            <v:imagedata r:id="rId591" o:title=""/>
          </v:shape>
          <o:OLEObject Type="Embed" ProgID="Equation.DSMT4" ShapeID="_x0000_i1323" DrawAspect="Content" ObjectID="_1745853066" r:id="rId592"/>
        </w:object>
      </w:r>
      <w:r w:rsidR="004B1D82"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ของค่าความคลาดเคลื่อน และการทดสอบความเหมาะสมของแบบจำลองโดยการทดสอบ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Box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Ljung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ซึ่งพิจารณาค่า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Q-statistic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ดังสมการนี้</w:t>
      </w:r>
    </w:p>
    <w:p w14:paraId="35663FB9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position w:val="-34"/>
          <w:sz w:val="32"/>
          <w:szCs w:val="32"/>
          <w:cs/>
        </w:rPr>
        <w:object w:dxaOrig="2560" w:dyaOrig="800" w14:anchorId="62DB4E48">
          <v:shape id="_x0000_i1324" type="#_x0000_t75" style="width:177pt;height:55.8pt" o:ole="">
            <v:imagedata r:id="rId593" o:title=""/>
          </v:shape>
          <o:OLEObject Type="Embed" ProgID="Equation.DSMT4" ShapeID="_x0000_i1324" DrawAspect="Content" ObjectID="_1745853067" r:id="rId594"/>
        </w:object>
      </w:r>
    </w:p>
    <w:p w14:paraId="2EA76C15" w14:textId="3B6C69F8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โดยที่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  </w:t>
      </w:r>
      <w:r w:rsidRPr="00BF661D">
        <w:rPr>
          <w:rFonts w:ascii="TH SarabunPSK" w:eastAsiaTheme="minorEastAsia" w:hAnsi="TH SarabunPSK" w:cs="TH SarabunPSK"/>
          <w:position w:val="-12"/>
          <w:sz w:val="32"/>
          <w:szCs w:val="32"/>
          <w:cs/>
        </w:rPr>
        <w:object w:dxaOrig="240" w:dyaOrig="360" w14:anchorId="1256FF05">
          <v:shape id="_x0000_i1325" type="#_x0000_t75" style="width:12.6pt;height:18pt" o:ole="">
            <v:imagedata r:id="rId595" o:title=""/>
          </v:shape>
          <o:OLEObject Type="Embed" ProgID="Equation.DSMT4" ShapeID="_x0000_i1325" DrawAspect="Content" ObjectID="_1745853068" r:id="rId596"/>
        </w:object>
      </w:r>
      <w:r w:rsidR="00BE442D">
        <w:rPr>
          <w:rFonts w:ascii="TH SarabunPSK" w:eastAsiaTheme="minorEastAsia" w:hAnsi="TH SarabunPSK" w:cs="TH SarabunPSK" w:hint="cs"/>
          <w:sz w:val="32"/>
          <w:szCs w:val="32"/>
          <w:cs/>
        </w:rPr>
        <w:t>แทน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ค่าความคลาดเคลื่อนของการพยากรณ์ ณ เวลา </w:t>
      </w:r>
      <w:r w:rsidR="00BE442D" w:rsidRPr="00CE4550">
        <w:rPr>
          <w:position w:val="-6"/>
        </w:rPr>
        <w:object w:dxaOrig="139" w:dyaOrig="240" w14:anchorId="48889943">
          <v:shape id="_x0000_i1326" type="#_x0000_t75" style="width:7.2pt;height:12pt" o:ole="">
            <v:imagedata r:id="rId597" o:title=""/>
          </v:shape>
          <o:OLEObject Type="Embed" ProgID="Equation.DSMT4" ShapeID="_x0000_i1326" DrawAspect="Content" ObjectID="_1745853069" r:id="rId598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position w:val="-6"/>
          <w:sz w:val="32"/>
          <w:szCs w:val="32"/>
          <w:lang w:val="en-GB"/>
        </w:rPr>
        <w:object w:dxaOrig="200" w:dyaOrig="220" w14:anchorId="2E8214A5">
          <v:shape id="_x0000_i1327" type="#_x0000_t75" style="width:10.2pt;height:10.8pt" o:ole="">
            <v:imagedata r:id="rId599" o:title=""/>
          </v:shape>
          <o:OLEObject Type="Embed" ProgID="Equation.DSMT4" ShapeID="_x0000_i1327" DrawAspect="Content" ObjectID="_1745853070" r:id="rId600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="00BE442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แทน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จำนวนอนุกรมของ </w:t>
      </w:r>
      <w:r w:rsidRPr="00BF661D">
        <w:rPr>
          <w:rFonts w:ascii="TH SarabunPSK" w:eastAsiaTheme="minorEastAsia" w:hAnsi="TH SarabunPSK" w:cs="TH SarabunPSK"/>
          <w:position w:val="-12"/>
          <w:sz w:val="32"/>
          <w:szCs w:val="32"/>
          <w:cs/>
        </w:rPr>
        <w:object w:dxaOrig="240" w:dyaOrig="360" w14:anchorId="4F5ECFC3">
          <v:shape id="_x0000_i1328" type="#_x0000_t75" style="width:12.6pt;height:18pt" o:ole="">
            <v:imagedata r:id="rId595" o:title=""/>
          </v:shape>
          <o:OLEObject Type="Embed" ProgID="Equation.DSMT4" ShapeID="_x0000_i1328" DrawAspect="Content" ObjectID="_1745853071" r:id="rId601"/>
        </w:objec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ทั้งหมด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position w:val="-6"/>
          <w:sz w:val="32"/>
          <w:szCs w:val="32"/>
          <w:lang w:val="en-GB"/>
        </w:rPr>
        <w:object w:dxaOrig="260" w:dyaOrig="220" w14:anchorId="0355532C">
          <v:shape id="_x0000_i1329" type="#_x0000_t75" style="width:13.2pt;height:10.8pt" o:ole="">
            <v:imagedata r:id="rId602" o:title=""/>
          </v:shape>
          <o:OLEObject Type="Embed" ProgID="Equation.DSMT4" ShapeID="_x0000_i1329" DrawAspect="Content" ObjectID="_1745853072" r:id="rId603"/>
        </w:objec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="00BE442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แทน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ช่วงเวลาที่ห่างกันมากที่สุดของ </w:t>
      </w:r>
      <w:r w:rsidRPr="00BF661D">
        <w:rPr>
          <w:rFonts w:ascii="TH SarabunPSK" w:eastAsiaTheme="minorEastAsia" w:hAnsi="TH SarabunPSK" w:cs="TH SarabunPSK"/>
          <w:position w:val="-12"/>
          <w:sz w:val="32"/>
          <w:szCs w:val="32"/>
          <w:cs/>
        </w:rPr>
        <w:object w:dxaOrig="220" w:dyaOrig="360" w14:anchorId="7B645E9A">
          <v:shape id="_x0000_i1330" type="#_x0000_t75" style="width:10.8pt;height:18pt" o:ole="">
            <v:imagedata r:id="rId604" o:title=""/>
          </v:shape>
          <o:OLEObject Type="Embed" ProgID="Equation.DSMT4" ShapeID="_x0000_i1330" DrawAspect="Content" ObjectID="_1745853073" r:id="rId605"/>
        </w:objec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ทั้งหมด</w:t>
      </w:r>
    </w:p>
    <w:p w14:paraId="67EA2D3B" w14:textId="6D2EA831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Q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ที่ได้มีการแจกแจงแบบ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Chi-Square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และมีองศาความเป็นอิสระ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Degree of Freedom)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</w:t>
      </w:r>
      <w:r w:rsidR="00BE442D" w:rsidRPr="00CE4550">
        <w:rPr>
          <w:position w:val="-6"/>
        </w:rPr>
        <w:object w:dxaOrig="580" w:dyaOrig="220" w14:anchorId="618C82A7">
          <v:shape id="_x0000_i1331" type="#_x0000_t75" style="width:28.8pt;height:11.4pt" o:ole="">
            <v:imagedata r:id="rId606" o:title=""/>
          </v:shape>
          <o:OLEObject Type="Embed" ProgID="Equation.DSMT4" ShapeID="_x0000_i1331" DrawAspect="Content" ObjectID="_1745853074" r:id="rId607"/>
        </w:object>
      </w:r>
      <w:r w:rsidR="00BE442D"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โดยมีสมมติฐานว่างเป็นพจน์ของความคลาดเคลื่อนที่ได้จากการประมาณที่มีลักษณะเป็น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White Noise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หมายถึง แบบจำลองไม่มี</w:t>
      </w:r>
      <w:proofErr w:type="spellStart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อัต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สหสัมพันธ์ และสามารถนำแบบจำลองนี้ไปพยากรณ์ต่อได้</w:t>
      </w:r>
    </w:p>
    <w:p w14:paraId="1DD614D7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3.2.3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ANN </w:t>
      </w:r>
    </w:p>
    <w:p w14:paraId="38EA3EDE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การสร้างตัวแบบพยากรณ์ด้วยเทคนิคการเรียนรู้ของเครื่องถือเป็นการน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เทคโนโลยีเข้ามาประยุกต์ใช้ในการจัดการและท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การวิเคราะห์ข้อมูลอนุกรมเวลาทางการเงิน โดยจะท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การเขียน โค้ดในภาษา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ไพธอน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Python)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ผ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นโปรแกรม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Google Collaboratory runs on Python 3.9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เพื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อสร้างตัวแบบพยากรณ์จากอัลกอริทึมต่าง ๆ ทั้งนี้ จะมีการใช้ประโยชน์จากแหล่งข้อมูลเปิด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Open Source Library)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ที่ส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คัญในการเขียนโค้ดไม่ว่าจะเป็นแหล่งข้อมูล “ไซคิด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เลิร์น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Scikit-learn)”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ซึ่งถือเป็น แหล่งข้อมูลหลักที่ใช้ในการจัดการและวิเคราะห์ข้อมูล รวมถึงอัลกอริทึมเพื่อใช้งานในด้านการจัดประเภทข้อมูลและการวิเคราะห์ถดถอย และในส่วนของการสร้างตัวแบบการพยากรณ์จากเทคนิคการเรียนรู้เชิงลึก จะใช้แหล่งข้อมูลเปิด “เทนเซอร์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โฟลว์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Tensorflow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)”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โดยจะท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งานร่วมกับเอพีไอ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Application Programming Interface) “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คี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ราส (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Keras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)”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ในการสร้างตัวแบบ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ANN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โดยมีการกำหนดส่วนประกอบของ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ดังนี้</w:t>
      </w:r>
    </w:p>
    <w:p w14:paraId="0D7A9E6C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โครงสร้างที่ใช้เป็นแบบ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Feed Forward Back Propagation </w:t>
      </w:r>
    </w:p>
    <w:p w14:paraId="341C4B8F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จำนวนข้อมูลที่นำเข้า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(batch)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เท่ากับ 5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 10, 15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และ 20 ค่า</w:t>
      </w:r>
    </w:p>
    <w:p w14:paraId="3C8B7AE0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Input neuron =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feature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ที่นำเข้า</w:t>
      </w:r>
    </w:p>
    <w:p w14:paraId="4DF5B99E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Hidden layer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=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2,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Hidden neurons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คือ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10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 20, 50, 80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100</w:t>
      </w:r>
    </w:p>
    <w:p w14:paraId="66DEBEDC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Output neuron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=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1 </w:t>
      </w:r>
    </w:p>
    <w:p w14:paraId="0A4CDD4F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Activation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เลือกใช้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ReLu</w:t>
      </w:r>
      <w:proofErr w:type="spellEnd"/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function </w:t>
      </w:r>
    </w:p>
    <w:p w14:paraId="41D2DBF1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lastRenderedPageBreak/>
        <w:t xml:space="preserve">Output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เลือกใช้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Linear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เป็นฟังก์ชันที่ใช้โดยทั่วไปในการพยากรณ์ข้อมูลที่เป็นตัวเลข (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Regression and time series) </w:t>
      </w:r>
    </w:p>
    <w:p w14:paraId="514C87E3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ทำการทดลองซ้ำ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(epoch)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5, 10, 50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100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รอบ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ภายใต้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Initial 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ที่ต่างกัน</w:t>
      </w:r>
    </w:p>
    <w:p w14:paraId="0005F96B" w14:textId="77777777" w:rsidR="00BF661D" w:rsidRPr="00BF661D" w:rsidRDefault="00BF661D" w:rsidP="00BF661D">
      <w:pPr>
        <w:numPr>
          <w:ilvl w:val="0"/>
          <w:numId w:val="53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ใช้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เป็นตัวประเมินความแม่นยำของตัวแบบในข้อมูลชุดทดสอบ สำหรับแต่ละชุดของพารามิเตอร์ที่ใส่ลงไป</w:t>
      </w:r>
    </w:p>
    <w:p w14:paraId="003E2B35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สรุปมีตัวแปร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3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ตัวที่ต้องค้นหาค่าเอง ได้แก่ จำนวน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batch,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Hidden neurons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จำนวนการรันซ้ำ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(epoch)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ปัจจุบันยังไม่มีกฎหรือทฤษฎีการเลือกพารามิเตอร์ที่เหมาะสม งานวิจัยชิ้นนี้จึงทำการค้นหาพารามิเตอร์ในปริมาณที่มากเพื่อโอกาสที่เจอพารามิเตอร์ที่ทำให้ค่าพยากรณ์มีความแม่นยำสูงยิ่งขึ้น รวมจำนวนครั้งการรันทั้งสิ้น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3300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ครั้ง</w:t>
      </w:r>
    </w:p>
    <w:p w14:paraId="6C0C3F9C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.4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SVR</w:t>
      </w:r>
    </w:p>
    <w:p w14:paraId="2CF12360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ในการสร้างตัวแบบพยากรณ์ด้วยเทคนิคการเรียนรู้ของเครื่อง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โดยจะท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การเขียน โค้ดในภาษา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ไพธอน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Python)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ผ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่า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นโปรแกรม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Google Collaboratory runs on Python 3.9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สำหรับตัวแบบ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ได้ใช้อัลกอริทึมต่างๆ จาก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แหล่งข้อมูลเปิด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Open Source Library)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ซึ่งก็คือ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“ไซคิด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เลิร์น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Scikit-learn)”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โดยมีการกำหนดส่วนประกอบของ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ดังนี้</w:t>
      </w:r>
    </w:p>
    <w:p w14:paraId="39E6E747" w14:textId="77777777" w:rsidR="00BF661D" w:rsidRPr="00BF661D" w:rsidRDefault="00BF661D" w:rsidP="00BF661D">
      <w:pPr>
        <w:numPr>
          <w:ilvl w:val="0"/>
          <w:numId w:val="54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Kernel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ที่ใช้คือ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Radial basis function (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rbf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Linear function</w:t>
      </w:r>
    </w:p>
    <w:p w14:paraId="6A435A9E" w14:textId="77777777" w:rsidR="00BF661D" w:rsidRPr="00BF661D" w:rsidRDefault="00BF661D" w:rsidP="00BF661D">
      <w:pPr>
        <w:numPr>
          <w:ilvl w:val="0"/>
          <w:numId w:val="54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พารามิเตอร์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gamma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ที่ใช้คือ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‘scale’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‘auto’</w:t>
      </w:r>
    </w:p>
    <w:p w14:paraId="34F858B5" w14:textId="77777777" w:rsidR="00BF661D" w:rsidRPr="00BF661D" w:rsidRDefault="00BF661D" w:rsidP="00BF661D">
      <w:pPr>
        <w:numPr>
          <w:ilvl w:val="0"/>
          <w:numId w:val="54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พารามิเตอร์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C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ค่าที่ใส่ ได้แก่ 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25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70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800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1500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2500 และ 3500 รวมทั้งสิ้น 14 ค่า </w:t>
      </w:r>
    </w:p>
    <w:p w14:paraId="366FF484" w14:textId="77777777" w:rsidR="00BF661D" w:rsidRPr="00BF661D" w:rsidRDefault="00BF661D" w:rsidP="00BF661D">
      <w:pPr>
        <w:numPr>
          <w:ilvl w:val="0"/>
          <w:numId w:val="54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พารามิเตอร์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epsilon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ค่าที่ใส่ได้แก่ 0.00001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0.0001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0.001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0.01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0.05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0.2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0.3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0.6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0.7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0.8 และ 0.99 รวมทั้งสิ้น 14 ค่า </w:t>
      </w:r>
    </w:p>
    <w:p w14:paraId="000440DA" w14:textId="77777777" w:rsidR="00BF661D" w:rsidRPr="00BF661D" w:rsidRDefault="00BF661D" w:rsidP="00BF661D">
      <w:pPr>
        <w:numPr>
          <w:ilvl w:val="0"/>
          <w:numId w:val="54"/>
        </w:numPr>
        <w:contextualSpacing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ใช้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เป็นตัวประเมินความแม่นยำของตัวแบบในข้อมูลชุดทดสอบสำหรับแต่ละชุดของพารามิเตอร์ที่ใส่ลงไป </w:t>
      </w:r>
    </w:p>
    <w:p w14:paraId="3E3896F4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สรุปมีตัวแปร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4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ตัวที่ต้องค้นหาค่าเอง ได้แก่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ฟังก์ชันของ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gamma,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ค่าพารามิเตอร์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C,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ค่าพารามิเตอร์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epsilon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และ ชนิดของ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Kernel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ปัจจุบันยังไม่มีกฎหรือทฤษฎีการเลือกพารามิเตอร์ที่เหมาะสม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จึงทำการสร้างตัวแบบที่เป็นไปได้ทั้งหมด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รวมจำนวนทั้งสิ้น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784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ตัวแบบ และหาพารามิเตอร์ที่เหมาะสมที่สุดโดยการประเมินความแม่นยำจากค่า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ในแต่ละตัวแบบที่มีค่าต่ำที่สุด</w:t>
      </w:r>
    </w:p>
    <w:p w14:paraId="1C03EB7B" w14:textId="54661968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  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Traditional hybrid ARIMA-ANN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ARIMA-SV</w:t>
      </w:r>
      <w:r w:rsidR="00BE442D">
        <w:rPr>
          <w:rFonts w:ascii="TH SarabunPSK" w:eastAsiaTheme="minorEastAsia" w:hAnsi="TH SarabunPSK" w:cs="TH SarabunPSK"/>
          <w:b/>
          <w:bCs/>
          <w:sz w:val="32"/>
          <w:szCs w:val="32"/>
        </w:rPr>
        <w:t>R</w:t>
      </w:r>
    </w:p>
    <w:p w14:paraId="5D6D910B" w14:textId="41344DDE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     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  นำค่าเศษเหลือ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Residual)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ที่ได้จากการหาผลต่างระหว่างค่าจริงและค่าพยากรณ์จากตัวแบบ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มาพยากรณ์ด้วย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SV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โดยยึดขอบเขตและพารามิเตอร์ที่ใช้สร้างตัวแบบเดี่ยวทั้ง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ขั้นตอนการสร้างตัวแบบก็จะเป็นดังขั้นการสร้างตัวแบบเดี่ยว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SV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เมื่อ ได้ค่าพยากรณ์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SV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ก็นำค่าพยากรณ์นั้นรวมกับค่าพยากรณ์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ARIMA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X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ก็จะได้ค่าพยากรณ์รวมทั้งหมด</w:t>
      </w:r>
    </w:p>
    <w:p w14:paraId="4F623826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6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  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Hybrid combined (ARIMA-ANN-SVM)</w:t>
      </w:r>
    </w:p>
    <w:p w14:paraId="0610EBE4" w14:textId="61F8FA74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ทำการพยากรณ์ด้วย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ARIMAX, 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SV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แยกส่วนกัน แล้วนำค่าทั้งสามค่ารวมกันโดยใส่ค่า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ในแต่ละตัวแบบ ค้นหาค่า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ที่ดีที่สุดในข้อมูลชุดทดสอบภายใต้เงื่อนไขค่า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มีค่าต่ำสุด 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ที่ใช้ในตัวแบบ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Combined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จะขึ้นอยู่กับจำนวนตัวแบบที่นำมาใช้ สำหรับ งานวิจัยชิ้นนี้นำเสนอตัวแบบ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Combined (ARIMAX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-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ANN</w:t>
      </w:r>
      <w:r w:rsidR="00BE442D">
        <w:rPr>
          <w:rFonts w:ascii="TH SarabunPSK" w:eastAsiaTheme="minorEastAsia" w:hAnsi="TH SarabunPSK" w:cs="TH SarabunPSK"/>
          <w:sz w:val="32"/>
          <w:szCs w:val="32"/>
        </w:rPr>
        <w:t>-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SVM)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ดังนั้น</w:t>
      </w:r>
      <w:bookmarkStart w:id="81" w:name="_Hlk134838068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จะมีค่า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3 ค่าคือ 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ทำการค้นหาชุด ของค่า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ทั้งสามที่ดีที่สุดที่ทำให้ค่า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ต่ำที่สุด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โดยใช้วิธีการ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>-Mead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หรือ "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-Mead simplex method" 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ที่สามารถค้นหาค่า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ที่ต่ำที่สุดได้โดยไม่ต้องคอยไล่ทุกค่า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ที่เป็นไปได้ ทำให้สามารถหาค่า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ได้อย่างรวดเร็วและแม่นยำ ซึ่งค่า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ที่ได้ในแต่ละตัวแบบต้องรวมกันได้เท่ากับ 1 </w:t>
      </w:r>
    </w:p>
    <w:bookmarkEnd w:id="81"/>
    <w:p w14:paraId="38DDDB3D" w14:textId="77777777" w:rsidR="00BE442D" w:rsidRDefault="00BE442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04849A67" w14:textId="27AD27D5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3.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การคำนวณหาความคลาดเคลื่อน</w:t>
      </w:r>
    </w:p>
    <w:p w14:paraId="77F215FE" w14:textId="32308A3A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การประเมินประสิทธิภาพของตัวแบบเพื่อวัดความผิดพลาดเชิงปริมาณ เพื่ออธิบายความสามารถในการให้ค่าพยากรณ์ที่ถูกต้องและเหมาะสมในการอธิบายข้อมูลอนุกรมเวลา โดยใช้เกณฑ์ที่ใช้สำหรับการวัดประสิทธิภาพเพื่อคัดเลือกตัวแบบที่ดีที่สุดของตัวแบบในการพยากรณ์ในงานวิจัยนี้มีด้วยกันทั้งหมด 4 เกณฑ์ ดังนี้</w:t>
      </w:r>
    </w:p>
    <w:p w14:paraId="1D42A08B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3.3.1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ความคลาดเคลื่อนสัมบูรณ์เฉลี่ย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position w:val="-24"/>
          <w:sz w:val="32"/>
          <w:szCs w:val="32"/>
          <w:cs/>
        </w:rPr>
        <w:object w:dxaOrig="1880" w:dyaOrig="999" w14:anchorId="548E2CD0">
          <v:shape id="_x0000_i1332" type="#_x0000_t75" style="width:108pt;height:57pt" o:ole="">
            <v:imagedata r:id="rId608" o:title=""/>
          </v:shape>
          <o:OLEObject Type="Embed" ProgID="Equation.DSMT4" ShapeID="_x0000_i1332" DrawAspect="Content" ObjectID="_1745853075" r:id="rId609"/>
        </w:object>
      </w:r>
    </w:p>
    <w:p w14:paraId="2015C44C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3.3.2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รากของความคลาดเคลื่อนกำลังสองเฉลี่ย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position w:val="-24"/>
          <w:sz w:val="32"/>
          <w:szCs w:val="32"/>
          <w:cs/>
        </w:rPr>
        <w:object w:dxaOrig="2280" w:dyaOrig="1020" w14:anchorId="6D5A037F">
          <v:shape id="_x0000_i1333" type="#_x0000_t75" style="width:129.6pt;height:58.2pt" o:ole="">
            <v:imagedata r:id="rId610" o:title=""/>
          </v:shape>
          <o:OLEObject Type="Embed" ProgID="Equation.DSMT4" ShapeID="_x0000_i1333" DrawAspect="Content" ObjectID="_1745853076" r:id="rId611"/>
        </w:object>
      </w:r>
    </w:p>
    <w:p w14:paraId="7E185C3D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3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3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ความคลาดเคลื่อนกำลังสองเฉลี่ย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b/>
          <w:bCs/>
          <w:position w:val="-24"/>
          <w:sz w:val="32"/>
          <w:szCs w:val="32"/>
          <w:cs/>
        </w:rPr>
        <w:object w:dxaOrig="1939" w:dyaOrig="960" w14:anchorId="31451A78">
          <v:shape id="_x0000_i1334" type="#_x0000_t75" style="width:109.8pt;height:54.6pt" o:ole="">
            <v:imagedata r:id="rId612" o:title=""/>
          </v:shape>
          <o:OLEObject Type="Embed" ProgID="Equation.DSMT4" ShapeID="_x0000_i1334" DrawAspect="Content" ObjectID="_1745853077" r:id="rId613"/>
        </w:object>
      </w:r>
    </w:p>
    <w:p w14:paraId="538BEA4E" w14:textId="66FABF95" w:rsidR="004B1D82" w:rsidRPr="004B1D82" w:rsidRDefault="00BF661D" w:rsidP="004B1D82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3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4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ร้อยละความคลาดเคลื่อนสัมบูรณ์เฉลี่ย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position w:val="-24"/>
          <w:sz w:val="32"/>
          <w:szCs w:val="32"/>
          <w:cs/>
        </w:rPr>
        <w:object w:dxaOrig="2400" w:dyaOrig="1060" w14:anchorId="431546D5">
          <v:shape id="_x0000_i1335" type="#_x0000_t75" style="width:139.2pt;height:61.2pt" o:ole="">
            <v:imagedata r:id="rId614" o:title=""/>
          </v:shape>
          <o:OLEObject Type="Embed" ProgID="Equation.DSMT4" ShapeID="_x0000_i1335" DrawAspect="Content" ObjectID="_1745853078" r:id="rId615"/>
        </w:object>
      </w:r>
    </w:p>
    <w:p w14:paraId="4D6C6C84" w14:textId="0866B357" w:rsidR="004B1D82" w:rsidRPr="00BF661D" w:rsidRDefault="004B1D82" w:rsidP="004B1D82">
      <w:pPr>
        <w:pStyle w:val="Heading2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3.4</w:t>
      </w:r>
      <w:r w:rsidRPr="00BC6E59">
        <w:rPr>
          <w:rFonts w:ascii="TH Sarabun New" w:hAnsi="TH Sarabun New" w:cs="TH Sarabun New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cs/>
        </w:rPr>
        <w:t>การพยากรณ์สัญญาณการซื้อ-ขายล่วงหน้าและการวัดประสิทธิภาพ</w:t>
      </w:r>
    </w:p>
    <w:p w14:paraId="3246870D" w14:textId="6659E056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การพยากรณ์สัญญาณการซื้อ-ขายโดยใช้ตัวแบบพยากรณ์ที่ดีที่สุดจากทั้งหมด 6 ตัวแบบ 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ซึ่งจะทำการพยากรณ์สัญญาณการซื้อ-ขายใน 2 ส่วนหลัง ซึ่งคิดเป็น 40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%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(20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%+20%)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หลังของข้อมูลดัชนี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หรือตั้งแต่วันที่ 29 ธันวาคม 2564 ถึงวันที่ 18 เมษายน 2566 โดยเปรียบเทียบกับสัญญาณการซื้อ-ขายที่ได้จากเครื่องมือ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จริงในส่วนการเปรียบเทียบประสิทธิภาพด้วยอัตรากำไร และเปรียบเทียบกับสัญญาณการซื้อ-ขายที่ได้จากเครื่องมือ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กับ</w:t>
      </w:r>
      <w:r w:rsidR="00C6341D">
        <w:rPr>
          <w:rFonts w:ascii="TH SarabunPSK" w:eastAsiaTheme="minorEastAsia" w:hAnsi="TH SarabunPSK" w:cs="TH SarabunPSK" w:hint="cs"/>
          <w:sz w:val="32"/>
          <w:szCs w:val="32"/>
          <w:cs/>
        </w:rPr>
        <w:t>ข้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จริง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ด้วยอัตราซื้อขายสำเร็จ</w:t>
      </w:r>
    </w:p>
    <w:p w14:paraId="56B7CA26" w14:textId="3C94B310" w:rsidR="00BF661D" w:rsidRPr="00BF661D" w:rsidRDefault="00BF661D" w:rsidP="004B1D82">
      <w:pPr>
        <w:ind w:firstLine="72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3.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4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.1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เปรียบเทียบประสิทธิภาพด้วยอัตรากำไร</w:t>
      </w:r>
    </w:p>
    <w:p w14:paraId="63D2F822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นื่องด้วยตัวแบบพยากรณ์ที่ได้จากการทดลองจะเป็นตัวแบบที่มีความแม่นยำในการพยากรณ์มากที่สุดทำให้ค่าพยากรณ์ที่ได้อาจมีความใกล้เคียงกับข้อมูลจริงทำให้สัญญาณการซื้อ-ขาย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จะไม่ค่อยมีความแตกต่างกันมากนัก ในเรื่องของจุดเวลาการซื้อ-ขาย ดังนั้นการเปรียบเทียบประสิทธิภาพจึงจำเป็นต้องเปรียบเทียบด้วยอัตรากำไร ซึ่งมีสมการดังนี้</w:t>
      </w:r>
    </w:p>
    <w:p w14:paraId="1B5DC3C2" w14:textId="772B9EF9" w:rsidR="009325DE" w:rsidRPr="00BF661D" w:rsidRDefault="00BF661D" w:rsidP="009325DE">
      <w:pPr>
        <w:spacing w:line="36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position w:val="-34"/>
          <w:sz w:val="32"/>
          <w:szCs w:val="32"/>
          <w:cs/>
        </w:rPr>
        <w:object w:dxaOrig="4280" w:dyaOrig="760" w14:anchorId="224B4008">
          <v:shape id="_x0000_i1336" type="#_x0000_t75" style="width:213.6pt;height:38.4pt" o:ole="">
            <v:imagedata r:id="rId616" o:title=""/>
          </v:shape>
          <o:OLEObject Type="Embed" ProgID="Equation.DSMT4" ShapeID="_x0000_i1336" DrawAspect="Content" ObjectID="_1745853079" r:id="rId617"/>
        </w:object>
      </w:r>
    </w:p>
    <w:p w14:paraId="4580DD1E" w14:textId="77777777" w:rsidR="00BF661D" w:rsidRPr="00BF661D" w:rsidRDefault="00BF661D" w:rsidP="009325DE">
      <w:pPr>
        <w:spacing w:line="240" w:lineRule="auto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3.4.2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เปรียบเทียบประสิทธิภาพด้วยอัตราซื้อขายสำเร็จ</w:t>
      </w:r>
    </w:p>
    <w:p w14:paraId="7BAFA435" w14:textId="77777777" w:rsidR="00BF661D" w:rsidRPr="00BF661D" w:rsidRDefault="00BF661D" w:rsidP="009325DE">
      <w:pPr>
        <w:spacing w:line="240" w:lineRule="auto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การเปรียบเทียบประสิทธิภาพด้วยอัตราซื้อขายสำเร็จจะเปรียบเทียบระหว่างสัญญาณที่ได้จากเครื่องมือ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จริง กับสัญญาณที่ได้จากเครื่องมือ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ที่ได้จากการพยากรณ์จากตัวแบบที่ดีที่สุด เนื่องจากต้องการหาประสิทธิภาพว่าสัญญาณซื้อ-ขายที่ได้จากตัวแบบพยากรณ์ดีกว่าเครื่องมืออย่าง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ทั่วๆไปหรือไม่ โดยมีสมการดังนี้</w:t>
      </w:r>
    </w:p>
    <w:p w14:paraId="1C3B7D11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position w:val="-24"/>
          <w:sz w:val="32"/>
          <w:szCs w:val="32"/>
          <w:cs/>
        </w:rPr>
        <w:object w:dxaOrig="6940" w:dyaOrig="960" w14:anchorId="3BE446E7">
          <v:shape id="_x0000_i1337" type="#_x0000_t75" style="width:346.8pt;height:48pt" o:ole="">
            <v:imagedata r:id="rId618" o:title=""/>
          </v:shape>
          <o:OLEObject Type="Embed" ProgID="Equation.DSMT4" ShapeID="_x0000_i1337" DrawAspect="Content" ObjectID="_1745853080" r:id="rId619"/>
        </w:object>
      </w:r>
    </w:p>
    <w:p w14:paraId="3139B9BD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0E9742DB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3.5 แผนผังการดำเนินงานวิจัย</w:t>
      </w:r>
    </w:p>
    <w:p w14:paraId="5BEC9211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1DAC6D18" w14:textId="77777777" w:rsidR="00BF661D" w:rsidRPr="00BF661D" w:rsidRDefault="00BF661D" w:rsidP="00BF661D">
      <w:pPr>
        <w:jc w:val="center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44A5D9D2" wp14:editId="29A224E2">
            <wp:extent cx="6372225" cy="3608204"/>
            <wp:effectExtent l="0" t="0" r="0" b="0"/>
            <wp:docPr id="1349967748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7748" name="Picture 1" descr="A picture containing text, screenshot, font, diagram&#10;&#10;Description automatically generated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6391144" cy="36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002A" w14:textId="77777777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Theme="minorHAnsi" w:eastAsiaTheme="minorEastAsia" w:hAnsiTheme="minorHAnsi" w:cstheme="minorBidi" w:hint="cs"/>
          <w:noProof/>
          <w:cs/>
        </w:rPr>
        <w:lastRenderedPageBreak/>
        <w:t xml:space="preserve">                         </w:t>
      </w:r>
      <w:r w:rsidRPr="00BF661D"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4C6DB28A" wp14:editId="27673A11">
            <wp:extent cx="4772025" cy="3544860"/>
            <wp:effectExtent l="0" t="0" r="0" b="0"/>
            <wp:docPr id="2006289020" name="Picture 1" descr="A picture containing text, screenshot, fon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89020" name="Picture 1" descr="A picture containing text, screenshot, font, diagram&#10;&#10;Description automatically generated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4782937" cy="355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CBF" w14:textId="51071D1F" w:rsidR="00BF661D" w:rsidRPr="00BF661D" w:rsidRDefault="00BF661D" w:rsidP="009325DE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</w:p>
    <w:p w14:paraId="321E774A" w14:textId="77777777" w:rsidR="00BF661D" w:rsidRPr="00BF661D" w:rsidRDefault="00BF661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58DEF3EB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4D734B0B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7C26C745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7BB6DB62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150E1243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2CBBC420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060D4B1C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793818E9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17E04779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599EE3E3" w14:textId="77777777" w:rsidR="00BE442D" w:rsidRDefault="00BE442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55D32BCC" w14:textId="1222BC4F" w:rsidR="00BF661D" w:rsidRPr="00BF661D" w:rsidRDefault="00BF661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>บทที่ 4</w:t>
      </w:r>
    </w:p>
    <w:p w14:paraId="214409C0" w14:textId="77777777" w:rsidR="00BF661D" w:rsidRDefault="00BF661D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ผลการวิจัยและอภิปรายผล</w:t>
      </w:r>
    </w:p>
    <w:p w14:paraId="3BCA7054" w14:textId="77777777" w:rsidR="00A11FAC" w:rsidRPr="00BF661D" w:rsidRDefault="00A11FAC" w:rsidP="00BF661D">
      <w:pPr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4A36E005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4.1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กลุ่มตัวอย่าง และการเก็บรวบรวมข้อมูล</w:t>
      </w:r>
    </w:p>
    <w:p w14:paraId="363CEE6B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การศึกษาในครั้งนี้เป็นการใช้ข้อมูลกลุ่มตัวอย่างของดัชนี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ET50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ซึ่งเป็นข้อมูลราคาดัชนี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SET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50 ซึ่งเป็นข้อมูลในรูปแบบอนุกรมเวลาแบบรายวันตั้งแต่วันที่ 1 มกราคม พ.ศ. 256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3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ถึงวันที่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18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เมษายน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พ.ศ. 256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โดยไม่นับรวมวันหยุดของตลาดหลักทรัพย์แห่งประเทศไทยโดยมีจำนวนข้อมูล รวมทั้งสิ้น 628 ข้อมูล</w:t>
      </w:r>
    </w:p>
    <w:p w14:paraId="3F2A5D78" w14:textId="77777777" w:rsidR="00BF661D" w:rsidRDefault="00BF661D" w:rsidP="00BF661D">
      <w:pPr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3E2B612A" wp14:editId="213B4A92">
            <wp:extent cx="6048541" cy="3041072"/>
            <wp:effectExtent l="0" t="0" r="9525" b="6985"/>
            <wp:docPr id="1347724527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24527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177" cy="304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27D09" w14:textId="5B043F90" w:rsidR="009325DE" w:rsidRPr="00BF661D" w:rsidRDefault="00BE442D" w:rsidP="00A261C9">
      <w:pPr>
        <w:jc w:val="center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="009325DE"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="009325DE"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ข้อมูลอนุกรมเวลา </w:t>
      </w:r>
      <w:r w:rsidR="009325DE"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Index </w:t>
      </w:r>
      <w:r w:rsidR="00A261C9" w:rsidRPr="00A261C9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ตั้งแต่ช่วง 1 มกราคม </w:t>
      </w:r>
      <w:r w:rsidR="00A261C9" w:rsidRPr="00A261C9">
        <w:rPr>
          <w:rFonts w:ascii="TH SarabunPSK" w:eastAsiaTheme="minorEastAsia" w:hAnsi="TH SarabunPSK" w:cs="TH SarabunPSK" w:hint="cs"/>
          <w:sz w:val="32"/>
          <w:szCs w:val="32"/>
          <w:cs/>
        </w:rPr>
        <w:t>พ.ศ.</w:t>
      </w:r>
      <w:r w:rsidR="009325DE"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2563 ถึง </w:t>
      </w:r>
      <w:r w:rsidR="00A261C9" w:rsidRPr="00A261C9">
        <w:rPr>
          <w:rFonts w:ascii="TH SarabunPSK" w:eastAsiaTheme="minorEastAsia" w:hAnsi="TH SarabunPSK" w:cs="TH SarabunPSK" w:hint="cs"/>
          <w:sz w:val="32"/>
          <w:szCs w:val="32"/>
          <w:cs/>
        </w:rPr>
        <w:t>18 เมษายน พ.ศ.</w:t>
      </w:r>
      <w:r w:rsidR="009325DE" w:rsidRPr="00BF661D">
        <w:rPr>
          <w:rFonts w:ascii="TH SarabunPSK" w:eastAsiaTheme="minorEastAsia" w:hAnsi="TH SarabunPSK" w:cs="TH SarabunPSK"/>
          <w:sz w:val="32"/>
          <w:szCs w:val="32"/>
          <w:cs/>
        </w:rPr>
        <w:t>256</w:t>
      </w:r>
      <w:r w:rsidR="00A261C9" w:rsidRPr="00A261C9">
        <w:rPr>
          <w:rFonts w:ascii="TH SarabunPSK" w:eastAsiaTheme="minorEastAsia" w:hAnsi="TH SarabunPSK" w:cs="TH SarabunPSK" w:hint="cs"/>
          <w:sz w:val="32"/>
          <w:szCs w:val="32"/>
          <w:cs/>
        </w:rPr>
        <w:t>6</w:t>
      </w:r>
    </w:p>
    <w:p w14:paraId="57508781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และในการศึกษานี้มีการใช้ข้อมูลตัวแปรอิสระเพิ่มเติมที่นำมาเป็นส่วนประกอบในการพัฒนาเครื่องมือ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Model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Machine learning Model (SVR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โดยจะทำการเก็บข้อมูลดังกล่าวในวันเดียวกันกับวันทำการของตลาดหลักทรัพย์แห่งประเทศไทยซึ่งเป็นกลุ่มข้อมูลหลักในการทำงานวิจัย โดยข้อมูลตัวแปรประกอบด้วยข้อมูล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12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ตัวแปร คือ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1.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ดัชนีราคาหุ้นตลาดหลักทรัพย์แห่งประเทศไทย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ย้อนหลัง1วัน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 w:rsidRPr="00BF661D">
        <w:rPr>
          <w:rFonts w:ascii="TH SarabunPSK" w:eastAsiaTheme="minorEastAsia" w:hAnsi="TH SarabunPSK" w:cs="TH SarabunPSK"/>
          <w:sz w:val="32"/>
          <w:szCs w:val="32"/>
          <w:vertAlign w:val="subscript"/>
          <w:lang w:val="en-GB"/>
        </w:rPr>
        <w:t>t-1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2.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Dow Jones Industrial Average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ประเทศสหรัฐอเมริกา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DOW) 3.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ราคาน้ำมันดิบ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เว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สต์เทกซัส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WTI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)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4.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อัตราแลกเปลี่ยน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USD) 5.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ราคาทองคำแท่ง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GOLD) 6.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Hang Seng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7.ดัชนี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Nikkie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225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ประเทศญี่ปุ่น 8.ดัชนี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Composite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ประเทศอินโดนีเซีย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JKSE)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9.ดัชนี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PSEI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ประเทศฟิลิปปินส์ 10.ดัชนี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Merval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Buenos Aires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>ประเทศอาร์เจนตินา 11.ดัชนีตลาดหลักทรัพย์ ประเทศสิงคโปร์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STI)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และ12.ดัชนี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FTSE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100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ประเทศอังกฤษ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FTSE)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ซึ่งจะนำปัจจัยเหล่านี้ไปทำการวิเคราะห์องค์ประกอบหลัก เพื่อนำมาใช้ในตัวแบบในขั้นตอนถัดไป (4.1.2) </w:t>
      </w:r>
    </w:p>
    <w:p w14:paraId="78BF527B" w14:textId="4D076289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>4.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1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.1 การทดสอบคุณสมบัตินิ่งของข้อมูลผ่านวิธี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Unit Root Test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ผลลัพธ์จากการทำ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Unit Root Test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ด้วยวิธี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Augmented Dickey-Fuller (ADF)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ของทั้งก่อน และหลังการแก้ไขข้อมูล</w:t>
      </w:r>
    </w:p>
    <w:p w14:paraId="2223C119" w14:textId="77777777" w:rsidR="009E2C2E" w:rsidRDefault="00BF661D" w:rsidP="009E2C2E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4.1</w:t>
      </w:r>
      <w:r w:rsidR="009E2C2E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ผลลัพธ์จากการทดสอบ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Augmented Dickey-Fuller test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ของข้อมูล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SET50</w:t>
      </w:r>
      <w:r w:rsidR="009E2C2E" w:rsidRPr="009E2C2E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ก่อนการแก้ไขข้อมูล </w:t>
      </w:r>
      <w:r w:rsidR="009E2C2E">
        <w:rPr>
          <w:rFonts w:ascii="TH SarabunPSK" w:eastAsiaTheme="minorEastAsia" w:hAnsi="TH SarabunPSK" w:cs="TH SarabunPSK"/>
          <w:sz w:val="32"/>
          <w:szCs w:val="32"/>
        </w:rPr>
        <w:t xml:space="preserve">   </w:t>
      </w:r>
    </w:p>
    <w:p w14:paraId="6282DCC4" w14:textId="1C05FC35" w:rsidR="00A261C9" w:rsidRPr="009E2C2E" w:rsidRDefault="009E2C2E" w:rsidP="009E2C2E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 xml:space="preserve">                 </w:t>
      </w:r>
      <w:r w:rsidR="00BF661D" w:rsidRPr="00BF661D">
        <w:rPr>
          <w:rFonts w:ascii="TH SarabunPSK" w:eastAsiaTheme="minorEastAsia" w:hAnsi="TH SarabunPSK" w:cs="TH SarabunPSK"/>
          <w:sz w:val="32"/>
          <w:szCs w:val="32"/>
          <w:cs/>
        </w:rPr>
        <w:t>หรือ ณ ผลต่างลำดับที</w:t>
      </w:r>
      <w:r w:rsidR="00BF661D"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่</w:t>
      </w:r>
      <w:r w:rsidR="00BF661D"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0 (</w:t>
      </w:r>
      <w:r w:rsidR="00BF661D"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At Level</w:t>
      </w:r>
      <w:r w:rsidR="00BF661D"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)</w:t>
      </w:r>
    </w:p>
    <w:tbl>
      <w:tblPr>
        <w:tblStyle w:val="TableGrid"/>
        <w:tblW w:w="97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24"/>
        <w:gridCol w:w="1624"/>
        <w:gridCol w:w="1628"/>
        <w:gridCol w:w="1625"/>
        <w:gridCol w:w="1625"/>
        <w:gridCol w:w="1625"/>
      </w:tblGrid>
      <w:tr w:rsidR="009E2C2E" w14:paraId="4C0CDBC5" w14:textId="77777777" w:rsidTr="00AB42E4">
        <w:trPr>
          <w:trHeight w:val="625"/>
        </w:trPr>
        <w:tc>
          <w:tcPr>
            <w:tcW w:w="4876" w:type="dxa"/>
            <w:gridSpan w:val="3"/>
            <w:tcBorders>
              <w:top w:val="single" w:sz="4" w:space="0" w:color="auto"/>
            </w:tcBorders>
          </w:tcPr>
          <w:p w14:paraId="3280A0B0" w14:textId="3649D7A4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  <w:t>Null Hypothesis: SET50 has a unit root</w:t>
            </w:r>
          </w:p>
        </w:tc>
        <w:tc>
          <w:tcPr>
            <w:tcW w:w="1625" w:type="dxa"/>
            <w:tcBorders>
              <w:top w:val="single" w:sz="4" w:space="0" w:color="auto"/>
            </w:tcBorders>
          </w:tcPr>
          <w:p w14:paraId="0BA156DC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top w:val="single" w:sz="4" w:space="0" w:color="auto"/>
            </w:tcBorders>
          </w:tcPr>
          <w:p w14:paraId="478DDE02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top w:val="single" w:sz="4" w:space="0" w:color="auto"/>
            </w:tcBorders>
          </w:tcPr>
          <w:p w14:paraId="288AD363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</w:tr>
      <w:tr w:rsidR="009E2C2E" w14:paraId="385DE2C2" w14:textId="77777777" w:rsidTr="00AB42E4">
        <w:trPr>
          <w:trHeight w:val="611"/>
        </w:trPr>
        <w:tc>
          <w:tcPr>
            <w:tcW w:w="4876" w:type="dxa"/>
            <w:gridSpan w:val="3"/>
          </w:tcPr>
          <w:p w14:paraId="6BFD9BBA" w14:textId="5FF8B710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  <w:t>Exogenous: Constant</w:t>
            </w:r>
          </w:p>
        </w:tc>
        <w:tc>
          <w:tcPr>
            <w:tcW w:w="1625" w:type="dxa"/>
          </w:tcPr>
          <w:p w14:paraId="7B4C2075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</w:tcPr>
          <w:p w14:paraId="32862C4E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</w:tcPr>
          <w:p w14:paraId="605E734B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</w:tr>
      <w:tr w:rsidR="009E2C2E" w14:paraId="5BF16CBF" w14:textId="77777777" w:rsidTr="00AB42E4">
        <w:trPr>
          <w:trHeight w:val="1078"/>
        </w:trPr>
        <w:tc>
          <w:tcPr>
            <w:tcW w:w="4876" w:type="dxa"/>
            <w:gridSpan w:val="3"/>
            <w:tcBorders>
              <w:bottom w:val="single" w:sz="4" w:space="0" w:color="auto"/>
            </w:tcBorders>
          </w:tcPr>
          <w:p w14:paraId="5A535C3E" w14:textId="792554B1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  <w:t>Lag Length: 11 (Automatic – based on AIC, max lag =32)</w:t>
            </w: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14:paraId="4B068BB7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14:paraId="552AD979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bottom w:val="single" w:sz="4" w:space="0" w:color="auto"/>
            </w:tcBorders>
          </w:tcPr>
          <w:p w14:paraId="67E5E9AC" w14:textId="77777777" w:rsidR="009E2C2E" w:rsidRDefault="009E2C2E" w:rsidP="00BF661D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</w:tr>
      <w:tr w:rsidR="009E2C2E" w14:paraId="51EBB9C2" w14:textId="77777777" w:rsidTr="00AB42E4">
        <w:trPr>
          <w:trHeight w:val="611"/>
        </w:trPr>
        <w:tc>
          <w:tcPr>
            <w:tcW w:w="487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02A3C4F" w14:textId="77777777" w:rsid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7F588D78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03382E95" w14:textId="7A0CF5AA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t-Statistic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1D5FB285" w14:textId="4DAC2198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Prob*</w:t>
            </w:r>
          </w:p>
        </w:tc>
      </w:tr>
      <w:tr w:rsidR="009E2C2E" w14:paraId="0DDEAD79" w14:textId="77777777" w:rsidTr="00AB42E4">
        <w:trPr>
          <w:trHeight w:val="1078"/>
        </w:trPr>
        <w:tc>
          <w:tcPr>
            <w:tcW w:w="4876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5C0140B1" w14:textId="6B99A713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Augmented Dickey -Fuller test statistics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371BAFA7" w14:textId="20B57015" w:rsidR="009E2C2E" w:rsidRPr="00AB42E4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AB42E4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Test statistics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3C2E5BFB" w14:textId="036EE353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-3.094297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598B7C81" w14:textId="4A4E366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0.0279</w:t>
            </w:r>
          </w:p>
        </w:tc>
      </w:tr>
      <w:tr w:rsidR="009E2C2E" w14:paraId="17E83095" w14:textId="77777777" w:rsidTr="00AB42E4">
        <w:trPr>
          <w:trHeight w:val="611"/>
        </w:trPr>
        <w:tc>
          <w:tcPr>
            <w:tcW w:w="4876" w:type="dxa"/>
            <w:gridSpan w:val="3"/>
            <w:tcBorders>
              <w:top w:val="single" w:sz="4" w:space="0" w:color="auto"/>
            </w:tcBorders>
          </w:tcPr>
          <w:p w14:paraId="16C6B90E" w14:textId="7F28C160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Test critical values;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60B60C93" w14:textId="13DB06C6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1% level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430D4FF9" w14:textId="69C0FA1C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-3.447914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70C1E4DC" w14:textId="1BF61346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</w:p>
        </w:tc>
      </w:tr>
      <w:tr w:rsidR="009E2C2E" w14:paraId="69F5366D" w14:textId="77777777" w:rsidTr="00AB42E4">
        <w:trPr>
          <w:trHeight w:val="611"/>
        </w:trPr>
        <w:tc>
          <w:tcPr>
            <w:tcW w:w="1624" w:type="dxa"/>
          </w:tcPr>
          <w:p w14:paraId="419C726F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4" w:type="dxa"/>
          </w:tcPr>
          <w:p w14:paraId="29DEEFE8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6" w:type="dxa"/>
          </w:tcPr>
          <w:p w14:paraId="68A65A1D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50DC0BA3" w14:textId="0AD59514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5% level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24B744C8" w14:textId="78A9F0E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-2.869176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25D67AF5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</w:p>
        </w:tc>
      </w:tr>
      <w:tr w:rsidR="009E2C2E" w14:paraId="5ABABA19" w14:textId="77777777" w:rsidTr="00AB42E4">
        <w:trPr>
          <w:trHeight w:val="611"/>
        </w:trPr>
        <w:tc>
          <w:tcPr>
            <w:tcW w:w="1624" w:type="dxa"/>
            <w:tcBorders>
              <w:bottom w:val="single" w:sz="4" w:space="0" w:color="auto"/>
            </w:tcBorders>
          </w:tcPr>
          <w:p w14:paraId="6144680A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4" w:type="dxa"/>
            <w:tcBorders>
              <w:bottom w:val="single" w:sz="4" w:space="0" w:color="auto"/>
            </w:tcBorders>
          </w:tcPr>
          <w:p w14:paraId="18582F90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6" w:type="dxa"/>
            <w:tcBorders>
              <w:bottom w:val="single" w:sz="4" w:space="0" w:color="auto"/>
            </w:tcBorders>
          </w:tcPr>
          <w:p w14:paraId="0A255852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55B9ED52" w14:textId="3EC4E68C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10% level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58D25115" w14:textId="57359016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-2.570905</w:t>
            </w:r>
          </w:p>
        </w:tc>
        <w:tc>
          <w:tcPr>
            <w:tcW w:w="1625" w:type="dxa"/>
            <w:tcBorders>
              <w:top w:val="single" w:sz="4" w:space="0" w:color="auto"/>
              <w:bottom w:val="single" w:sz="4" w:space="0" w:color="auto"/>
            </w:tcBorders>
          </w:tcPr>
          <w:p w14:paraId="177D7ADB" w14:textId="77777777" w:rsidR="009E2C2E" w:rsidRPr="009E2C2E" w:rsidRDefault="009E2C2E" w:rsidP="009E2C2E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</w:p>
        </w:tc>
      </w:tr>
    </w:tbl>
    <w:p w14:paraId="3FB42FFC" w14:textId="7E862FEC" w:rsidR="009E2C2E" w:rsidRDefault="009E2C2E" w:rsidP="009E2C2E">
      <w:pPr>
        <w:jc w:val="thaiDistribute"/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</w:pPr>
      <w:r w:rsidRPr="00BC6E59">
        <w:rPr>
          <w:rFonts w:ascii="TH Sarabun New" w:hAnsi="TH Sarabun New" w:cs="TH Sarabun New"/>
          <w:sz w:val="32"/>
          <w:szCs w:val="32"/>
          <w:cs/>
        </w:rPr>
        <w:t xml:space="preserve">หมายเหตุ  </w:t>
      </w:r>
      <w:r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*MacKinnon(1996) one-side p -value</w:t>
      </w:r>
    </w:p>
    <w:p w14:paraId="75B7EB73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7B74D0C2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</w:p>
    <w:p w14:paraId="158AD1B7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7F19F230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</w:p>
    <w:p w14:paraId="72964B37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</w:p>
    <w:p w14:paraId="79C9F821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</w:p>
    <w:p w14:paraId="5B4E0CDC" w14:textId="77777777" w:rsidR="009E2C2E" w:rsidRDefault="009E2C2E" w:rsidP="009E2C2E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</w:p>
    <w:p w14:paraId="55210E54" w14:textId="5440F6EF" w:rsidR="009E2C2E" w:rsidRDefault="009E2C2E" w:rsidP="009E2C2E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>ตารางที่ 4.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>2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ผลลัพธ์จากการทดสอบ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Augmented Dickey-Fuller test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ของข้อมูล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SET50</w:t>
      </w:r>
      <w:r w:rsidRPr="009E2C2E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9E2C2E">
        <w:rPr>
          <w:rFonts w:ascii="TH SarabunPSK" w:eastAsiaTheme="minorEastAsia" w:hAnsi="TH SarabunPSK" w:cs="TH SarabunPSK"/>
          <w:sz w:val="32"/>
          <w:szCs w:val="32"/>
          <w:cs/>
        </w:rPr>
        <w:t xml:space="preserve">หลังการแก้ไขข้อมูล 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</w:p>
    <w:p w14:paraId="4DB86250" w14:textId="7B3B5A21" w:rsidR="009E2C2E" w:rsidRDefault="009E2C2E" w:rsidP="009E2C2E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 xml:space="preserve">                </w:t>
      </w:r>
      <w:r w:rsidRPr="009E2C2E">
        <w:rPr>
          <w:rFonts w:ascii="TH SarabunPSK" w:eastAsiaTheme="minorEastAsia" w:hAnsi="TH SarabunPSK" w:cs="TH SarabunPSK"/>
          <w:sz w:val="32"/>
          <w:szCs w:val="32"/>
          <w:cs/>
        </w:rPr>
        <w:t>หรือ ณ ผลต่างลำดับที่ 1 (1</w:t>
      </w:r>
      <w:proofErr w:type="spellStart"/>
      <w:r w:rsidRPr="009E2C2E">
        <w:rPr>
          <w:rFonts w:ascii="TH SarabunPSK" w:eastAsiaTheme="minorEastAsia" w:hAnsi="TH SarabunPSK" w:cs="TH SarabunPSK"/>
          <w:sz w:val="32"/>
          <w:szCs w:val="32"/>
        </w:rPr>
        <w:t>st</w:t>
      </w:r>
      <w:proofErr w:type="spellEnd"/>
      <w:r w:rsidRPr="009E2C2E">
        <w:rPr>
          <w:rFonts w:ascii="TH SarabunPSK" w:eastAsiaTheme="minorEastAsia" w:hAnsi="TH SarabunPSK" w:cs="TH SarabunPSK"/>
          <w:sz w:val="32"/>
          <w:szCs w:val="32"/>
        </w:rPr>
        <w:t xml:space="preserve"> Difference)</w:t>
      </w:r>
    </w:p>
    <w:p w14:paraId="6A47C246" w14:textId="77777777" w:rsidR="009E2C2E" w:rsidRPr="009E2C2E" w:rsidRDefault="009E2C2E" w:rsidP="009E2C2E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</w:p>
    <w:tbl>
      <w:tblPr>
        <w:tblStyle w:val="TableGrid"/>
        <w:tblW w:w="95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1587"/>
        <w:gridCol w:w="1590"/>
        <w:gridCol w:w="1588"/>
        <w:gridCol w:w="1588"/>
        <w:gridCol w:w="1588"/>
      </w:tblGrid>
      <w:tr w:rsidR="009E2C2E" w14:paraId="1ED9EC05" w14:textId="77777777" w:rsidTr="00AB42E4">
        <w:trPr>
          <w:trHeight w:val="632"/>
        </w:trPr>
        <w:tc>
          <w:tcPr>
            <w:tcW w:w="4764" w:type="dxa"/>
            <w:gridSpan w:val="3"/>
            <w:tcBorders>
              <w:top w:val="single" w:sz="4" w:space="0" w:color="auto"/>
            </w:tcBorders>
          </w:tcPr>
          <w:p w14:paraId="5DF4E426" w14:textId="0712748F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  <w:t>Null Hypothesis: D(SET50) has a unit root</w:t>
            </w:r>
          </w:p>
        </w:tc>
        <w:tc>
          <w:tcPr>
            <w:tcW w:w="1588" w:type="dxa"/>
            <w:tcBorders>
              <w:top w:val="single" w:sz="4" w:space="0" w:color="auto"/>
            </w:tcBorders>
          </w:tcPr>
          <w:p w14:paraId="16E17527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top w:val="single" w:sz="4" w:space="0" w:color="auto"/>
            </w:tcBorders>
          </w:tcPr>
          <w:p w14:paraId="6258097F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top w:val="single" w:sz="4" w:space="0" w:color="auto"/>
            </w:tcBorders>
          </w:tcPr>
          <w:p w14:paraId="66712D0B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</w:tr>
      <w:tr w:rsidR="009E2C2E" w14:paraId="05FDC32D" w14:textId="77777777" w:rsidTr="00AB42E4">
        <w:trPr>
          <w:trHeight w:val="617"/>
        </w:trPr>
        <w:tc>
          <w:tcPr>
            <w:tcW w:w="4764" w:type="dxa"/>
            <w:gridSpan w:val="3"/>
          </w:tcPr>
          <w:p w14:paraId="29403A4F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  <w:t>Exogenous: Constant</w:t>
            </w:r>
          </w:p>
        </w:tc>
        <w:tc>
          <w:tcPr>
            <w:tcW w:w="1588" w:type="dxa"/>
          </w:tcPr>
          <w:p w14:paraId="2009AEE9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</w:tcPr>
          <w:p w14:paraId="2E87DBB0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</w:tcPr>
          <w:p w14:paraId="2D03CDE0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</w:tr>
      <w:tr w:rsidR="009E2C2E" w14:paraId="39395E2F" w14:textId="77777777" w:rsidTr="00AB42E4">
        <w:trPr>
          <w:trHeight w:val="1090"/>
        </w:trPr>
        <w:tc>
          <w:tcPr>
            <w:tcW w:w="4764" w:type="dxa"/>
            <w:gridSpan w:val="3"/>
            <w:tcBorders>
              <w:bottom w:val="single" w:sz="4" w:space="0" w:color="auto"/>
            </w:tcBorders>
          </w:tcPr>
          <w:p w14:paraId="73353CAF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  <w: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  <w:t>Lag Length: 11 (Automatic – based on AIC, max lag =32)</w:t>
            </w: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5C65ED46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4D4C7F41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bottom w:val="single" w:sz="4" w:space="0" w:color="auto"/>
            </w:tcBorders>
          </w:tcPr>
          <w:p w14:paraId="0ABABEE0" w14:textId="77777777" w:rsidR="009E2C2E" w:rsidRDefault="009E2C2E" w:rsidP="00CE4550">
            <w:pPr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</w:tr>
      <w:tr w:rsidR="009E2C2E" w14:paraId="1B99C6C4" w14:textId="77777777" w:rsidTr="00AB42E4">
        <w:trPr>
          <w:trHeight w:val="617"/>
        </w:trPr>
        <w:tc>
          <w:tcPr>
            <w:tcW w:w="476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68DEFD80" w14:textId="77777777" w:rsid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4DAFFBD4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735CD62B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t-Statistic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4B912DE0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Prob*</w:t>
            </w:r>
          </w:p>
        </w:tc>
      </w:tr>
      <w:tr w:rsidR="009E2C2E" w14:paraId="370C4CA2" w14:textId="77777777" w:rsidTr="00AB42E4">
        <w:trPr>
          <w:trHeight w:val="1090"/>
        </w:trPr>
        <w:tc>
          <w:tcPr>
            <w:tcW w:w="4764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14:paraId="756AFF41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Augmented Dickey -Fuller test statistics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24CF4758" w14:textId="77777777" w:rsidR="009E2C2E" w:rsidRPr="00AB42E4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AB42E4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Test statistics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3EF0AFA5" w14:textId="1BC2200E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</w:t>
            </w:r>
            <w:r w:rsidR="00AB42E4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5.175130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328F1B05" w14:textId="5F2324B6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0.000</w:t>
            </w:r>
          </w:p>
        </w:tc>
      </w:tr>
      <w:tr w:rsidR="009E2C2E" w14:paraId="63C7C35D" w14:textId="77777777" w:rsidTr="00AB42E4">
        <w:trPr>
          <w:trHeight w:val="617"/>
        </w:trPr>
        <w:tc>
          <w:tcPr>
            <w:tcW w:w="4764" w:type="dxa"/>
            <w:gridSpan w:val="3"/>
            <w:tcBorders>
              <w:top w:val="single" w:sz="4" w:space="0" w:color="auto"/>
            </w:tcBorders>
          </w:tcPr>
          <w:p w14:paraId="6DE4B712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  <w:t>Test critical values;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7A500DAB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1% level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6C295B1F" w14:textId="7460659E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-3.44</w:t>
            </w:r>
            <w:r w:rsidR="00AB42E4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7963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099993CD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</w:p>
        </w:tc>
      </w:tr>
      <w:tr w:rsidR="009E2C2E" w14:paraId="13CCE75C" w14:textId="77777777" w:rsidTr="00AB42E4">
        <w:trPr>
          <w:trHeight w:val="617"/>
        </w:trPr>
        <w:tc>
          <w:tcPr>
            <w:tcW w:w="1587" w:type="dxa"/>
          </w:tcPr>
          <w:p w14:paraId="019EA0DA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7" w:type="dxa"/>
          </w:tcPr>
          <w:p w14:paraId="3D8D8B69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9" w:type="dxa"/>
          </w:tcPr>
          <w:p w14:paraId="7A2A082B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39885ACC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5% level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3F1023A5" w14:textId="40845871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-2.86</w:t>
            </w:r>
            <w:r w:rsidR="00AB42E4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9198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69343B1E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</w:p>
        </w:tc>
      </w:tr>
      <w:tr w:rsidR="009E2C2E" w14:paraId="0AB6F077" w14:textId="77777777" w:rsidTr="00AB42E4">
        <w:trPr>
          <w:trHeight w:val="617"/>
        </w:trPr>
        <w:tc>
          <w:tcPr>
            <w:tcW w:w="1587" w:type="dxa"/>
            <w:tcBorders>
              <w:bottom w:val="single" w:sz="4" w:space="0" w:color="auto"/>
            </w:tcBorders>
          </w:tcPr>
          <w:p w14:paraId="36D478C2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7" w:type="dxa"/>
            <w:tcBorders>
              <w:bottom w:val="single" w:sz="4" w:space="0" w:color="auto"/>
            </w:tcBorders>
          </w:tcPr>
          <w:p w14:paraId="10297722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9" w:type="dxa"/>
            <w:tcBorders>
              <w:bottom w:val="single" w:sz="4" w:space="0" w:color="auto"/>
            </w:tcBorders>
          </w:tcPr>
          <w:p w14:paraId="21CBFFDC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b/>
                <w:bCs/>
                <w:i/>
                <w:iCs/>
                <w:sz w:val="32"/>
                <w:szCs w:val="32"/>
                <w:lang w:val="en-GB"/>
              </w:rPr>
            </w:pP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2A2370B7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10% level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2CA7F57F" w14:textId="6CDFD25B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9E2C2E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-2.570</w:t>
            </w:r>
            <w:r w:rsidR="00AB42E4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917</w:t>
            </w:r>
          </w:p>
        </w:tc>
        <w:tc>
          <w:tcPr>
            <w:tcW w:w="1588" w:type="dxa"/>
            <w:tcBorders>
              <w:top w:val="single" w:sz="4" w:space="0" w:color="auto"/>
              <w:bottom w:val="single" w:sz="4" w:space="0" w:color="auto"/>
            </w:tcBorders>
          </w:tcPr>
          <w:p w14:paraId="4281DAE2" w14:textId="77777777" w:rsidR="009E2C2E" w:rsidRPr="009E2C2E" w:rsidRDefault="009E2C2E" w:rsidP="00CE4550">
            <w:pPr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</w:p>
        </w:tc>
      </w:tr>
    </w:tbl>
    <w:p w14:paraId="3B93EC23" w14:textId="1AEFABEB" w:rsidR="00BF661D" w:rsidRPr="00BF661D" w:rsidRDefault="009E2C2E" w:rsidP="00AB42E4">
      <w:pPr>
        <w:jc w:val="thaiDistribute"/>
        <w:rPr>
          <w:rFonts w:ascii="TH SarabunPSK" w:eastAsiaTheme="minorEastAsia" w:hAnsi="TH SarabunPSK" w:cs="TH SarabunPSK"/>
          <w:i/>
          <w:iCs/>
          <w:sz w:val="32"/>
          <w:szCs w:val="32"/>
          <w:cs/>
          <w:lang w:val="en-GB"/>
        </w:rPr>
      </w:pPr>
      <w:r w:rsidRPr="00BC6E59">
        <w:rPr>
          <w:rFonts w:ascii="TH Sarabun New" w:hAnsi="TH Sarabun New" w:cs="TH Sarabun New"/>
          <w:sz w:val="32"/>
          <w:szCs w:val="32"/>
          <w:cs/>
        </w:rPr>
        <w:t xml:space="preserve">หมายเหตุ  </w:t>
      </w:r>
      <w:r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*MacKinnon(1996) one-side p -value</w:t>
      </w:r>
    </w:p>
    <w:p w14:paraId="30CD5B73" w14:textId="77A30E0A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จากการทดสอบข้อมูลผ่านวิธี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Unit Root Test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ได้ผลลัพธ์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p-value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จากผลการทดสอบมีค่าดังนี้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ที่ข้อมูลดั้งเดิมหรือข้อมูลก่อนการแก้ไข 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p-value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เท่ากับ 0.0279 และในส่วนข้อมูลหลังการแก้ไขหรือข้อมูลที่ทำการหาผลต่างครั้งที่ 1 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p-value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ที่ 0.0000 ซึ่งข้อมูลทั้งก่อนและหลังการทำผลต่างครั้งที่ 1 อยู่ในระดับที่ต่ำกว่าระดับนัยสำคัญ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Level of Significant)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 0.05 ทั้งคู่ หรือสามารถกล่าวได้ว่าข้อมูลดัชนี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ทั้งก่อนและหลังการทำผลต่างครั้งที่ 1 เป็นข้อมูลที่มีคุณสมบัตินิ่ง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Stationary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) ที่ระดับนัยสำคัญที่ 0.05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</w:p>
    <w:p w14:paraId="513A10D6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>4.1.2 การวิเคราะห์องค์ประกอบหลัก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(Principal Component Analysis :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PCA) </w:t>
      </w:r>
    </w:p>
    <w:p w14:paraId="3BA4B537" w14:textId="033DB09E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กับปัจจัยภายนอกที่จะนำมาใช้ในการสร้างตัวแบบเพื่อพยากรณ์ จะช่วยขจัดปัญหาเรื่องตัวแปรมีความสัมพันธ์กันเอง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(multicollinearity)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ได้ โดยปัญหาดังกล่าวจะสังเกตได้จากผลลัพธ</w:t>
      </w:r>
      <w:r w:rsidR="00AB42E4">
        <w:rPr>
          <w:rFonts w:ascii="TH SarabunPSK" w:eastAsiaTheme="minorEastAsia" w:hAnsi="TH SarabunPSK" w:cs="TH SarabunPSK" w:hint="cs"/>
          <w:sz w:val="32"/>
          <w:szCs w:val="32"/>
          <w:cs/>
        </w:rPr>
        <w:t>์ดังรูป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 4.</w:t>
      </w:r>
      <w:r w:rsidR="002B53F5">
        <w:rPr>
          <w:rFonts w:ascii="TH SarabunPSK" w:eastAsiaTheme="minorEastAsia" w:hAnsi="TH SarabunPSK" w:cs="TH SarabunPSK" w:hint="cs"/>
          <w:sz w:val="32"/>
          <w:szCs w:val="32"/>
          <w:cs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</w:p>
    <w:p w14:paraId="0872AD29" w14:textId="77777777" w:rsidR="00BF661D" w:rsidRDefault="00BF661D" w:rsidP="00BF661D">
      <w:pPr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4367B6A" wp14:editId="19298C65">
            <wp:extent cx="6008293" cy="4718050"/>
            <wp:effectExtent l="0" t="0" r="0" b="6350"/>
            <wp:docPr id="117756769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67690" name="Picture 1" descr="Table&#10;&#10;Description automatically generated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6100808" cy="479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8D12" w14:textId="26D612A6" w:rsidR="00AB42E4" w:rsidRPr="00AB42E4" w:rsidRDefault="00AB42E4" w:rsidP="00AB42E4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AB42E4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รูปที่ 4.</w:t>
      </w:r>
      <w:r w:rsidR="002B53F5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2</w:t>
      </w:r>
      <w:r w:rsidRPr="00AB42E4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การวิเคราะห์สหสัมพันธ์ระหว่างดัชนีราคาหุ้นตลาดหลักทรัพย์แห่งประเทศไทย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</w:p>
    <w:p w14:paraId="1EFE2058" w14:textId="7BEFAD4B" w:rsidR="00AB42E4" w:rsidRDefault="00AB42E4" w:rsidP="00AB42E4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และตัวแปรต่างๆ</w:t>
      </w:r>
    </w:p>
    <w:p w14:paraId="5ED4031D" w14:textId="77777777" w:rsidR="00AB42E4" w:rsidRPr="00BF661D" w:rsidRDefault="00AB42E4" w:rsidP="00AB42E4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</w:p>
    <w:p w14:paraId="3269AC47" w14:textId="730D5780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จาก</w:t>
      </w:r>
      <w:r w:rsidR="00AB42E4" w:rsidRPr="00AB42E4">
        <w:rPr>
          <w:rFonts w:ascii="TH SarabunPSK" w:eastAsiaTheme="minorEastAsia" w:hAnsi="TH SarabunPSK" w:cs="TH SarabunPSK"/>
          <w:sz w:val="32"/>
          <w:szCs w:val="32"/>
          <w:cs/>
        </w:rPr>
        <w:t xml:space="preserve">รูปที่ 4.1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จะพบได้ว่า ตัวแปรทุกตัวมีความสัมพันธ์กับดัชนีราคาหุ้นตลาดหลักทรัพย์แห่งประเทศไทย ที่ระดับนัยสำคัญ 0.01 และนอกจากนี้ยังพบว่า ตัวแปรที่เป็นปัจจัยภายที่จะนำมาใช้ในการสร้างตัวแบบพยากรณ์ในขั้นตอนถัดไป มีความสัมพันธ์ด้วยกันเอง ที่ระดับนัยสำคัญ 0.05 ซึ่งแสดงให้เห็นถึงปัญหา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multicollinearity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ที่จะเกิดขึ้นในตัวแบบในงานวิจัยนี้ ดังนั้นจึงได้ทำ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การวิเคราะห์องค์ประกอบหลัก หรือการทำ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กับปัจจัยภายนอกทุกตัว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แต่ก่อนการใช้เทคนิค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จำเป็นจะต้องตรวจสอบความเหมาะสมของข้อมูลก่อนโดยการใช้สถิติทดสอบ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KMO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และ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Barlett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>’s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โดยผลลัพธ์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ของสถิติทดสอบและผลลัพธ์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หลังการจากทำ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แสดงดังตารางที่ 4.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3 และ </w:t>
      </w:r>
      <w:r w:rsidR="00AB42E4">
        <w:rPr>
          <w:rFonts w:ascii="TH SarabunPSK" w:eastAsiaTheme="minorEastAsia" w:hAnsi="TH SarabunPSK" w:cs="TH SarabunPSK" w:hint="cs"/>
          <w:sz w:val="32"/>
          <w:szCs w:val="32"/>
          <w:cs/>
        </w:rPr>
        <w:t>รูปที่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4.</w:t>
      </w:r>
      <w:r w:rsidR="003158F8">
        <w:rPr>
          <w:rFonts w:ascii="TH SarabunPSK" w:eastAsiaTheme="minorEastAsia" w:hAnsi="TH SarabunPSK" w:cs="TH SarabunPSK" w:hint="cs"/>
          <w:sz w:val="32"/>
          <w:szCs w:val="32"/>
          <w:cs/>
        </w:rPr>
        <w:t>4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ตามลำดับ</w:t>
      </w:r>
    </w:p>
    <w:p w14:paraId="1B02E3FB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58F0D2E6" w14:textId="645E2C9F" w:rsidR="00BF661D" w:rsidRPr="00BF661D" w:rsidRDefault="00BF661D" w:rsidP="00BF661D">
      <w:pPr>
        <w:rPr>
          <w:rFonts w:ascii="TH SarabunPSK" w:eastAsiaTheme="minorEastAsia" w:hAnsi="TH SarabunPSK" w:cs="TH SarabunPSK"/>
          <w:i/>
          <w:iCs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>ตารางที่ 4.3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ผลลัพธ์จากการทดสอบ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KMO and Bartlett's</w:t>
      </w:r>
    </w:p>
    <w:tbl>
      <w:tblPr>
        <w:tblStyle w:val="TableGrid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42"/>
        <w:gridCol w:w="2627"/>
        <w:gridCol w:w="2690"/>
      </w:tblGrid>
      <w:tr w:rsidR="00BF661D" w:rsidRPr="00BF661D" w14:paraId="4FA2212A" w14:textId="77777777" w:rsidTr="00222DF1">
        <w:trPr>
          <w:trHeight w:val="506"/>
        </w:trPr>
        <w:tc>
          <w:tcPr>
            <w:tcW w:w="9259" w:type="dxa"/>
            <w:gridSpan w:val="3"/>
          </w:tcPr>
          <w:p w14:paraId="29D79CA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bookmarkStart w:id="82" w:name="_Hlk133573877"/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KMO and Bartlett's</w:t>
            </w:r>
            <w:bookmarkEnd w:id="82"/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 xml:space="preserve"> Test</w:t>
            </w:r>
          </w:p>
        </w:tc>
      </w:tr>
      <w:tr w:rsidR="00BF661D" w:rsidRPr="00BF661D" w14:paraId="10AE1C6E" w14:textId="77777777" w:rsidTr="00222DF1">
        <w:trPr>
          <w:trHeight w:val="506"/>
        </w:trPr>
        <w:tc>
          <w:tcPr>
            <w:tcW w:w="6569" w:type="dxa"/>
            <w:gridSpan w:val="2"/>
          </w:tcPr>
          <w:p w14:paraId="19DF2852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Kaiser-Meyer-Olkin Measure of Sampling Adequacy.</w:t>
            </w:r>
          </w:p>
        </w:tc>
        <w:tc>
          <w:tcPr>
            <w:tcW w:w="2690" w:type="dxa"/>
          </w:tcPr>
          <w:p w14:paraId="211A8006" w14:textId="77777777" w:rsidR="00BF661D" w:rsidRPr="00BF661D" w:rsidRDefault="00BF661D" w:rsidP="00BF661D">
            <w:pPr>
              <w:spacing w:after="0" w:line="240" w:lineRule="auto"/>
              <w:jc w:val="right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                       0.726  </w:t>
            </w:r>
          </w:p>
        </w:tc>
      </w:tr>
      <w:tr w:rsidR="00BF661D" w:rsidRPr="00BF661D" w14:paraId="7E64CBCC" w14:textId="77777777" w:rsidTr="00222DF1">
        <w:trPr>
          <w:trHeight w:val="491"/>
        </w:trPr>
        <w:tc>
          <w:tcPr>
            <w:tcW w:w="3942" w:type="dxa"/>
            <w:vMerge w:val="restart"/>
          </w:tcPr>
          <w:p w14:paraId="02856EEC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Bartlett's Test of Sphericity</w:t>
            </w:r>
          </w:p>
          <w:p w14:paraId="53FD07BC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  <w:p w14:paraId="2D1E9363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14:paraId="09091083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Approx. Chi-Square</w:t>
            </w:r>
          </w:p>
        </w:tc>
        <w:tc>
          <w:tcPr>
            <w:tcW w:w="2690" w:type="dxa"/>
          </w:tcPr>
          <w:p w14:paraId="3BCB395F" w14:textId="77777777" w:rsidR="00BF661D" w:rsidRPr="00BF661D" w:rsidRDefault="00BF661D" w:rsidP="00BF661D">
            <w:pPr>
              <w:spacing w:after="0" w:line="240" w:lineRule="auto"/>
              <w:jc w:val="right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                11724.941</w:t>
            </w:r>
          </w:p>
        </w:tc>
      </w:tr>
      <w:tr w:rsidR="00BF661D" w:rsidRPr="00BF661D" w14:paraId="0E777543" w14:textId="77777777" w:rsidTr="00222DF1">
        <w:trPr>
          <w:trHeight w:val="167"/>
        </w:trPr>
        <w:tc>
          <w:tcPr>
            <w:tcW w:w="3942" w:type="dxa"/>
            <w:vMerge/>
          </w:tcPr>
          <w:p w14:paraId="7BEB4C96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14:paraId="0CE623E3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df</w:t>
            </w:r>
            <w:proofErr w:type="spellEnd"/>
          </w:p>
        </w:tc>
        <w:tc>
          <w:tcPr>
            <w:tcW w:w="2690" w:type="dxa"/>
          </w:tcPr>
          <w:p w14:paraId="73FB65A6" w14:textId="77777777" w:rsidR="00BF661D" w:rsidRPr="00BF661D" w:rsidRDefault="00BF661D" w:rsidP="00BF661D">
            <w:pPr>
              <w:spacing w:after="0" w:line="240" w:lineRule="auto"/>
              <w:jc w:val="right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                          78</w:t>
            </w:r>
          </w:p>
        </w:tc>
      </w:tr>
      <w:tr w:rsidR="00BF661D" w:rsidRPr="00BF661D" w14:paraId="7078DE1F" w14:textId="77777777" w:rsidTr="00222DF1">
        <w:trPr>
          <w:trHeight w:val="552"/>
        </w:trPr>
        <w:tc>
          <w:tcPr>
            <w:tcW w:w="3942" w:type="dxa"/>
            <w:vMerge/>
          </w:tcPr>
          <w:p w14:paraId="17DA4ACF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</w:p>
        </w:tc>
        <w:tc>
          <w:tcPr>
            <w:tcW w:w="2627" w:type="dxa"/>
          </w:tcPr>
          <w:p w14:paraId="2C7494E8" w14:textId="77777777" w:rsidR="00BF661D" w:rsidRPr="00BF661D" w:rsidRDefault="00BF661D" w:rsidP="00BF661D">
            <w:pPr>
              <w:spacing w:after="0" w:line="240" w:lineRule="auto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Sig.</w:t>
            </w:r>
          </w:p>
        </w:tc>
        <w:tc>
          <w:tcPr>
            <w:tcW w:w="2690" w:type="dxa"/>
          </w:tcPr>
          <w:p w14:paraId="0F815A7B" w14:textId="77777777" w:rsidR="00BF661D" w:rsidRPr="00BF661D" w:rsidRDefault="00BF661D" w:rsidP="00BF661D">
            <w:pPr>
              <w:spacing w:after="0" w:line="240" w:lineRule="auto"/>
              <w:jc w:val="right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 xml:space="preserve">                       0.000</w:t>
            </w:r>
          </w:p>
        </w:tc>
      </w:tr>
    </w:tbl>
    <w:p w14:paraId="0EDAC42E" w14:textId="77777777" w:rsidR="00AB42E4" w:rsidRDefault="00AB42E4" w:rsidP="00BF661D">
      <w:pPr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B816999" w14:textId="2E22F9ED" w:rsidR="00BF661D" w:rsidRPr="00BF661D" w:rsidRDefault="00BF661D" w:rsidP="00BF661D">
      <w:pPr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จากตารางที่ 4.3 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KMO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มากกว่า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5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ดังนั้นข้อมูลที่มีอยู่เหมาะสมที่จะใช</w:t>
      </w:r>
      <w:r w:rsidR="00AB42E4">
        <w:rPr>
          <w:rFonts w:ascii="TH SarabunPSK" w:eastAsiaTheme="minorEastAsia" w:hAnsi="TH SarabunPSK" w:cs="TH SarabunPSK" w:hint="cs"/>
          <w:sz w:val="32"/>
          <w:szCs w:val="32"/>
          <w:cs/>
        </w:rPr>
        <w:t>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เทคนิค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Factor Analysis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วิธีการทดสอบความเป็นอิสระของข้อมูลด้วย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Bartlett's Test of Sphericity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มีสมมติฐานว่างคือ ตัวแปรต่างๆ ไม่มีความสัมพันธ์กันซึ่งค่า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Sig. = 0.000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อยู่ในระดับที่ต่ำกว่าระดับนัยสำคัญ (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Level of Significant)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 0.05 ดังนั้นยอมรับสมมติฐานว่าง กล่าวคือ ตัวแปรต่างๆ ไม่มีความสัมพันธ์กันในระดับนัยสำคัญ 0.05</w:t>
      </w:r>
    </w:p>
    <w:p w14:paraId="6EBCF33D" w14:textId="77777777" w:rsidR="00BF661D" w:rsidRPr="00BF661D" w:rsidRDefault="00BF661D" w:rsidP="00BF661D">
      <w:pPr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76518DCB" w14:textId="77777777" w:rsid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9FBADF8" wp14:editId="55CC08EC">
            <wp:extent cx="5943600" cy="4885690"/>
            <wp:effectExtent l="0" t="0" r="0" b="2540"/>
            <wp:docPr id="526968934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68934" name="Picture 1" descr="Table&#10;&#10;Description automatically generated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CEEC" w14:textId="78AB3FBC" w:rsidR="004D2B60" w:rsidRPr="00BF661D" w:rsidRDefault="004D2B60" w:rsidP="00A11FAC">
      <w:pPr>
        <w:jc w:val="center"/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7E0A54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แสดงการวิเคราะห์สหสัมพันธ์ระหว่างดัชนีราคาหุ้นตลาดหลักทรัพย์แห่งประเทศไทย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และ ตัวแปรที่ผ่านการทำ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PCA</w:t>
      </w:r>
    </w:p>
    <w:p w14:paraId="31B99C08" w14:textId="3FFC710C" w:rsid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จาก</w:t>
      </w:r>
      <w:r w:rsidR="004D2B60" w:rsidRPr="004D2B60">
        <w:rPr>
          <w:rFonts w:ascii="TH SarabunPSK" w:eastAsiaTheme="minorEastAsia" w:hAnsi="TH SarabunPSK" w:cs="TH SarabunPSK" w:hint="cs"/>
          <w:sz w:val="32"/>
          <w:szCs w:val="32"/>
          <w:cs/>
        </w:rPr>
        <w:t>รูป</w:t>
      </w:r>
      <w:r w:rsidR="004D2B60" w:rsidRPr="00BF661D">
        <w:rPr>
          <w:rFonts w:ascii="TH SarabunPSK" w:eastAsiaTheme="minorEastAsia" w:hAnsi="TH SarabunPSK" w:cs="TH SarabunPSK"/>
          <w:sz w:val="32"/>
          <w:szCs w:val="32"/>
          <w:cs/>
        </w:rPr>
        <w:t>ที่ 4.</w:t>
      </w:r>
      <w:r w:rsidR="007E0A54">
        <w:rPr>
          <w:rFonts w:ascii="TH SarabunPSK" w:eastAsiaTheme="minorEastAsia" w:hAnsi="TH SarabunPSK" w:cs="TH SarabunPSK" w:hint="cs"/>
          <w:sz w:val="32"/>
          <w:szCs w:val="32"/>
          <w:cs/>
        </w:rPr>
        <w:t>3</w:t>
      </w:r>
      <w:r w:rsidR="004D2B60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จะพบได้ว่า ตัวแปรที่ผ่านการทำ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มีความสัมพันธ์กับดัชนีราคาหุ้นตลาดหลักทรัพย์แห่งประเทศไทย ที่ระดับนัยสำคัญ 0.0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1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ได้แก่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ตัวแปร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PCA1,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PCA2, PCA3, PCA5, PCA7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PCA8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ส่วนตัวแปร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PCA4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PCA6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มีความสัมพันธ์กับดันชีราคาหุ้นตลาดหลักทรัพย์แห่งประเทศไทย ที่ระดับนัยสำคัญ 0.05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โดยเมื่อสังเกตจะพบว่า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ตัวแปรที่ผ่านการทำ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PCA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นั้นจะไม่มีความสัมพันธ์ด้วยกันเอง ที่ระดับนัยสำคัญ 0.05 ซึ่งแสดงให้เห็นว่าตัวแปรที่ผ่านการทำ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ทั้งหมดนี้จะไม่ทำให้เกิดปัญหา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ulticollinearity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ระหว่างการสร้างหรือวิเคราะห์ตัวแบบในขั้นตอนต่อไป</w:t>
      </w:r>
    </w:p>
    <w:p w14:paraId="56D9C6A5" w14:textId="77777777" w:rsidR="004D2B60" w:rsidRDefault="004D2B60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3DE4A64B" w14:textId="77777777" w:rsidR="004D2B60" w:rsidRPr="00BF661D" w:rsidRDefault="004D2B60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38A3BF57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>4.2 การสร้างตัวแบบ และวิเคราะห์ข้อมูล</w:t>
      </w:r>
    </w:p>
    <w:p w14:paraId="7CF03DAD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 xml:space="preserve">4.2.1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การสร้างตัวแบบเดี่ยว</w:t>
      </w:r>
    </w:p>
    <w:p w14:paraId="277B0438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4.2.1.1 การสร้างตัวแบบ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</w:t>
      </w:r>
    </w:p>
    <w:p w14:paraId="355DA140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u w:val="single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 xml:space="preserve">- </w:t>
      </w:r>
      <w:r w:rsidRPr="00BF661D">
        <w:rPr>
          <w:rFonts w:ascii="TH SarabunPSK" w:eastAsiaTheme="minorEastAsia" w:hAnsi="TH SarabunPSK" w:cs="TH SarabunPSK"/>
          <w:sz w:val="32"/>
          <w:szCs w:val="32"/>
          <w:u w:val="single"/>
          <w:cs/>
          <w:lang w:val="en-GB"/>
        </w:rPr>
        <w:t xml:space="preserve">การกำหนดรูปแบบ </w:t>
      </w:r>
      <w:r w:rsidRPr="00BF661D">
        <w:rPr>
          <w:rFonts w:ascii="TH SarabunPSK" w:eastAsiaTheme="minorEastAsia" w:hAnsi="TH SarabunPSK" w:cs="TH SarabunPSK"/>
          <w:sz w:val="32"/>
          <w:szCs w:val="32"/>
          <w:u w:val="single"/>
          <w:lang w:val="en-GB"/>
        </w:rPr>
        <w:t>(Identification)</w:t>
      </w:r>
    </w:p>
    <w:p w14:paraId="63FFE3F9" w14:textId="50CAEF1E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เมื่อพิจารณาผลกราฟฟังก์ชันสหสัมพันธ์ในตัวเอง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และฟังก์ชันสหสัมพันธ์ในตัวเองบางส่วน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ของดัชนีราคา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เพื่อกำหนด อันดับ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ของตัวแบบ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Autoregressive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และอันดับที่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q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ของตัวแบบ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ซึ่งพิจารณา จากค่า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Autocorrelation Function (ACF)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Partial Autocorrelation (PACF)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ที่แสดงผลที่แสดงค่านอกช่วงความเชื่อมั่นที่ร้อยละ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95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หรือแสดงค่าที่มากที่สุด ซึ่งจะทำให้สามารถกำหนด ตัวแบบที่มีความเป็นไปได้ในการนำมาพยากรณ์เพื่อนำมาพิจารณาหาตัวแบบที่ดีที่สุดต่อไป โดยผล กราฟฟังก์ชันสหสัมพันธ์ในตัวเอง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และฟังก์ชันสหสัมพันธ์ในตัวเองบางส่วน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ของดัชนีราคา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50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มีผลดัง</w:t>
      </w:r>
      <w:r w:rsidR="004D2B60" w:rsidRPr="004D2B60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รูปที่ 4.</w:t>
      </w:r>
      <w:r w:rsidR="007E0A54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4</w:t>
      </w:r>
      <w:r w:rsidR="004D2B60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และรูปที่ 4.</w:t>
      </w:r>
      <w:r w:rsidR="007E0A54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5</w:t>
      </w:r>
    </w:p>
    <w:p w14:paraId="6AD9AB7C" w14:textId="77777777" w:rsidR="00BF661D" w:rsidRPr="00BF661D" w:rsidRDefault="00BF661D" w:rsidP="00BF661D">
      <w:pPr>
        <w:spacing w:after="0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4A51D67" w14:textId="77777777" w:rsidR="00BF661D" w:rsidRDefault="00BF661D" w:rsidP="00BF661D">
      <w:pPr>
        <w:spacing w:after="0"/>
        <w:jc w:val="center"/>
        <w:rPr>
          <w:rFonts w:ascii="TH SarabunPSK" w:eastAsiaTheme="minorEastAsia" w:hAnsi="TH SarabunPSK" w:cs="TH SarabunPSK"/>
          <w:noProof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drawing>
          <wp:inline distT="0" distB="0" distL="0" distR="0" wp14:anchorId="04AB05C3" wp14:editId="3008C329">
            <wp:extent cx="2415540" cy="3426025"/>
            <wp:effectExtent l="0" t="0" r="3810" b="3175"/>
            <wp:docPr id="594284140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84140" name="Picture 1" descr="Table&#10;&#10;Description automatically generated"/>
                    <pic:cNvPicPr/>
                  </pic:nvPicPr>
                  <pic:blipFill rotWithShape="1">
                    <a:blip r:embed="rId625"/>
                    <a:srcRect l="683"/>
                    <a:stretch/>
                  </pic:blipFill>
                  <pic:spPr bwMode="auto">
                    <a:xfrm>
                      <a:off x="0" y="0"/>
                      <a:ext cx="2478388" cy="3515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EA67A" w14:textId="6498C79D" w:rsidR="00222DF1" w:rsidRPr="00BF661D" w:rsidRDefault="00222DF1" w:rsidP="004D2B60">
      <w:pPr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bookmarkStart w:id="83" w:name="_Hlk134892828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3158F8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bookmarkEnd w:id="83"/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</w:rPr>
        <w:t xml:space="preserve">แสดงผล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 xml:space="preserve">Correlogram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</w:rPr>
        <w:t xml:space="preserve">ของดัชนี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</w:rPr>
        <w:t>ณ ผลต่างลำดับที่ 0 (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At Level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  <w:lang w:val="en-GB"/>
        </w:rPr>
        <w:t>)</w:t>
      </w:r>
    </w:p>
    <w:p w14:paraId="4D864916" w14:textId="77777777" w:rsidR="00222DF1" w:rsidRPr="00BF661D" w:rsidRDefault="00222DF1" w:rsidP="00BF661D">
      <w:pPr>
        <w:spacing w:after="0"/>
        <w:jc w:val="center"/>
        <w:rPr>
          <w:rFonts w:ascii="TH SarabunPSK" w:eastAsiaTheme="minorEastAsia" w:hAnsi="TH SarabunPSK" w:cs="TH SarabunPSK"/>
          <w:noProof/>
          <w:sz w:val="32"/>
          <w:szCs w:val="32"/>
        </w:rPr>
      </w:pPr>
    </w:p>
    <w:p w14:paraId="3AE54C6A" w14:textId="77777777" w:rsidR="00BF661D" w:rsidRDefault="00BF661D" w:rsidP="00BF661D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5B33D402" wp14:editId="6E5941F1">
            <wp:extent cx="2533623" cy="3575050"/>
            <wp:effectExtent l="0" t="0" r="635" b="6350"/>
            <wp:docPr id="84249884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98849" name="Picture 1" descr="Table&#10;&#10;Description automatically generated"/>
                    <pic:cNvPicPr/>
                  </pic:nvPicPr>
                  <pic:blipFill rotWithShape="1">
                    <a:blip r:embed="rId626"/>
                    <a:srcRect l="587" t="361"/>
                    <a:stretch/>
                  </pic:blipFill>
                  <pic:spPr bwMode="auto">
                    <a:xfrm>
                      <a:off x="0" y="0"/>
                      <a:ext cx="2560427" cy="3612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31FD8" w14:textId="1FBDA871" w:rsidR="00222DF1" w:rsidRPr="00BF661D" w:rsidRDefault="00222DF1" w:rsidP="004D2B60">
      <w:pPr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cs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3158F8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</w:rPr>
        <w:t xml:space="preserve">แสดงผล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 xml:space="preserve">Correlogram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</w:rPr>
        <w:t xml:space="preserve">ของดัชนี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</w:rPr>
        <w:t xml:space="preserve">ณ ผลต่างลำดับที่ 1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</w:rPr>
        <w:t>(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1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vertAlign w:val="subscript"/>
          <w:lang w:val="en-GB"/>
        </w:rPr>
        <w:softHyphen/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vertAlign w:val="superscript"/>
          <w:lang w:val="en-GB"/>
        </w:rPr>
        <w:t xml:space="preserve">st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Difference)</w:t>
      </w:r>
    </w:p>
    <w:p w14:paraId="09B14000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6FF0EA08" w14:textId="4825B48F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>จาก</w:t>
      </w:r>
      <w:r w:rsidR="007E0A54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รูป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ที่ 4.</w:t>
      </w:r>
      <w:r w:rsidR="007E0A54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4</w:t>
      </w:r>
      <w:r w:rsidR="007E0A54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และ 4.</w:t>
      </w:r>
      <w:r w:rsidR="007E0A54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สามารถสรุปได้ว่าตัวแบบสำหรับชุดข้อมูล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ดัชนีราคา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นั้นคือตัวแบบ </w:t>
      </w:r>
      <w:r w:rsidR="004D2B60" w:rsidRPr="00CE4550">
        <w:rPr>
          <w:position w:val="-10"/>
        </w:rPr>
        <w:object w:dxaOrig="639" w:dyaOrig="320" w14:anchorId="35DC4DB3">
          <v:shape id="_x0000_i1338" type="#_x0000_t75" style="width:31.8pt;height:16.2pt" o:ole="">
            <v:imagedata r:id="rId627" o:title=""/>
          </v:shape>
          <o:OLEObject Type="Embed" ProgID="Equation.DSMT4" ShapeID="_x0000_i1338" DrawAspect="Content" ObjectID="_1745853081" r:id="rId628"/>
        </w:object>
      </w:r>
      <w:r w:rsidR="004D2B60" w:rsidRPr="004D2B60">
        <w:t xml:space="preserve"> </w:t>
      </w:r>
      <w:r w:rsidR="004D2B60" w:rsidRPr="00CE4550">
        <w:rPr>
          <w:position w:val="-10"/>
        </w:rPr>
        <w:object w:dxaOrig="660" w:dyaOrig="320" w14:anchorId="24B29D63">
          <v:shape id="_x0000_i1339" type="#_x0000_t75" style="width:33pt;height:16.2pt" o:ole="">
            <v:imagedata r:id="rId629" o:title=""/>
          </v:shape>
          <o:OLEObject Type="Embed" ProgID="Equation.DSMT4" ShapeID="_x0000_i1339" DrawAspect="Content" ObjectID="_1745853082" r:id="rId630"/>
        </w:object>
      </w:r>
      <w:r w:rsidR="004D2B60" w:rsidRPr="00CE4550">
        <w:rPr>
          <w:position w:val="-10"/>
        </w:rPr>
        <w:object w:dxaOrig="680" w:dyaOrig="320" w14:anchorId="76FCD391">
          <v:shape id="_x0000_i1340" type="#_x0000_t75" style="width:33.6pt;height:16.2pt" o:ole="">
            <v:imagedata r:id="rId631" o:title=""/>
          </v:shape>
          <o:OLEObject Type="Embed" ProgID="Equation.DSMT4" ShapeID="_x0000_i1340" DrawAspect="Content" ObjectID="_1745853083" r:id="rId632"/>
        </w:object>
      </w:r>
      <w:r w:rsidR="004D2B60" w:rsidRPr="00CE4550">
        <w:rPr>
          <w:position w:val="-10"/>
        </w:rPr>
        <w:object w:dxaOrig="680" w:dyaOrig="320" w14:anchorId="5AF7E78B">
          <v:shape id="_x0000_i1341" type="#_x0000_t75" style="width:33.6pt;height:16.2pt" o:ole="">
            <v:imagedata r:id="rId633" o:title=""/>
          </v:shape>
          <o:OLEObject Type="Embed" ProgID="Equation.DSMT4" ShapeID="_x0000_i1341" DrawAspect="Content" ObjectID="_1745853084" r:id="rId634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และตัวแบบ </w:t>
      </w:r>
      <w:r w:rsidR="004D2B60" w:rsidRPr="00CE4550">
        <w:rPr>
          <w:position w:val="-10"/>
        </w:rPr>
        <w:object w:dxaOrig="660" w:dyaOrig="320" w14:anchorId="3F3589C9">
          <v:shape id="_x0000_i1342" type="#_x0000_t75" style="width:33pt;height:16.2pt" o:ole="">
            <v:imagedata r:id="rId635" o:title=""/>
          </v:shape>
          <o:OLEObject Type="Embed" ProgID="Equation.DSMT4" ShapeID="_x0000_i1342" DrawAspect="Content" ObjectID="_1745853085" r:id="rId636"/>
        </w:object>
      </w:r>
      <w:r w:rsidR="004D2B60" w:rsidRPr="004D2B60">
        <w:t xml:space="preserve"> </w:t>
      </w:r>
      <w:r w:rsidR="004D2B60" w:rsidRPr="00CE4550">
        <w:rPr>
          <w:position w:val="-10"/>
        </w:rPr>
        <w:object w:dxaOrig="700" w:dyaOrig="320" w14:anchorId="52854484">
          <v:shape id="_x0000_i1343" type="#_x0000_t75" style="width:34.8pt;height:16.2pt" o:ole="">
            <v:imagedata r:id="rId637" o:title=""/>
          </v:shape>
          <o:OLEObject Type="Embed" ProgID="Equation.DSMT4" ShapeID="_x0000_i1343" DrawAspect="Content" ObjectID="_1745853086" r:id="rId638"/>
        </w:object>
      </w:r>
      <w:r w:rsidR="004D2B60" w:rsidRPr="004D2B60">
        <w:t xml:space="preserve"> </w:t>
      </w:r>
      <w:r w:rsidR="004D2B60" w:rsidRPr="00CE4550">
        <w:rPr>
          <w:position w:val="-10"/>
        </w:rPr>
        <w:object w:dxaOrig="700" w:dyaOrig="320" w14:anchorId="528AEE21">
          <v:shape id="_x0000_i1344" type="#_x0000_t75" style="width:34.8pt;height:16.2pt" o:ole="">
            <v:imagedata r:id="rId639" o:title=""/>
          </v:shape>
          <o:OLEObject Type="Embed" ProgID="Equation.DSMT4" ShapeID="_x0000_i1344" DrawAspect="Content" ObjectID="_1745853087" r:id="rId640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="004D2B60" w:rsidRPr="00CE4550">
        <w:rPr>
          <w:position w:val="-10"/>
        </w:rPr>
        <w:object w:dxaOrig="700" w:dyaOrig="320" w14:anchorId="352FA82E">
          <v:shape id="_x0000_i1345" type="#_x0000_t75" style="width:34.8pt;height:16.2pt" o:ole="">
            <v:imagedata r:id="rId641" o:title=""/>
          </v:shape>
          <o:OLEObject Type="Embed" ProgID="Equation.DSMT4" ShapeID="_x0000_i1345" DrawAspect="Content" ObjectID="_1745853088" r:id="rId642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ณ ผลต่างลำดับที่ 0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At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-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Level)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1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(1</w:t>
      </w:r>
      <w:r w:rsidRPr="00BF661D">
        <w:rPr>
          <w:rFonts w:ascii="TH SarabunPSK" w:eastAsiaTheme="minorEastAsia" w:hAnsi="TH SarabunPSK" w:cs="TH SarabunPSK"/>
          <w:sz w:val="32"/>
          <w:szCs w:val="32"/>
          <w:vertAlign w:val="superscript"/>
          <w:lang w:val="en-GB"/>
        </w:rPr>
        <w:t>st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Difference)</w:t>
      </w:r>
    </w:p>
    <w:p w14:paraId="084F314A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6EC15FCF" w14:textId="3C24C7FD" w:rsidR="00DB698C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 xml:space="preserve">ตารางที่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4.</w:t>
      </w:r>
      <w:r w:rsidR="00DB698C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4</w:t>
      </w:r>
      <w:r w:rsidR="004D2B60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เปรียบเทียบตัวแบบ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ที่เหมาะสมที่สุดผ่านตัวชี้วัด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Akaike Info Criterion (AIC)</w:t>
      </w:r>
    </w:p>
    <w:p w14:paraId="0A17D370" w14:textId="7F5B5B10" w:rsid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</w:p>
    <w:tbl>
      <w:tblPr>
        <w:tblW w:w="0" w:type="auto"/>
        <w:jc w:val="center"/>
        <w:tblBorders>
          <w:top w:val="single" w:sz="4" w:space="0" w:color="000000"/>
          <w:bottom w:val="single" w:sz="4" w:space="0" w:color="000000"/>
          <w:insideH w:val="single" w:sz="4" w:space="0" w:color="000000"/>
        </w:tblBorders>
        <w:tblLook w:val="04A0" w:firstRow="1" w:lastRow="0" w:firstColumn="1" w:lastColumn="0" w:noHBand="0" w:noVBand="1"/>
      </w:tblPr>
      <w:tblGrid>
        <w:gridCol w:w="1701"/>
        <w:gridCol w:w="1946"/>
      </w:tblGrid>
      <w:tr w:rsidR="00DB698C" w:rsidRPr="00357481" w14:paraId="7DB56BD5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0116C32E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</w:t>
            </w:r>
          </w:p>
        </w:tc>
        <w:tc>
          <w:tcPr>
            <w:tcW w:w="1946" w:type="dxa"/>
            <w:shd w:val="clear" w:color="auto" w:fill="auto"/>
          </w:tcPr>
          <w:p w14:paraId="614A6299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AIC</w:t>
            </w:r>
          </w:p>
        </w:tc>
      </w:tr>
      <w:tr w:rsidR="00DB698C" w:rsidRPr="00357481" w14:paraId="0D6317E9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33F6D765" w14:textId="77777777" w:rsidR="00DB698C" w:rsidRPr="008C304F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2,0,2)</w:t>
            </w:r>
          </w:p>
        </w:tc>
        <w:tc>
          <w:tcPr>
            <w:tcW w:w="1946" w:type="dxa"/>
            <w:shd w:val="clear" w:color="auto" w:fill="auto"/>
          </w:tcPr>
          <w:p w14:paraId="1FB211D7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3137.437</w:t>
            </w:r>
          </w:p>
        </w:tc>
      </w:tr>
      <w:tr w:rsidR="00DB698C" w:rsidRPr="00357481" w14:paraId="25714CB0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2D98FEF7" w14:textId="77777777" w:rsidR="00DB698C" w:rsidRPr="008C304F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0,0,0)</w:t>
            </w:r>
          </w:p>
        </w:tc>
        <w:tc>
          <w:tcPr>
            <w:tcW w:w="1946" w:type="dxa"/>
            <w:shd w:val="clear" w:color="auto" w:fill="auto"/>
          </w:tcPr>
          <w:p w14:paraId="617A21D8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4368.995</w:t>
            </w:r>
          </w:p>
        </w:tc>
      </w:tr>
      <w:tr w:rsidR="00DB698C" w:rsidRPr="00357481" w14:paraId="2C27BD68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0697C106" w14:textId="77777777" w:rsidR="00DB698C" w:rsidRPr="008C304F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1,0,0)</w:t>
            </w:r>
          </w:p>
        </w:tc>
        <w:tc>
          <w:tcPr>
            <w:tcW w:w="1946" w:type="dxa"/>
            <w:shd w:val="clear" w:color="auto" w:fill="auto"/>
          </w:tcPr>
          <w:p w14:paraId="06D4C8CB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3143.527,</w:t>
            </w:r>
          </w:p>
        </w:tc>
      </w:tr>
      <w:tr w:rsidR="00DB698C" w:rsidRPr="00357481" w14:paraId="76869D26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0B9A1853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0,0,1)</w:t>
            </w:r>
          </w:p>
        </w:tc>
        <w:tc>
          <w:tcPr>
            <w:tcW w:w="1946" w:type="dxa"/>
            <w:shd w:val="clear" w:color="auto" w:fill="auto"/>
          </w:tcPr>
          <w:p w14:paraId="31A3DDF4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3940.794</w:t>
            </w:r>
          </w:p>
        </w:tc>
      </w:tr>
      <w:tr w:rsidR="00DB698C" w:rsidRPr="00357481" w14:paraId="3E927894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2547ADE6" w14:textId="77777777" w:rsidR="00DB698C" w:rsidRPr="008C304F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0,0,0)</w:t>
            </w:r>
          </w:p>
        </w:tc>
        <w:tc>
          <w:tcPr>
            <w:tcW w:w="1946" w:type="dxa"/>
            <w:shd w:val="clear" w:color="auto" w:fill="auto"/>
          </w:tcPr>
          <w:p w14:paraId="49E70408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6270.864,</w:t>
            </w:r>
          </w:p>
        </w:tc>
      </w:tr>
      <w:tr w:rsidR="00DB698C" w:rsidRPr="00357481" w14:paraId="2D8DD13B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14289F28" w14:textId="77777777" w:rsidR="00DB698C" w:rsidRPr="008C304F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1,0,2)</w:t>
            </w:r>
          </w:p>
        </w:tc>
        <w:tc>
          <w:tcPr>
            <w:tcW w:w="1946" w:type="dxa"/>
            <w:shd w:val="clear" w:color="auto" w:fill="auto"/>
          </w:tcPr>
          <w:p w14:paraId="756E8FC1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3137.306,</w:t>
            </w:r>
          </w:p>
        </w:tc>
      </w:tr>
      <w:tr w:rsidR="00DB698C" w:rsidRPr="00357481" w14:paraId="6E6863F3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34A0907D" w14:textId="77777777" w:rsidR="00DB698C" w:rsidRPr="008C304F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0,0,2)</w:t>
            </w:r>
          </w:p>
        </w:tc>
        <w:tc>
          <w:tcPr>
            <w:tcW w:w="1946" w:type="dxa"/>
            <w:shd w:val="clear" w:color="auto" w:fill="auto"/>
          </w:tcPr>
          <w:p w14:paraId="0ED3CCE7" w14:textId="77777777" w:rsidR="00DB698C" w:rsidRPr="00357481" w:rsidRDefault="00DB698C" w:rsidP="00DB698C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3713.956,</w:t>
            </w:r>
          </w:p>
        </w:tc>
      </w:tr>
      <w:tr w:rsidR="003158F8" w:rsidRPr="00357481" w14:paraId="2FA440EE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79239844" w14:textId="5F4B1826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lastRenderedPageBreak/>
              <w:t>Model</w:t>
            </w:r>
          </w:p>
        </w:tc>
        <w:tc>
          <w:tcPr>
            <w:tcW w:w="1946" w:type="dxa"/>
            <w:shd w:val="clear" w:color="auto" w:fill="auto"/>
          </w:tcPr>
          <w:p w14:paraId="6595672E" w14:textId="5EEA552D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AIC</w:t>
            </w:r>
          </w:p>
        </w:tc>
      </w:tr>
      <w:tr w:rsidR="003158F8" w:rsidRPr="00357481" w14:paraId="5A5DCD06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35CF5DA9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1,0,1)</w:t>
            </w:r>
          </w:p>
        </w:tc>
        <w:tc>
          <w:tcPr>
            <w:tcW w:w="1946" w:type="dxa"/>
            <w:shd w:val="clear" w:color="auto" w:fill="auto"/>
          </w:tcPr>
          <w:p w14:paraId="6F48E3F3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3144.420,</w:t>
            </w:r>
          </w:p>
        </w:tc>
      </w:tr>
      <w:tr w:rsidR="003158F8" w:rsidRPr="00357481" w14:paraId="66B7076D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5B8F40CF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1,0,3)</w:t>
            </w:r>
          </w:p>
        </w:tc>
        <w:tc>
          <w:tcPr>
            <w:tcW w:w="1946" w:type="dxa"/>
            <w:shd w:val="clear" w:color="auto" w:fill="auto"/>
          </w:tcPr>
          <w:p w14:paraId="21B6390A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3135.699</w:t>
            </w:r>
          </w:p>
        </w:tc>
      </w:tr>
      <w:tr w:rsidR="003158F8" w:rsidRPr="00357481" w14:paraId="3EC498E7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16A4D5CA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0,0,3)</w:t>
            </w:r>
          </w:p>
        </w:tc>
        <w:tc>
          <w:tcPr>
            <w:tcW w:w="1946" w:type="dxa"/>
            <w:shd w:val="clear" w:color="auto" w:fill="auto"/>
          </w:tcPr>
          <w:p w14:paraId="4CAA5D28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3529.566</w:t>
            </w:r>
          </w:p>
        </w:tc>
      </w:tr>
      <w:tr w:rsidR="003158F8" w:rsidRPr="00357481" w14:paraId="2EB4338B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172AB9CD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color w:val="FF0000"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FF0000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FF0000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FF0000"/>
                <w:sz w:val="32"/>
                <w:szCs w:val="32"/>
                <w:shd w:val="clear" w:color="auto" w:fill="FFFFFF"/>
              </w:rPr>
              <w:t>2,0,3)</w:t>
            </w:r>
          </w:p>
        </w:tc>
        <w:tc>
          <w:tcPr>
            <w:tcW w:w="1946" w:type="dxa"/>
            <w:shd w:val="clear" w:color="auto" w:fill="auto"/>
          </w:tcPr>
          <w:p w14:paraId="5D26A5D1" w14:textId="77777777" w:rsidR="003158F8" w:rsidRPr="00DB698C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FF0000"/>
                <w:sz w:val="32"/>
                <w:szCs w:val="32"/>
                <w:shd w:val="clear" w:color="auto" w:fill="FFFFFF"/>
              </w:rPr>
            </w:pPr>
            <w:r w:rsidRPr="00DB698C">
              <w:rPr>
                <w:rFonts w:ascii="TH Sarabun New" w:hAnsi="TH Sarabun New" w:cs="TH Sarabun New"/>
                <w:color w:val="FF0000"/>
                <w:sz w:val="32"/>
                <w:szCs w:val="32"/>
                <w:shd w:val="clear" w:color="auto" w:fill="FFFFFF"/>
              </w:rPr>
              <w:t>3133.381</w:t>
            </w:r>
          </w:p>
        </w:tc>
      </w:tr>
      <w:tr w:rsidR="003158F8" w:rsidRPr="00357481" w14:paraId="46562912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522A358F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3,0,3)</w:t>
            </w:r>
          </w:p>
        </w:tc>
        <w:tc>
          <w:tcPr>
            <w:tcW w:w="1946" w:type="dxa"/>
            <w:shd w:val="clear" w:color="auto" w:fill="auto"/>
          </w:tcPr>
          <w:p w14:paraId="38559587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3135.647</w:t>
            </w:r>
          </w:p>
        </w:tc>
      </w:tr>
      <w:tr w:rsidR="003158F8" w:rsidRPr="00357481" w14:paraId="5D41467D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727266E3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2,0,4)</w:t>
            </w:r>
          </w:p>
        </w:tc>
        <w:tc>
          <w:tcPr>
            <w:tcW w:w="1946" w:type="dxa"/>
            <w:shd w:val="clear" w:color="auto" w:fill="auto"/>
          </w:tcPr>
          <w:p w14:paraId="29E1FA04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3135.359</w:t>
            </w:r>
          </w:p>
        </w:tc>
      </w:tr>
      <w:tr w:rsidR="003158F8" w:rsidRPr="00357481" w14:paraId="7C2C314E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2C3A1DDA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1,0,4)</w:t>
            </w:r>
          </w:p>
        </w:tc>
        <w:tc>
          <w:tcPr>
            <w:tcW w:w="1946" w:type="dxa"/>
            <w:shd w:val="clear" w:color="auto" w:fill="auto"/>
          </w:tcPr>
          <w:p w14:paraId="4C97F203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3134.535</w:t>
            </w:r>
          </w:p>
        </w:tc>
      </w:tr>
      <w:tr w:rsidR="003158F8" w:rsidRPr="00357481" w14:paraId="44C59EE9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466C83D5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 w:rsidRPr="00357481">
              <w:rPr>
                <w:rFonts w:ascii="TH Sarabun New" w:hAnsi="TH Sarabun New" w:cs="TH Sarabun New"/>
                <w:b/>
                <w:b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3,0,2)</w:t>
            </w:r>
          </w:p>
        </w:tc>
        <w:tc>
          <w:tcPr>
            <w:tcW w:w="1946" w:type="dxa"/>
            <w:shd w:val="clear" w:color="auto" w:fill="auto"/>
          </w:tcPr>
          <w:p w14:paraId="4C0A5E04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3135.325</w:t>
            </w:r>
          </w:p>
        </w:tc>
      </w:tr>
      <w:tr w:rsidR="003158F8" w:rsidRPr="00357481" w14:paraId="61F85145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6C6E3A37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3,0,4)</w:t>
            </w:r>
          </w:p>
        </w:tc>
        <w:tc>
          <w:tcPr>
            <w:tcW w:w="1946" w:type="dxa"/>
            <w:shd w:val="clear" w:color="auto" w:fill="auto"/>
          </w:tcPr>
          <w:p w14:paraId="5BBC4D8F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3137.033</w:t>
            </w:r>
          </w:p>
        </w:tc>
      </w:tr>
      <w:tr w:rsidR="003158F8" w:rsidRPr="00357481" w14:paraId="66B73C27" w14:textId="77777777" w:rsidTr="00DB698C">
        <w:trPr>
          <w:jc w:val="center"/>
        </w:trPr>
        <w:tc>
          <w:tcPr>
            <w:tcW w:w="1701" w:type="dxa"/>
            <w:shd w:val="clear" w:color="auto" w:fill="auto"/>
          </w:tcPr>
          <w:p w14:paraId="0E52BA9B" w14:textId="77777777" w:rsidR="003158F8" w:rsidRPr="008C304F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proofErr w:type="gramStart"/>
            <w:r w:rsidRPr="008C304F">
              <w:rPr>
                <w:rFonts w:ascii="TH Sarabun New" w:hAnsi="TH Sarabun New" w:cs="TH Sarabun New"/>
                <w:b/>
                <w:bCs/>
                <w:i/>
                <w:iCs/>
                <w:color w:val="212121"/>
                <w:sz w:val="32"/>
                <w:szCs w:val="32"/>
                <w:shd w:val="clear" w:color="auto" w:fill="FFFFFF"/>
              </w:rPr>
              <w:t>ARIMAX</w:t>
            </w:r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(</w:t>
            </w:r>
            <w:proofErr w:type="gramEnd"/>
            <w:r w:rsidRPr="008C304F">
              <w:rPr>
                <w:rFonts w:ascii="TH Sarabun New" w:hAnsi="TH Sarabun New" w:cs="TH Sarabun New"/>
                <w:i/>
                <w:iCs/>
                <w:color w:val="212121"/>
                <w:sz w:val="32"/>
                <w:szCs w:val="32"/>
                <w:shd w:val="clear" w:color="auto" w:fill="FFFFFF"/>
              </w:rPr>
              <w:t>2,0,3)</w:t>
            </w:r>
          </w:p>
        </w:tc>
        <w:tc>
          <w:tcPr>
            <w:tcW w:w="1946" w:type="dxa"/>
            <w:shd w:val="clear" w:color="auto" w:fill="auto"/>
          </w:tcPr>
          <w:p w14:paraId="16CD8D6D" w14:textId="77777777" w:rsidR="003158F8" w:rsidRPr="00357481" w:rsidRDefault="003158F8" w:rsidP="003158F8">
            <w:pPr>
              <w:spacing w:after="0" w:line="240" w:lineRule="auto"/>
              <w:jc w:val="center"/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</w:pPr>
            <w:r w:rsidRPr="00357481">
              <w:rPr>
                <w:rFonts w:ascii="TH Sarabun New" w:hAnsi="TH Sarabun New" w:cs="TH Sarabun New"/>
                <w:color w:val="212121"/>
                <w:sz w:val="32"/>
                <w:szCs w:val="32"/>
                <w:shd w:val="clear" w:color="auto" w:fill="FFFFFF"/>
              </w:rPr>
              <w:t>3139.866</w:t>
            </w:r>
          </w:p>
        </w:tc>
      </w:tr>
    </w:tbl>
    <w:p w14:paraId="6EAD154B" w14:textId="77777777" w:rsidR="00DB698C" w:rsidRPr="00BF661D" w:rsidRDefault="00DB698C" w:rsidP="00BF661D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</w:p>
    <w:p w14:paraId="391FB01A" w14:textId="3651A289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ผลจากตารางที่ 4.</w:t>
      </w:r>
      <w:r w:rsidR="00DB698C">
        <w:rPr>
          <w:rFonts w:ascii="TH SarabunPSK" w:eastAsiaTheme="minorEastAsia" w:hAnsi="TH SarabunPSK" w:cs="TH SarabunPSK"/>
          <w:sz w:val="32"/>
          <w:szCs w:val="32"/>
        </w:rPr>
        <w:t>4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พบว่าตัวแบบที่ให้ค่า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AIC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ต่ำที่สุดคือตัวแบบ </w:t>
      </w:r>
      <w:r w:rsidRPr="00BF661D"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lang w:val="en-GB"/>
        </w:rPr>
        <w:t>ARIMA(</w:t>
      </w:r>
      <w:r w:rsidRPr="00BF661D"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cs/>
          <w:lang w:val="en-GB"/>
        </w:rPr>
        <w:t>2</w:t>
      </w:r>
      <w:r w:rsidRPr="00BF661D"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lang w:val="en-GB"/>
        </w:rPr>
        <w:t>,0,</w:t>
      </w:r>
      <w:r w:rsidRPr="00BF661D">
        <w:rPr>
          <w:rFonts w:ascii="TH SarabunPSK" w:eastAsiaTheme="minorEastAsia" w:hAnsi="TH SarabunPSK" w:cs="TH SarabunPSK"/>
          <w:b/>
          <w:bCs/>
          <w:i/>
          <w:iCs/>
          <w:sz w:val="32"/>
          <w:szCs w:val="32"/>
          <w:cs/>
          <w:lang w:val="en-GB"/>
        </w:rPr>
        <w:t>3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AIC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ที่ต่ำที่สุดที่ค่า 3133.381 โดยจะนำตัวแบบที่ให้ค่า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AIC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ต่ำที่สุดไปสร้างตัวแบบ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ต่อ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ซึ่งมีปัจจัยภายนอก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Exogenous Variable)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ที่ผ่านการทำ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ทั้งหมด 12 ปัจจัย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ได้แก่ </w:t>
      </w:r>
    </w:p>
    <w:p w14:paraId="0FB3B9A1" w14:textId="77777777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1.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ดัชนีราคาหุ้นตลาดหลักทรัพย์แห่งประเทศไทย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ย้อนหลัง1วัน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  <w:r w:rsidRPr="00BF661D">
        <w:rPr>
          <w:rFonts w:ascii="TH SarabunPSK" w:eastAsiaTheme="minorEastAsia" w:hAnsi="TH SarabunPSK" w:cs="TH SarabunPSK"/>
          <w:sz w:val="32"/>
          <w:szCs w:val="32"/>
          <w:vertAlign w:val="subscript"/>
          <w:lang w:val="en-GB"/>
        </w:rPr>
        <w:t>t-1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2.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Dow Jones Industrial Average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ประเทศสหรัฐอเมริกา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DOW)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>3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ราคาน้ำมันดิบ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เว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สต์เทกซัส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WTI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>4.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อัตราแลกเปลี่ยน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USD)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5.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ราคาทองคำแท่ง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GOLD)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6.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Hang Seng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ประเทศฮ่องกง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(Hang)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 xml:space="preserve">7.ดัชนี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Nikkie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225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ประเทศญี่ปุ่น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(NIK)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 xml:space="preserve">8.ดัชนี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Composite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ประเทศอินโดนีเซีย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JKSE)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9.ดัชนี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PSEI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ประเทศฟิลิปปินส์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(PSEI)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10.ดัชนี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Merval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Buenos Aires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ประเทศอาร์เจนตินา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(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Merval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>11.ดัชนีตลาดหลักทรัพย์ ประเทศสิงคโปร์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STI)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br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12.ดัชนี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FTSE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100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ประเทศอังกฤษ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FTSE)</w:t>
      </w:r>
    </w:p>
    <w:p w14:paraId="2A6ACF49" w14:textId="02D9E18E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โดยจะเลือกใช้ตัวแปรที่มีความสัมพันธ์ ในระดับนัยสำคัญที่ 0.01 ซึ่งได้แก่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PCA1, PCA2, PCA3, PCA5, PCA7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PCA8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รวมทั้งหมด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ตัวแปรที่ใช้ในการสร้างตัวแบบ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แต่เนื่องจากหลังการสร้างตัวแบบ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พบว่ามีค่าพารามิเตอร์ในตัวแบบ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บางตัวที่มีค่าไม่แตกต่างจาก 0 ที่ระดับนัยสำคัญ 0.05 </w:t>
      </w:r>
    </w:p>
    <w:p w14:paraId="5E9EE2AF" w14:textId="7E1EE8E7" w:rsidR="00BF661D" w:rsidRDefault="00BF661D" w:rsidP="00BF661D">
      <w:pPr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</w:t>
      </w:r>
      <w:r w:rsidR="006F30EE">
        <w:rPr>
          <w:rFonts w:ascii="TH SarabunPSK" w:eastAsiaTheme="minorEastAsia" w:hAnsi="TH SarabunPSK" w:cs="TH SarabunPSK"/>
          <w:b/>
          <w:bCs/>
          <w:sz w:val="32"/>
          <w:szCs w:val="32"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bookmarkStart w:id="84" w:name="_Hlk134907474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แสดงผลลัพธ์ของตัวแบบ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 xml:space="preserve">ARIMAX(2,0,3) </w:t>
      </w:r>
      <w:bookmarkEnd w:id="84"/>
    </w:p>
    <w:tbl>
      <w:tblPr>
        <w:tblW w:w="8359" w:type="dxa"/>
        <w:tblInd w:w="492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1"/>
        <w:gridCol w:w="1221"/>
        <w:gridCol w:w="1180"/>
        <w:gridCol w:w="1139"/>
        <w:gridCol w:w="1139"/>
        <w:gridCol w:w="2419"/>
      </w:tblGrid>
      <w:tr w:rsidR="006F30EE" w:rsidRPr="006F30EE" w14:paraId="6EE6BABB" w14:textId="77777777" w:rsidTr="00CE4550">
        <w:tc>
          <w:tcPr>
            <w:tcW w:w="8359" w:type="dxa"/>
            <w:gridSpan w:val="6"/>
            <w:shd w:val="clear" w:color="auto" w:fill="auto"/>
          </w:tcPr>
          <w:p w14:paraId="682858E2" w14:textId="77777777" w:rsidR="006F30EE" w:rsidRPr="006F30EE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SARIMAX Results</w:t>
            </w:r>
          </w:p>
        </w:tc>
      </w:tr>
      <w:tr w:rsidR="006F30EE" w:rsidRPr="00357481" w14:paraId="2326ECD0" w14:textId="77777777" w:rsidTr="00CE4550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2496869B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Dep.Variable</w:t>
            </w:r>
            <w:proofErr w:type="spell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SET50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3DB6A6B9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No. Observation: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380</w:t>
            </w:r>
          </w:p>
        </w:tc>
      </w:tr>
      <w:tr w:rsidR="006F30EE" w:rsidRPr="00357481" w14:paraId="787230AA" w14:textId="77777777" w:rsidTr="00CE4550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2757A6BB" w14:textId="6752B6D7" w:rsidR="006F30EE" w:rsidRPr="008C304F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r w:rsidRPr="008C304F"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  <w:t>Model</w:t>
            </w:r>
            <w:r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  <w:t>:</w:t>
            </w:r>
            <w:r w:rsidRPr="008C304F"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  <w:t xml:space="preserve"> </w:t>
            </w:r>
            <w:proofErr w:type="gramStart"/>
            <w:r w:rsidRPr="006F30EE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ARIMA(</w:t>
            </w:r>
            <w:proofErr w:type="gramEnd"/>
            <w:r w:rsidRPr="006F30EE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2,0,</w:t>
            </w:r>
            <w:r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3</w:t>
            </w:r>
            <w:r w:rsidRPr="006F30EE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)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68A40C21" w14:textId="49A0E16E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Log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Likehood</w:t>
            </w:r>
            <w:proofErr w:type="spell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-14</w:t>
            </w:r>
            <w:r w:rsidR="00C80FCE">
              <w:rPr>
                <w:rFonts w:ascii="TH Sarabun New" w:hAnsi="TH Sarabun New" w:cs="TH Sarabun New"/>
                <w:sz w:val="32"/>
                <w:szCs w:val="32"/>
              </w:rPr>
              <w:t>50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="00C80FCE">
              <w:rPr>
                <w:rFonts w:ascii="TH Sarabun New" w:hAnsi="TH Sarabun New" w:cs="TH Sarabun New"/>
                <w:sz w:val="32"/>
                <w:szCs w:val="32"/>
              </w:rPr>
              <w:t>090</w:t>
            </w:r>
          </w:p>
        </w:tc>
      </w:tr>
      <w:tr w:rsidR="006F30EE" w:rsidRPr="00357481" w14:paraId="286E9AAB" w14:textId="77777777" w:rsidTr="00CE4550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4FC1F26D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Date: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Tue, 25 Apr 2023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5E7E256C" w14:textId="32EC4AEC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AIC: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29</w:t>
            </w:r>
            <w:r w:rsidR="00C80FCE">
              <w:rPr>
                <w:rFonts w:ascii="TH Sarabun New" w:hAnsi="TH Sarabun New" w:cs="TH Sarabun New"/>
                <w:sz w:val="32"/>
                <w:szCs w:val="32"/>
              </w:rPr>
              <w:t>26.180</w:t>
            </w:r>
          </w:p>
        </w:tc>
      </w:tr>
      <w:tr w:rsidR="006F30EE" w:rsidRPr="00357481" w14:paraId="0C09BE2E" w14:textId="77777777" w:rsidTr="00CE4550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36306451" w14:textId="122D69F9" w:rsidR="006F30EE" w:rsidRPr="00C80FCE" w:rsidRDefault="006F30EE" w:rsidP="00C80FCE">
            <w:pPr>
              <w:spacing w:after="0" w:line="240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Time: </w:t>
            </w:r>
            <w:r w:rsidRPr="00C80FCE">
              <w:rPr>
                <w:rFonts w:ascii="TH Sarabun New" w:hAnsi="TH Sarabun New" w:cs="TH Sarabun New"/>
                <w:sz w:val="32"/>
                <w:szCs w:val="32"/>
              </w:rPr>
              <w:t>09.</w:t>
            </w:r>
            <w:r w:rsidR="00C80FCE" w:rsidRPr="00C80FCE">
              <w:rPr>
                <w:rFonts w:ascii="TH Sarabun New" w:hAnsi="TH Sarabun New" w:cs="TH Sarabun New"/>
                <w:sz w:val="32"/>
                <w:szCs w:val="32"/>
              </w:rPr>
              <w:t>46</w:t>
            </w:r>
            <w:r w:rsidRPr="00C80FCE">
              <w:rPr>
                <w:rFonts w:ascii="TH Sarabun New" w:hAnsi="TH Sarabun New" w:cs="TH Sarabun New"/>
                <w:sz w:val="32"/>
                <w:szCs w:val="32"/>
              </w:rPr>
              <w:t>.</w:t>
            </w:r>
            <w:r w:rsidR="00C80FCE" w:rsidRPr="00C80FCE"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79855B3A" w14:textId="4A71BB4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BIC: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29</w:t>
            </w:r>
            <w:r w:rsidR="00C80FCE">
              <w:rPr>
                <w:rFonts w:ascii="TH Sarabun New" w:hAnsi="TH Sarabun New" w:cs="TH Sarabun New"/>
                <w:sz w:val="32"/>
                <w:szCs w:val="32"/>
              </w:rPr>
              <w:t>77.402</w:t>
            </w:r>
          </w:p>
        </w:tc>
      </w:tr>
      <w:tr w:rsidR="006F30EE" w:rsidRPr="00357481" w14:paraId="04345156" w14:textId="77777777" w:rsidTr="00CE4550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6CD192CC" w14:textId="77777777" w:rsidR="006F30EE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Sample: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0-380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3EF97CC4" w14:textId="3EF1FB40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HQIC: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29</w:t>
            </w:r>
            <w:r w:rsidR="00C80FCE">
              <w:rPr>
                <w:rFonts w:ascii="TH Sarabun New" w:hAnsi="TH Sarabun New" w:cs="TH Sarabun New"/>
                <w:sz w:val="32"/>
                <w:szCs w:val="32"/>
              </w:rPr>
              <w:t>46.505</w:t>
            </w:r>
          </w:p>
        </w:tc>
      </w:tr>
      <w:tr w:rsidR="006F30EE" w:rsidRPr="00357481" w14:paraId="1928B795" w14:textId="77777777" w:rsidTr="00CE4550">
        <w:tc>
          <w:tcPr>
            <w:tcW w:w="8359" w:type="dxa"/>
            <w:gridSpan w:val="6"/>
            <w:shd w:val="clear" w:color="auto" w:fill="auto"/>
          </w:tcPr>
          <w:p w14:paraId="6620F375" w14:textId="77777777" w:rsidR="006F30EE" w:rsidRPr="00357481" w:rsidRDefault="006F30EE" w:rsidP="00CE4550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Covariance Type: </w:t>
            </w:r>
            <w:proofErr w:type="spellStart"/>
            <w:r w:rsidRPr="006F30EE">
              <w:rPr>
                <w:rFonts w:ascii="TH Sarabun New" w:hAnsi="TH Sarabun New" w:cs="TH Sarabun New"/>
                <w:sz w:val="32"/>
                <w:szCs w:val="32"/>
              </w:rPr>
              <w:t>opg</w:t>
            </w:r>
            <w:proofErr w:type="spellEnd"/>
          </w:p>
        </w:tc>
      </w:tr>
      <w:tr w:rsidR="006F30EE" w:rsidRPr="00357481" w14:paraId="702A9103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4A178E12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04B21233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coef</w:t>
            </w:r>
            <w:proofErr w:type="spellEnd"/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3E70D0D8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Std err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0908CFA8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Z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21303B3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P&gt;|Z|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1E81AF30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[0.025         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</w:t>
            </w: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0.975]</w:t>
            </w:r>
          </w:p>
        </w:tc>
      </w:tr>
      <w:tr w:rsidR="006F30EE" w:rsidRPr="000A082A" w14:paraId="1956C5C0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2C0A125B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const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196F070D" w14:textId="3B37D750" w:rsidR="00C80FCE" w:rsidRPr="000A082A" w:rsidRDefault="006F30EE" w:rsidP="00C80FC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9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45.5704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536E36F8" w14:textId="23E193D5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940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63F993E" w14:textId="4B62B6FA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063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0E6AE80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7CC12935" w14:textId="3B21A1AE" w:rsidR="006F30EE" w:rsidRPr="000A082A" w:rsidRDefault="006F30EE" w:rsidP="00CE4550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8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77.090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10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14</w:t>
            </w:r>
            <w:r>
              <w:rPr>
                <w:rFonts w:ascii="TH SarabunPSK" w:hAnsi="TH SarabunPSK" w:cs="TH SarabunPSK"/>
                <w:sz w:val="32"/>
                <w:szCs w:val="32"/>
              </w:rPr>
              <w:t>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051</w:t>
            </w:r>
          </w:p>
        </w:tc>
      </w:tr>
      <w:tr w:rsidR="006F30EE" w:rsidRPr="000A082A" w14:paraId="4F191E19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30ED1504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PC1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124C121F" w14:textId="0E0F94B3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12.8721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0B5FF6AC" w14:textId="36A39BF6" w:rsidR="006F30E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4.396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7B86DBEE" w14:textId="51B1E6D1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2.928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7FB0232E" w14:textId="1EBFDE1E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2342A74E" w14:textId="5DC12CA2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21.487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-4.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257</w:t>
            </w:r>
          </w:p>
        </w:tc>
      </w:tr>
      <w:tr w:rsidR="006F30EE" w:rsidRPr="000A082A" w14:paraId="1B0E60C9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11A478DB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6DBD1FE1" w14:textId="6D88033B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31.2620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0B7CEF08" w14:textId="6FDA404B" w:rsidR="006F30E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3.444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52EAB5C9" w14:textId="6A5A5BF6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9.077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14CBC7C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47E79A11" w14:textId="2B856219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-38.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012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-2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4.511</w:t>
            </w:r>
          </w:p>
        </w:tc>
      </w:tr>
      <w:tr w:rsidR="006F30EE" w:rsidRPr="000A082A" w14:paraId="7370A9BC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11A3B3FF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PC3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503D0139" w14:textId="3260D7DC" w:rsidR="006F30E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8.2498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4F64BB67" w14:textId="5B87CAF6" w:rsidR="006F30E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2.719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66763422" w14:textId="6C5CB330" w:rsidR="006F30E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3.034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5FBAF4C2" w14:textId="01DEE6D8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224CB2B6" w14:textId="66B9929D" w:rsidR="006F30E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2.920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 xml:space="preserve">               1</w:t>
            </w:r>
            <w:r>
              <w:rPr>
                <w:rFonts w:ascii="TH SarabunPSK" w:hAnsi="TH SarabunPSK" w:cs="TH SarabunPSK"/>
                <w:sz w:val="32"/>
                <w:szCs w:val="32"/>
              </w:rPr>
              <w:t>3.580</w:t>
            </w:r>
          </w:p>
        </w:tc>
      </w:tr>
      <w:tr w:rsidR="006F30EE" w:rsidRPr="000A082A" w14:paraId="4A47850D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442C8549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PC5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7B022240" w14:textId="0FE29A3A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-14.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7328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1BE8DE33" w14:textId="39253BAC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481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FA10233" w14:textId="5A6FC189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-4.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232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6EDE36CA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5DE8E289" w14:textId="41690D67" w:rsidR="006F30EE" w:rsidRPr="000A082A" w:rsidRDefault="006F30EE" w:rsidP="00C80FC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-21.53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56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7.</w:t>
            </w:r>
            <w:r w:rsidR="00C80FCE">
              <w:rPr>
                <w:rFonts w:ascii="TH SarabunPSK" w:hAnsi="TH SarabunPSK" w:cs="TH SarabunPSK"/>
                <w:sz w:val="32"/>
                <w:szCs w:val="32"/>
              </w:rPr>
              <w:t>9</w:t>
            </w:r>
            <w:r>
              <w:rPr>
                <w:rFonts w:ascii="TH SarabunPSK" w:hAnsi="TH SarabunPSK" w:cs="TH SarabunPSK"/>
                <w:sz w:val="32"/>
                <w:szCs w:val="32"/>
              </w:rPr>
              <w:t>09</w:t>
            </w:r>
          </w:p>
        </w:tc>
      </w:tr>
      <w:tr w:rsidR="00C80FCE" w:rsidRPr="000A082A" w14:paraId="0BF23FDF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47B98082" w14:textId="361D5692" w:rsidR="00C80FCE" w:rsidRDefault="00C80FC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PC7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3283E0FB" w14:textId="07BEEB6A" w:rsidR="00C80FCE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3.6188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085ACA4A" w14:textId="3062AB78" w:rsidR="00C80FCE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3.646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E0F28D7" w14:textId="3A41EFC8" w:rsidR="00C80FCE" w:rsidRDefault="00C80FCE" w:rsidP="00C80FCE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0.993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69E7D2C" w14:textId="122388DE" w:rsidR="00C80FCE" w:rsidRPr="000A082A" w:rsidRDefault="00C80FC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0.321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4934DC3F" w14:textId="65C234E5" w:rsidR="00C80FCE" w:rsidRDefault="00C80FCE" w:rsidP="00C80FC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-3.527              10.765</w:t>
            </w:r>
          </w:p>
        </w:tc>
      </w:tr>
      <w:tr w:rsidR="00C80FCE" w:rsidRPr="000A082A" w14:paraId="366C83A9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002A7949" w14:textId="314B88BC" w:rsidR="00C80FCE" w:rsidRDefault="00C80FC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PC8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787BA2E2" w14:textId="3AE640F2" w:rsidR="00C80FCE" w:rsidRDefault="00477C16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2.9125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3A24AF3D" w14:textId="5B9D0E40" w:rsidR="00C80FCE" w:rsidRDefault="00477C16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4.167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2C63980B" w14:textId="548F5C00" w:rsidR="00C80FCE" w:rsidRDefault="00477C16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0.699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03CCB285" w14:textId="473E3D6C" w:rsidR="00C80FCE" w:rsidRPr="000A082A" w:rsidRDefault="00477C16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0.485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5EE94798" w14:textId="1B533AE0" w:rsidR="00C80FCE" w:rsidRDefault="00477C16" w:rsidP="00C80FC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-5.254              11.079</w:t>
            </w:r>
          </w:p>
        </w:tc>
      </w:tr>
      <w:tr w:rsidR="006F30EE" w:rsidRPr="000A082A" w14:paraId="31889BD0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34C8110D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7A42E494" w14:textId="5F577171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</w:t>
            </w:r>
            <w:r w:rsidR="00477C16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1247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7347FF31" w14:textId="31026B1A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477C16">
              <w:rPr>
                <w:rFonts w:ascii="TH SarabunPSK" w:hAnsi="TH SarabunPSK" w:cs="TH SarabunPSK"/>
                <w:sz w:val="32"/>
                <w:szCs w:val="32"/>
              </w:rPr>
              <w:t>54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2C15FDB4" w14:textId="59B9B39C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="00477C16">
              <w:rPr>
                <w:rFonts w:ascii="TH SarabunPSK" w:hAnsi="TH SarabunPSK" w:cs="TH SarabunPSK"/>
                <w:sz w:val="32"/>
                <w:szCs w:val="32"/>
              </w:rPr>
              <w:t>296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62B2A274" w14:textId="41BD3DF0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477C16">
              <w:rPr>
                <w:rFonts w:ascii="TH SarabunPSK" w:hAnsi="TH SarabunPSK" w:cs="TH SarabunPSK"/>
                <w:sz w:val="32"/>
                <w:szCs w:val="32"/>
              </w:rPr>
              <w:t>022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7A0F2197" w14:textId="4FBB393E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477C16">
              <w:rPr>
                <w:rFonts w:ascii="TH SarabunPSK" w:hAnsi="TH SarabunPSK" w:cs="TH SarabunPSK"/>
                <w:sz w:val="32"/>
                <w:szCs w:val="32"/>
              </w:rPr>
              <w:t>18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0.</w:t>
            </w:r>
            <w:r w:rsidR="00477C16">
              <w:rPr>
                <w:rFonts w:ascii="TH SarabunPSK" w:hAnsi="TH SarabunPSK" w:cs="TH SarabunPSK"/>
                <w:sz w:val="32"/>
                <w:szCs w:val="32"/>
              </w:rPr>
              <w:t>231</w:t>
            </w:r>
          </w:p>
        </w:tc>
      </w:tr>
      <w:tr w:rsidR="006F30EE" w:rsidRPr="000A082A" w14:paraId="30AD21F8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60CE3B13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62BD30CD" w14:textId="293441F5" w:rsidR="006F30EE" w:rsidRPr="000A082A" w:rsidRDefault="00477C16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0.8490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0F060DB4" w14:textId="0FE1094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477C16">
              <w:rPr>
                <w:rFonts w:ascii="TH SarabunPSK" w:hAnsi="TH SarabunPSK" w:cs="TH SarabunPSK"/>
                <w:sz w:val="32"/>
                <w:szCs w:val="32"/>
              </w:rPr>
              <w:t>053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76487513" w14:textId="57C86551" w:rsidR="006F30EE" w:rsidRPr="000A082A" w:rsidRDefault="00477C16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15.933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54C04D11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7059660E" w14:textId="63A228CF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745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  0.95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</w:tr>
      <w:tr w:rsidR="006F30EE" w:rsidRPr="000A082A" w14:paraId="04381E24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7CFCFCBC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1078A9BE" w14:textId="6E68DC73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</w:t>
            </w:r>
            <w:r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6</w:t>
            </w:r>
            <w:r w:rsidR="000B136B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142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001491CE" w14:textId="3777338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61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02A2CA8" w14:textId="49D69E92" w:rsidR="006F30EE" w:rsidRPr="000A082A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9.992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5CFFF1F0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61F1618C" w14:textId="5E39B882" w:rsidR="006F30EE" w:rsidRPr="000A082A" w:rsidRDefault="000B136B" w:rsidP="00CE4550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0.494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 xml:space="preserve">               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>0.7</w:t>
            </w:r>
            <w:r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</w:tr>
      <w:tr w:rsidR="006F30EE" w:rsidRPr="000A082A" w14:paraId="374AD6B2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77E8FC3A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40214344" w14:textId="0BA61D56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-0.</w:t>
            </w:r>
            <w:r w:rsidR="000B136B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2509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571E6DD4" w14:textId="16AAF92B" w:rsidR="006F30EE" w:rsidRPr="000A082A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0.061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5684DF5" w14:textId="7ADDAFA6" w:rsidR="006F30EE" w:rsidRPr="000A082A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-4.085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D839814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4C6E1C91" w14:textId="0F31F569" w:rsidR="006F30EE" w:rsidRPr="000A082A" w:rsidRDefault="006F30EE" w:rsidP="00CE4550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-0.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371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-0.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131</w:t>
            </w:r>
          </w:p>
        </w:tc>
      </w:tr>
      <w:tr w:rsidR="000B136B" w:rsidRPr="000A082A" w14:paraId="5C95C75D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7D9A720E" w14:textId="3D852A01" w:rsidR="000B136B" w:rsidRDefault="000B136B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29167D4C" w14:textId="4807E06F" w:rsidR="000B136B" w:rsidRDefault="000B136B" w:rsidP="000B136B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0.0668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5ED189F9" w14:textId="62D6BE63" w:rsidR="000B136B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0.057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27A70C98" w14:textId="67D5CFFF" w:rsidR="000B136B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1.170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E9AF5B7" w14:textId="674B2C6A" w:rsidR="000B136B" w:rsidRPr="000A082A" w:rsidRDefault="000B136B" w:rsidP="000B136B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0.242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29D146CC" w14:textId="623733F3" w:rsidR="000B136B" w:rsidRDefault="000B136B" w:rsidP="00CE4550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-0.045               0.179</w:t>
            </w:r>
          </w:p>
        </w:tc>
      </w:tr>
      <w:tr w:rsidR="006F30EE" w:rsidRPr="000A082A" w14:paraId="12E10F5E" w14:textId="77777777" w:rsidTr="00CE4550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4D1B3358" w14:textId="77777777" w:rsidR="006F30EE" w:rsidRPr="00357481" w:rsidRDefault="006F30EE" w:rsidP="00CE4550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Sigma2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278D9827" w14:textId="3F1F7069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9.2924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7E12DA32" w14:textId="0F037C01" w:rsidR="006F30EE" w:rsidRPr="000A082A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5.164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4499BB0" w14:textId="5D4BAFF9" w:rsidR="006F30EE" w:rsidRPr="000A082A" w:rsidRDefault="000B136B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23.101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06E67B98" w14:textId="77777777" w:rsidR="006F30EE" w:rsidRPr="000A082A" w:rsidRDefault="006F30EE" w:rsidP="00CE4550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532022BA" w14:textId="5C64F44C" w:rsidR="006F30EE" w:rsidRPr="000A082A" w:rsidRDefault="006F30EE" w:rsidP="00CE4550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9.171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12</w:t>
            </w:r>
            <w:r w:rsidR="000B136B">
              <w:rPr>
                <w:rFonts w:ascii="TH SarabunPSK" w:hAnsi="TH SarabunPSK" w:cs="TH SarabunPSK"/>
                <w:sz w:val="32"/>
                <w:szCs w:val="32"/>
              </w:rPr>
              <w:t>9.414</w:t>
            </w:r>
          </w:p>
        </w:tc>
      </w:tr>
    </w:tbl>
    <w:p w14:paraId="2FFF354C" w14:textId="77777777" w:rsidR="000B136B" w:rsidRDefault="000B136B" w:rsidP="00BF661D">
      <w:pPr>
        <w:rPr>
          <w:rFonts w:ascii="TH SarabunPSK" w:eastAsiaTheme="minorEastAsia" w:hAnsi="TH SarabunPSK" w:cs="TH SarabunPSK"/>
          <w:sz w:val="32"/>
          <w:szCs w:val="32"/>
        </w:rPr>
      </w:pPr>
    </w:p>
    <w:p w14:paraId="6EBD7C1F" w14:textId="6CAC783A" w:rsidR="006F30EE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จากผลลัพธ์ตัวแบบ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ARIMAX(2,0,3)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พบว่ามีพารามิเตอร์ในตัวแบบบางตัวที่ไม่แตกต่างจาก 0 ที่ระดับนัยสำคัญ 0.05 จึงทำการปรับปรุงตัวแบบใหม่เป็นตัวแบบ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ARIMAX(2,0,2)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</w:p>
    <w:p w14:paraId="22DD2663" w14:textId="0CB993E4" w:rsidR="00B4689A" w:rsidRPr="007E0A54" w:rsidRDefault="00BF661D" w:rsidP="006F30EE">
      <w:pPr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>ตารางที่ 4.</w:t>
      </w:r>
      <w:r w:rsidR="003158F8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ผลลัพธ์ของตัวแบบ 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>ARIMAX(2,0,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cs/>
          <w:lang w:val="en-GB"/>
        </w:rPr>
        <w:t>2</w:t>
      </w:r>
      <w:r w:rsidRPr="00BF661D"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  <w:t xml:space="preserve">) </w:t>
      </w:r>
    </w:p>
    <w:tbl>
      <w:tblPr>
        <w:tblW w:w="8359" w:type="dxa"/>
        <w:tblInd w:w="492" w:type="dxa"/>
        <w:tblBorders>
          <w:top w:val="single" w:sz="4" w:space="0" w:color="000000"/>
          <w:bottom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1"/>
        <w:gridCol w:w="1221"/>
        <w:gridCol w:w="1180"/>
        <w:gridCol w:w="1139"/>
        <w:gridCol w:w="1139"/>
        <w:gridCol w:w="2419"/>
      </w:tblGrid>
      <w:tr w:rsidR="006F30EE" w:rsidRPr="00357481" w14:paraId="0096B921" w14:textId="77777777" w:rsidTr="00D267B1">
        <w:tc>
          <w:tcPr>
            <w:tcW w:w="8359" w:type="dxa"/>
            <w:gridSpan w:val="6"/>
            <w:shd w:val="clear" w:color="auto" w:fill="auto"/>
          </w:tcPr>
          <w:p w14:paraId="53BC79BA" w14:textId="6BBB80BD" w:rsidR="006F30EE" w:rsidRPr="006F30EE" w:rsidRDefault="006F30EE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SARIMAX Results</w:t>
            </w:r>
          </w:p>
        </w:tc>
      </w:tr>
      <w:tr w:rsidR="008C304F" w:rsidRPr="00357481" w14:paraId="1477C645" w14:textId="77777777" w:rsidTr="006F30EE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158C8427" w14:textId="009EA939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Dep.Variable</w:t>
            </w:r>
            <w:proofErr w:type="spellEnd"/>
            <w:r w:rsid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SET50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22C902A9" w14:textId="5DEEC2CE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No. Observation</w:t>
            </w:r>
            <w:r w:rsid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380</w:t>
            </w:r>
          </w:p>
        </w:tc>
      </w:tr>
      <w:tr w:rsidR="008C304F" w:rsidRPr="00357481" w14:paraId="175DC4C3" w14:textId="77777777" w:rsidTr="006F30EE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404A42B6" w14:textId="61CEA85A" w:rsidR="008C304F" w:rsidRPr="008C304F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</w:pPr>
            <w:r w:rsidRPr="008C304F"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  <w:t>Model</w:t>
            </w:r>
            <w:r w:rsidR="006F30EE"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  <w:t>:</w:t>
            </w:r>
            <w:r w:rsidRPr="008C304F">
              <w:rPr>
                <w:rFonts w:ascii="TH Sarabun New" w:hAnsi="TH Sarabun New" w:cs="TH Sarabun New"/>
                <w:b/>
                <w:bCs/>
                <w:i/>
                <w:iCs/>
                <w:sz w:val="32"/>
                <w:szCs w:val="32"/>
              </w:rPr>
              <w:t xml:space="preserve"> </w:t>
            </w:r>
            <w:proofErr w:type="gramStart"/>
            <w:r w:rsidRPr="006F30EE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ARIMA(</w:t>
            </w:r>
            <w:proofErr w:type="gramEnd"/>
            <w:r w:rsidRPr="006F30EE">
              <w:rPr>
                <w:rFonts w:ascii="TH Sarabun New" w:hAnsi="TH Sarabun New" w:cs="TH Sarabun New"/>
                <w:i/>
                <w:iCs/>
                <w:sz w:val="32"/>
                <w:szCs w:val="32"/>
              </w:rPr>
              <w:t>2,0,2)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27B9A0E2" w14:textId="61637D8E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Log </w:t>
            </w:r>
            <w:proofErr w:type="spell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Likehood</w:t>
            </w:r>
            <w:proofErr w:type="spellEnd"/>
            <w:r w:rsid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-1449.433</w:t>
            </w:r>
          </w:p>
        </w:tc>
      </w:tr>
      <w:tr w:rsidR="008C304F" w:rsidRPr="00357481" w14:paraId="4F4C6ED3" w14:textId="77777777" w:rsidTr="006F30EE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17098767" w14:textId="6D76824D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Date: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Tue, 25 Apr 2023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12728B08" w14:textId="40D4A254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AIC</w:t>
            </w:r>
            <w:r w:rsid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2918.886</w:t>
            </w:r>
          </w:p>
        </w:tc>
      </w:tr>
      <w:tr w:rsidR="008C304F" w:rsidRPr="00357481" w14:paraId="6328713C" w14:textId="77777777" w:rsidTr="006F30EE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78A434E2" w14:textId="30CC321E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Time: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18.27.20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1FCBA93E" w14:textId="38644004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BIC</w:t>
            </w:r>
            <w:r w:rsid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:</w:t>
            </w: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2958.267</w:t>
            </w:r>
          </w:p>
        </w:tc>
      </w:tr>
      <w:tr w:rsidR="008C304F" w:rsidRPr="00357481" w14:paraId="7195D636" w14:textId="77777777" w:rsidTr="006F30EE">
        <w:tc>
          <w:tcPr>
            <w:tcW w:w="3662" w:type="dxa"/>
            <w:gridSpan w:val="3"/>
            <w:tcBorders>
              <w:right w:val="nil"/>
            </w:tcBorders>
            <w:shd w:val="clear" w:color="auto" w:fill="auto"/>
          </w:tcPr>
          <w:p w14:paraId="1EEC48C7" w14:textId="5F39856F" w:rsidR="008C304F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Sample: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0-380</w:t>
            </w:r>
          </w:p>
        </w:tc>
        <w:tc>
          <w:tcPr>
            <w:tcW w:w="4697" w:type="dxa"/>
            <w:gridSpan w:val="3"/>
            <w:tcBorders>
              <w:left w:val="nil"/>
            </w:tcBorders>
            <w:shd w:val="clear" w:color="auto" w:fill="auto"/>
          </w:tcPr>
          <w:p w14:paraId="3CD5CFE8" w14:textId="76680869" w:rsidR="008C304F" w:rsidRPr="00357481" w:rsidRDefault="008C304F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HQIC</w:t>
            </w:r>
            <w:r w:rsidR="006F30EE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: </w:t>
            </w:r>
            <w:r w:rsidRPr="006F30EE">
              <w:rPr>
                <w:rFonts w:ascii="TH Sarabun New" w:hAnsi="TH Sarabun New" w:cs="TH Sarabun New"/>
                <w:sz w:val="32"/>
                <w:szCs w:val="32"/>
              </w:rPr>
              <w:t>2934.500</w:t>
            </w:r>
          </w:p>
        </w:tc>
      </w:tr>
      <w:tr w:rsidR="006F30EE" w:rsidRPr="00357481" w14:paraId="062B6BA3" w14:textId="77777777" w:rsidTr="003031B0">
        <w:tc>
          <w:tcPr>
            <w:tcW w:w="8359" w:type="dxa"/>
            <w:gridSpan w:val="6"/>
            <w:shd w:val="clear" w:color="auto" w:fill="auto"/>
          </w:tcPr>
          <w:p w14:paraId="58491159" w14:textId="5D3C70C1" w:rsidR="006F30EE" w:rsidRPr="00357481" w:rsidRDefault="006F30EE" w:rsidP="006F30EE">
            <w:pPr>
              <w:spacing w:after="0" w:line="24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Covariance Type: </w:t>
            </w:r>
            <w:proofErr w:type="spellStart"/>
            <w:r w:rsidRPr="006F30EE">
              <w:rPr>
                <w:rFonts w:ascii="TH Sarabun New" w:hAnsi="TH Sarabun New" w:cs="TH Sarabun New"/>
                <w:sz w:val="32"/>
                <w:szCs w:val="32"/>
              </w:rPr>
              <w:t>opg</w:t>
            </w:r>
            <w:proofErr w:type="spellEnd"/>
          </w:p>
        </w:tc>
      </w:tr>
      <w:tr w:rsidR="00B4689A" w:rsidRPr="00357481" w14:paraId="63788099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29FB1A40" w14:textId="77777777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212AC08D" w14:textId="77777777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spellStart"/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coef</w:t>
            </w:r>
            <w:proofErr w:type="spellEnd"/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002996A7" w14:textId="77777777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Std err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56852556" w14:textId="77777777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Z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CF63593" w14:textId="77777777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P&gt;|Z|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1C722EC2" w14:textId="5C45092B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[0.025         </w:t>
            </w:r>
            <w:r w:rsidR="000A082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 xml:space="preserve">   </w:t>
            </w:r>
            <w:r w:rsidRPr="00357481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0.975]</w:t>
            </w:r>
          </w:p>
        </w:tc>
      </w:tr>
      <w:tr w:rsidR="00B4689A" w:rsidRPr="00357481" w14:paraId="1749001C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570AA8AC" w14:textId="39A4722C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const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4EF5B3F0" w14:textId="61CAE5E3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937.5339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4304D5C7" w14:textId="1FC51BE6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35.239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2B8A1A19" w14:textId="328FB6E5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0A082A">
              <w:rPr>
                <w:rFonts w:ascii="TH SarabunPSK" w:hAnsi="TH SarabunPSK" w:cs="TH SarabunPSK"/>
                <w:sz w:val="32"/>
                <w:szCs w:val="32"/>
              </w:rPr>
              <w:t>6.605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6C17ECA6" w14:textId="376DFDA5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</w:t>
            </w:r>
            <w:r w:rsidR="000A082A" w:rsidRPr="000A082A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6CDE85A7" w14:textId="5D85637F" w:rsidR="00B4689A" w:rsidRPr="000A082A" w:rsidRDefault="000A082A" w:rsidP="006F30EE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868.46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>7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>
              <w:rPr>
                <w:rFonts w:ascii="TH SarabunPSK" w:hAnsi="TH SarabunPSK" w:cs="TH SarabunPSK"/>
                <w:sz w:val="32"/>
                <w:szCs w:val="32"/>
              </w:rPr>
              <w:t>1006.601</w:t>
            </w:r>
          </w:p>
        </w:tc>
      </w:tr>
      <w:tr w:rsidR="00B4689A" w:rsidRPr="00357481" w14:paraId="00A9619B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537699D5" w14:textId="1AC550BE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PC1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07F85F04" w14:textId="596491CD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-9.6185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5E61DFBD" w14:textId="18BDA33E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2.825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6BD133D8" w14:textId="61B5204D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-3.405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53BECBAC" w14:textId="77777777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0.001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59985608" w14:textId="78B50331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-15.155             -4.082</w:t>
            </w:r>
          </w:p>
        </w:tc>
      </w:tr>
      <w:tr w:rsidR="00B4689A" w:rsidRPr="00357481" w14:paraId="4996EA53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014ECC10" w14:textId="42C7B732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46F74027" w14:textId="026785F3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-33.9232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1664F6CE" w14:textId="2622BFF7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2.183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A5D0B96" w14:textId="026CFF71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-15.537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E924FA9" w14:textId="77777777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6E06DBE3" w14:textId="73E44881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-38.203           -29.644</w:t>
            </w:r>
          </w:p>
        </w:tc>
      </w:tr>
      <w:tr w:rsidR="00B4689A" w:rsidRPr="00357481" w14:paraId="4937A407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7D38B847" w14:textId="78F38392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PC3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040273FB" w14:textId="7BF1DEBF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7.7357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6D282525" w14:textId="782DC6DF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2.165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825E8CA" w14:textId="5CE2B1E1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.573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21605A09" w14:textId="4739DB62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086ADE25" w14:textId="3FC6A0B5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3.429               11.979</w:t>
            </w:r>
          </w:p>
        </w:tc>
      </w:tr>
      <w:tr w:rsidR="00B4689A" w:rsidRPr="00357481" w14:paraId="5CA1CBEC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307451C7" w14:textId="2DD5B056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PC5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7972196E" w14:textId="75520787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-14.6701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29467E82" w14:textId="144B15B2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3.501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0700A49" w14:textId="73952D46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-4.191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54749D1" w14:textId="65277013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0AE7B2B7" w14:textId="3E1AA080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-21.531             -7.809</w:t>
            </w:r>
          </w:p>
        </w:tc>
      </w:tr>
      <w:tr w:rsidR="00B4689A" w:rsidRPr="00357481" w14:paraId="1FABE28C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4D8BBFEA" w14:textId="7CA6BBF9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054E5F9C" w14:textId="361D1B18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</w:t>
            </w:r>
            <w:r w:rsidR="002D17E7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0933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2AB690DB" w14:textId="0BDF521C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36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8DFE957" w14:textId="07EB9E17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2.572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010788E6" w14:textId="63BA15B6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Pr="000A082A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191B8E50" w14:textId="62EE91E5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0.022                0.164</w:t>
            </w:r>
          </w:p>
        </w:tc>
      </w:tr>
      <w:tr w:rsidR="00B4689A" w:rsidRPr="00357481" w14:paraId="38561099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5AA19E43" w14:textId="241D7B3E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ar.L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05415E7D" w14:textId="6842938A" w:rsidR="00B4689A" w:rsidRPr="000A082A" w:rsidRDefault="006F30EE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0.8858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37D29556" w14:textId="577A2352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>35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24B7D95D" w14:textId="32F510B6" w:rsidR="00B4689A" w:rsidRPr="000A082A" w:rsidRDefault="006F30EE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25.272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3C1A8573" w14:textId="77777777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607E5D40" w14:textId="63D314E7" w:rsidR="00B4689A" w:rsidRPr="000A082A" w:rsidRDefault="000A082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0.817                0.955</w:t>
            </w:r>
          </w:p>
        </w:tc>
      </w:tr>
      <w:tr w:rsidR="00B4689A" w:rsidRPr="00357481" w14:paraId="191A1528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093251FA" w14:textId="6854F48F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6A7F9A71" w14:textId="442EF5D9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0.</w:t>
            </w:r>
            <w:r w:rsidR="00276B48"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6317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3C54CADA" w14:textId="43F6F3CA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>48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BF6D2F5" w14:textId="5DE7F756" w:rsidR="00B4689A" w:rsidRPr="000A082A" w:rsidRDefault="006F30EE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="00B4689A" w:rsidRPr="000A082A">
              <w:rPr>
                <w:rFonts w:ascii="TH SarabunPSK" w:hAnsi="TH SarabunPSK" w:cs="TH SarabunPSK"/>
                <w:sz w:val="32"/>
                <w:szCs w:val="32"/>
              </w:rPr>
              <w:t>.0</w:t>
            </w:r>
            <w:r>
              <w:rPr>
                <w:rFonts w:ascii="TH SarabunPSK" w:hAnsi="TH SarabunPSK" w:cs="TH SarabunPSK"/>
                <w:sz w:val="32"/>
                <w:szCs w:val="32"/>
              </w:rPr>
              <w:t>46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6707B899" w14:textId="21C69AD5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6F30EE">
              <w:rPr>
                <w:rFonts w:ascii="TH SarabunPSK" w:hAnsi="TH SarabunPSK" w:cs="TH SarabunPSK"/>
                <w:sz w:val="32"/>
                <w:szCs w:val="32"/>
              </w:rPr>
              <w:t>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2E41BD3E" w14:textId="5FB141E3" w:rsidR="00B4689A" w:rsidRPr="000A082A" w:rsidRDefault="000A082A" w:rsidP="000A082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0.537                0.727</w:t>
            </w:r>
          </w:p>
        </w:tc>
      </w:tr>
      <w:tr w:rsidR="00B4689A" w:rsidRPr="00357481" w14:paraId="00E2BEC0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3793E0C1" w14:textId="3CDAEC3A" w:rsidR="00B4689A" w:rsidRPr="00357481" w:rsidRDefault="00B4689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proofErr w:type="gramStart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ma.L</w:t>
            </w:r>
            <w:proofErr w:type="gramEnd"/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3F221744" w14:textId="550FC989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</w:pPr>
            <w:r>
              <w:rPr>
                <w:rFonts w:ascii="TH SarabunPSK" w:hAnsi="TH SarabunPSK" w:cs="TH SarabunPSK"/>
                <w:color w:val="212121"/>
                <w:sz w:val="32"/>
                <w:szCs w:val="32"/>
                <w:shd w:val="clear" w:color="auto" w:fill="FFFFFF"/>
              </w:rPr>
              <w:t>-0.3302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19E36CAA" w14:textId="7A32F9BF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37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44CC6AE2" w14:textId="30C2BF09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-9.041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712D319F" w14:textId="77777777" w:rsidR="00B4689A" w:rsidRPr="000A082A" w:rsidRDefault="00B4689A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A082A"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6DD59293" w14:textId="612572E6" w:rsidR="00B4689A" w:rsidRPr="000A082A" w:rsidRDefault="000A082A" w:rsidP="000A082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-0.40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2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     </w:t>
            </w:r>
            <w:r w:rsidR="002D17E7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>0.259</w:t>
            </w:r>
          </w:p>
        </w:tc>
      </w:tr>
      <w:tr w:rsidR="00B4689A" w:rsidRPr="00357481" w14:paraId="23E1CD50" w14:textId="77777777" w:rsidTr="006F30EE">
        <w:tc>
          <w:tcPr>
            <w:tcW w:w="1261" w:type="dxa"/>
            <w:tcBorders>
              <w:right w:val="nil"/>
            </w:tcBorders>
            <w:shd w:val="clear" w:color="auto" w:fill="auto"/>
          </w:tcPr>
          <w:p w14:paraId="4A7462B5" w14:textId="59279977" w:rsidR="00B4689A" w:rsidRPr="00357481" w:rsidRDefault="000A082A" w:rsidP="000A082A">
            <w:pPr>
              <w:spacing w:after="0" w:line="24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Sigma2</w:t>
            </w:r>
          </w:p>
        </w:tc>
        <w:tc>
          <w:tcPr>
            <w:tcW w:w="1221" w:type="dxa"/>
            <w:tcBorders>
              <w:left w:val="nil"/>
              <w:right w:val="nil"/>
            </w:tcBorders>
            <w:shd w:val="clear" w:color="auto" w:fill="auto"/>
          </w:tcPr>
          <w:p w14:paraId="6DFBA92B" w14:textId="095970E1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118.2637</w:t>
            </w:r>
          </w:p>
        </w:tc>
        <w:tc>
          <w:tcPr>
            <w:tcW w:w="1180" w:type="dxa"/>
            <w:tcBorders>
              <w:left w:val="nil"/>
              <w:right w:val="nil"/>
            </w:tcBorders>
            <w:shd w:val="clear" w:color="auto" w:fill="auto"/>
          </w:tcPr>
          <w:p w14:paraId="6A95DAA4" w14:textId="74E47304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4.959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11F1C7E2" w14:textId="33C5C80A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23.848</w:t>
            </w:r>
          </w:p>
        </w:tc>
        <w:tc>
          <w:tcPr>
            <w:tcW w:w="1139" w:type="dxa"/>
            <w:tcBorders>
              <w:left w:val="nil"/>
              <w:right w:val="nil"/>
            </w:tcBorders>
            <w:shd w:val="clear" w:color="auto" w:fill="auto"/>
          </w:tcPr>
          <w:p w14:paraId="038DD7B6" w14:textId="432F69B4" w:rsidR="00B4689A" w:rsidRPr="000A082A" w:rsidRDefault="002D17E7" w:rsidP="000A082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0.000</w:t>
            </w:r>
          </w:p>
        </w:tc>
        <w:tc>
          <w:tcPr>
            <w:tcW w:w="2419" w:type="dxa"/>
            <w:tcBorders>
              <w:left w:val="nil"/>
            </w:tcBorders>
            <w:shd w:val="clear" w:color="auto" w:fill="auto"/>
          </w:tcPr>
          <w:p w14:paraId="739913D7" w14:textId="200C82A8" w:rsidR="00B4689A" w:rsidRPr="000A082A" w:rsidRDefault="002D17E7" w:rsidP="002D17E7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108.544          127.983</w:t>
            </w:r>
          </w:p>
        </w:tc>
      </w:tr>
    </w:tbl>
    <w:p w14:paraId="1F782384" w14:textId="474C2734" w:rsidR="002D17E7" w:rsidRPr="00BF661D" w:rsidRDefault="002D17E7" w:rsidP="000B136B">
      <w:pPr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0DF6065F" w14:textId="2F8D3E2F" w:rsid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ซึ่งจากผลลัพธ์ของตัวแบบ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ARIMAX(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,0,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) 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พบว่าพารามิเตอร์ทุกตัวมีค่าแตกต่างจาก 0 ที่ระดับนัยสำคัญ 0.05 และจากตัวผลลัพธ์ของตัวแบบสามารถอธิบายเป็นสมการได้ดังนี้</w:t>
      </w:r>
      <w:r w:rsidRPr="00BF661D">
        <w:rPr>
          <w:rFonts w:ascii="TH SarabunPSK" w:eastAsiaTheme="minorEastAsia" w:hAnsi="TH SarabunPSK" w:cs="TH SarabunPSK"/>
          <w:position w:val="-12"/>
          <w:sz w:val="32"/>
          <w:szCs w:val="32"/>
          <w:cs/>
          <w:lang w:val="en-GB"/>
        </w:rPr>
        <w:object w:dxaOrig="11079" w:dyaOrig="380" w14:anchorId="3F80D725">
          <v:shape id="_x0000_i1346" type="#_x0000_t75" style="width:472.2pt;height:18pt" o:ole="">
            <v:imagedata r:id="rId643" o:title=""/>
          </v:shape>
          <o:OLEObject Type="Embed" ProgID="Equation.DSMT4" ShapeID="_x0000_i1346" DrawAspect="Content" ObjectID="_1745853089" r:id="rId644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</w:p>
    <w:p w14:paraId="43636AE3" w14:textId="77777777" w:rsidR="000B136B" w:rsidRPr="00BF661D" w:rsidRDefault="000B136B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25F10BA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 xml:space="preserve">- </w:t>
      </w:r>
      <w:r w:rsidRPr="00BF661D">
        <w:rPr>
          <w:rFonts w:ascii="TH SarabunPSK" w:eastAsiaTheme="minorEastAsia" w:hAnsi="TH SarabunPSK" w:cs="TH SarabunPSK"/>
          <w:sz w:val="32"/>
          <w:szCs w:val="32"/>
          <w:u w:val="single"/>
          <w:cs/>
          <w:lang w:val="en-GB"/>
        </w:rPr>
        <w:t>การตรวจสอบความถูกต้อง (</w:t>
      </w:r>
      <w:r w:rsidRPr="00BF661D">
        <w:rPr>
          <w:rFonts w:ascii="TH SarabunPSK" w:eastAsiaTheme="minorEastAsia" w:hAnsi="TH SarabunPSK" w:cs="TH SarabunPSK"/>
          <w:sz w:val="32"/>
          <w:szCs w:val="32"/>
          <w:u w:val="single"/>
          <w:lang w:val="en-GB"/>
        </w:rPr>
        <w:t>Diagnostic Checking)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</w:p>
    <w:p w14:paraId="65F7ACEF" w14:textId="24F8D767" w:rsid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ก) ทดสอบความเป็นอิสระของข้อมูลอนุกรมเวลา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เมื่อทำการประมวลผลผ่านการทำ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Ljung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and Box Test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เพื่อทดสอบคุณสมบัติความเป็น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White Noise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ของความคลาดเคลื่อนของตัวแบบพยากรณ์ สามารถแสดงผลได้ดังต่อไปนี้</w:t>
      </w:r>
    </w:p>
    <w:p w14:paraId="48E867DB" w14:textId="77777777" w:rsidR="00CA2B5C" w:rsidRPr="00BF661D" w:rsidRDefault="00CA2B5C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55381870" w14:textId="1AD603F4" w:rsidR="000B136B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bookmarkStart w:id="85" w:name="_Hlk134907578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</w:t>
      </w:r>
      <w:r w:rsidR="003158F8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7</w:t>
      </w:r>
      <w:r w:rsidR="00B4689A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ผลการทดสอบ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Ljung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and Box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เพื่อประเมิน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White Noise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ที่นำมาพยากรณ์</w:t>
      </w:r>
    </w:p>
    <w:tbl>
      <w:tblPr>
        <w:tblStyle w:val="TableGrid"/>
        <w:tblW w:w="874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6"/>
        <w:gridCol w:w="1184"/>
        <w:gridCol w:w="2726"/>
        <w:gridCol w:w="2647"/>
      </w:tblGrid>
      <w:tr w:rsidR="00BF661D" w:rsidRPr="00BF661D" w14:paraId="50C27746" w14:textId="77777777" w:rsidTr="00CA2B5C">
        <w:trPr>
          <w:trHeight w:val="414"/>
          <w:jc w:val="center"/>
        </w:trPr>
        <w:tc>
          <w:tcPr>
            <w:tcW w:w="2186" w:type="dxa"/>
            <w:tcBorders>
              <w:top w:val="single" w:sz="4" w:space="0" w:color="auto"/>
              <w:bottom w:val="single" w:sz="4" w:space="0" w:color="auto"/>
            </w:tcBorders>
          </w:tcPr>
          <w:bookmarkEnd w:id="85"/>
          <w:p w14:paraId="5034FA8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Model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4" w:space="0" w:color="auto"/>
            </w:tcBorders>
          </w:tcPr>
          <w:p w14:paraId="1B7CD6C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Lag</w:t>
            </w:r>
          </w:p>
        </w:tc>
        <w:tc>
          <w:tcPr>
            <w:tcW w:w="2726" w:type="dxa"/>
            <w:tcBorders>
              <w:top w:val="single" w:sz="4" w:space="0" w:color="auto"/>
              <w:bottom w:val="single" w:sz="4" w:space="0" w:color="auto"/>
            </w:tcBorders>
          </w:tcPr>
          <w:p w14:paraId="1F495FA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Q-Statistic</w:t>
            </w:r>
          </w:p>
        </w:tc>
        <w:tc>
          <w:tcPr>
            <w:tcW w:w="2647" w:type="dxa"/>
            <w:tcBorders>
              <w:top w:val="single" w:sz="4" w:space="0" w:color="auto"/>
              <w:bottom w:val="single" w:sz="4" w:space="0" w:color="auto"/>
            </w:tcBorders>
          </w:tcPr>
          <w:p w14:paraId="5CE8243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Probability</w:t>
            </w:r>
          </w:p>
        </w:tc>
      </w:tr>
      <w:tr w:rsidR="00BF661D" w:rsidRPr="00BF661D" w14:paraId="1E49ED35" w14:textId="77777777" w:rsidTr="00CA2B5C">
        <w:trPr>
          <w:trHeight w:val="414"/>
          <w:jc w:val="center"/>
        </w:trPr>
        <w:tc>
          <w:tcPr>
            <w:tcW w:w="2186" w:type="dxa"/>
            <w:tcBorders>
              <w:top w:val="single" w:sz="4" w:space="0" w:color="auto"/>
              <w:bottom w:val="single" w:sz="4" w:space="0" w:color="auto"/>
            </w:tcBorders>
          </w:tcPr>
          <w:p w14:paraId="4F6686B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ARIMAX (2,0,2)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4" w:space="0" w:color="auto"/>
            </w:tcBorders>
          </w:tcPr>
          <w:p w14:paraId="2B4B86A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2726" w:type="dxa"/>
            <w:tcBorders>
              <w:top w:val="single" w:sz="4" w:space="0" w:color="auto"/>
              <w:bottom w:val="single" w:sz="4" w:space="0" w:color="auto"/>
            </w:tcBorders>
          </w:tcPr>
          <w:p w14:paraId="0B79A2E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  <w:t>1.839</w:t>
            </w:r>
          </w:p>
        </w:tc>
        <w:tc>
          <w:tcPr>
            <w:tcW w:w="2647" w:type="dxa"/>
            <w:tcBorders>
              <w:top w:val="single" w:sz="4" w:space="0" w:color="auto"/>
              <w:bottom w:val="single" w:sz="4" w:space="0" w:color="auto"/>
            </w:tcBorders>
          </w:tcPr>
          <w:p w14:paraId="546ABFB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</w:rPr>
              <w:t>0.187</w:t>
            </w:r>
          </w:p>
        </w:tc>
      </w:tr>
    </w:tbl>
    <w:p w14:paraId="151DCB4B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30CC933" w14:textId="64C97AC2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>ผลจากตารางที่ 4.</w:t>
      </w:r>
      <w:r w:rsidR="00BC15FF">
        <w:rPr>
          <w:rFonts w:ascii="TH SarabunPSK" w:eastAsiaTheme="minorEastAsia" w:hAnsi="TH SarabunPSK" w:cs="TH SarabunPSK" w:hint="cs"/>
          <w:sz w:val="32"/>
          <w:szCs w:val="32"/>
          <w:cs/>
        </w:rPr>
        <w:t>8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แสดงให้เห็นถึง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Q-Statistic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(2,0,2)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ที่มีความล้าของช่วงเวลาที่ 10 โดยมี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Probability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ที่ไม่แตกต่างจาก 0.05 อย่างมีนัยสำคัญ ซึ่งหมายความว่า ค่าความคลาดเคลื่อนของตัวแบบมีลักษณะการกระจายแบบปกติ ค่าเฉลี่ยเท่ากับศูนย์ และค่าแปรปรวนคงที่ หรือมีลักษณะเป็น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White Noise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อันเป็นผลให้ตัวแบบมีความเหมาะสมในการนำมาใช้พยากรณ์ต่อไป</w:t>
      </w:r>
    </w:p>
    <w:p w14:paraId="0C8F71E9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ข) ตรวจสอบค่าเศษเหลือ </w:t>
      </w:r>
    </w:p>
    <w:p w14:paraId="7611BCF3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ข.1) กราฟ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Autocorrelation function (ACF)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ของเศษเหลือ</w:t>
      </w:r>
    </w:p>
    <w:p w14:paraId="01B55B78" w14:textId="77777777" w:rsidR="00BF661D" w:rsidRDefault="00BF661D" w:rsidP="00BF661D">
      <w:pPr>
        <w:spacing w:after="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drawing>
          <wp:inline distT="0" distB="0" distL="0" distR="0" wp14:anchorId="4FFE83F4" wp14:editId="7219157C">
            <wp:extent cx="3282950" cy="3327845"/>
            <wp:effectExtent l="0" t="0" r="0" b="6350"/>
            <wp:docPr id="155917258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172581" name="Picture 1" descr="Chart, box and whisker chart&#10;&#10;Description automatically generated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3342260" cy="338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DC200" w14:textId="54E0B378" w:rsidR="00222DF1" w:rsidRPr="00BF661D" w:rsidRDefault="00222DF1" w:rsidP="00222DF1">
      <w:pPr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รูปที่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 4.</w:t>
      </w:r>
      <w:r w:rsidR="007E0A54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bookmarkStart w:id="86" w:name="_Hlk134907757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ACF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ของค่าเศษเหลือ</w:t>
      </w:r>
    </w:p>
    <w:bookmarkEnd w:id="86"/>
    <w:p w14:paraId="72A7AB9B" w14:textId="77777777" w:rsidR="00222DF1" w:rsidRPr="00BF661D" w:rsidRDefault="00222DF1" w:rsidP="00BF661D">
      <w:pPr>
        <w:spacing w:after="0"/>
        <w:jc w:val="center"/>
        <w:rPr>
          <w:rFonts w:ascii="TH SarabunPSK" w:eastAsiaTheme="minorEastAsia" w:hAnsi="TH SarabunPSK" w:cs="TH SarabunPSK"/>
          <w:i/>
          <w:iCs/>
          <w:sz w:val="32"/>
          <w:szCs w:val="32"/>
        </w:rPr>
      </w:pPr>
    </w:p>
    <w:p w14:paraId="2582B5D4" w14:textId="77777777" w:rsid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กราฟ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ACF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ที่เหมาะสม เมื่อค่าเศษเหลือเข้าเงื่อนไขเป็นอิสระจากกัน จะเป็นไปตามภาพที่ 4.2 เส้น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ACF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จะทะลุออกนอกเส้นประที่เป็นขอบเขตที่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Lag=0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Lag=11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Lag=11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เกินออกมาเพียงนิดเดียว แต่ที่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Lag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อื่นๆ เส้น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ACF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จะอยู่ภายในเส้นประทั้งหมด</w:t>
      </w:r>
    </w:p>
    <w:p w14:paraId="492891AF" w14:textId="77777777" w:rsidR="000B136B" w:rsidRPr="00BF661D" w:rsidRDefault="000B136B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</w:p>
    <w:p w14:paraId="16FBAA0A" w14:textId="3469BC4B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ข.2) กราฟ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Scatter plot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ของค่าเศษเหลือ</w:t>
      </w:r>
    </w:p>
    <w:p w14:paraId="78950505" w14:textId="77777777" w:rsidR="00222DF1" w:rsidRDefault="00BF661D" w:rsidP="00222DF1">
      <w:pPr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drawing>
          <wp:inline distT="0" distB="0" distL="0" distR="0" wp14:anchorId="475A1AD3" wp14:editId="66C3F654">
            <wp:extent cx="2697480" cy="2700938"/>
            <wp:effectExtent l="0" t="0" r="7620" b="4445"/>
            <wp:docPr id="697282407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82407" name="Picture 1" descr="Chart, scatter chart&#10;&#10;Description automatically generated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2719939" cy="27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516C" w14:textId="2D373FB7" w:rsidR="00222DF1" w:rsidRPr="00BF661D" w:rsidRDefault="00222DF1" w:rsidP="00222DF1">
      <w:pPr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7E0A54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7</w:t>
      </w:r>
      <w:r w:rsidRPr="00222DF1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bookmarkStart w:id="87" w:name="_Hlk134907804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Scatter plot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ของค่าเศษเหลือ</w:t>
      </w:r>
      <w:bookmarkEnd w:id="87"/>
    </w:p>
    <w:p w14:paraId="35CA9236" w14:textId="48DF7C98" w:rsidR="00BF661D" w:rsidRPr="00BF661D" w:rsidRDefault="00BF661D" w:rsidP="00BF661D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757ED4C" w14:textId="3974378E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  <w:t xml:space="preserve">Scatter plot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ช่วยบอกให้รู้ว่าข้อมูลมีการกระจายตัวเป็นอิสระหรือไม่ ซึ่งสามารถช่วยตรวจสอบความผิดปกติของความสัมพันธ์ของค่าเศษเหลือ จากภาพที่ 4.</w:t>
      </w:r>
      <w:r w:rsidR="003158F8">
        <w:rPr>
          <w:rFonts w:ascii="TH SarabunPSK" w:eastAsiaTheme="minorEastAsia" w:hAnsi="TH SarabunPSK" w:cs="TH SarabunPSK" w:hint="cs"/>
          <w:sz w:val="32"/>
          <w:szCs w:val="32"/>
          <w:cs/>
        </w:rPr>
        <w:t>8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จัดว่าเศษเหลือมีการกระจายตัวแบบสุ่ม ไม่ได้มีรูปแบบการกระจายตัวที่ระบุได้ชัดเจน</w:t>
      </w:r>
    </w:p>
    <w:p w14:paraId="4337419E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>ข.3)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Histogram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ของค่าเศษเหลือ</w:t>
      </w:r>
    </w:p>
    <w:p w14:paraId="71B5AB79" w14:textId="77777777" w:rsidR="00BF661D" w:rsidRDefault="00BF661D" w:rsidP="00BF661D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drawing>
          <wp:inline distT="0" distB="0" distL="0" distR="0" wp14:anchorId="06CDE104" wp14:editId="233E0A88">
            <wp:extent cx="2791748" cy="2865120"/>
            <wp:effectExtent l="0" t="0" r="8890" b="0"/>
            <wp:docPr id="289459575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9575" name="Picture 1" descr="Chart, histogram&#10;&#10;Description automatically generated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2822697" cy="28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3B04" w14:textId="46859CAB" w:rsidR="005421BB" w:rsidRPr="00BF661D" w:rsidRDefault="005421BB" w:rsidP="00D135EA">
      <w:pPr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cs/>
        </w:rPr>
      </w:pPr>
      <w:bookmarkStart w:id="88" w:name="_Hlk134907859"/>
      <w:r w:rsidRPr="00D135EA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7A1B54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8</w:t>
      </w:r>
      <w:r w:rsidRPr="00D135EA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Histogram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ของค่าเศษเหลือ</w:t>
      </w:r>
    </w:p>
    <w:bookmarkEnd w:id="88"/>
    <w:p w14:paraId="470D5481" w14:textId="77777777" w:rsidR="005421BB" w:rsidRPr="00BF661D" w:rsidRDefault="005421BB" w:rsidP="00BF661D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</w:p>
    <w:p w14:paraId="61804727" w14:textId="14ED4346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จากภาพ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Histogram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ที่มีการลากเส้นโค้งตามแท่ง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Histogram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นั้นเป็นการตรวจสอบคุณสมบัติของค่าเศษเหลือว่ามีการแจกแจงแบบปกติหรือไม่ ซึ่งจากภาพที่ 4.</w:t>
      </w:r>
      <w:r w:rsidR="007A1B54">
        <w:rPr>
          <w:rFonts w:ascii="TH SarabunPSK" w:eastAsiaTheme="minorEastAsia" w:hAnsi="TH SarabunPSK" w:cs="TH SarabunPSK" w:hint="cs"/>
          <w:sz w:val="32"/>
          <w:szCs w:val="32"/>
          <w:cs/>
        </w:rPr>
        <w:t>8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พบว่าข้อมูลมีลักษณะการแจกแจงแบบปกติ</w:t>
      </w:r>
    </w:p>
    <w:p w14:paraId="1136894C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ab/>
        <w:t xml:space="preserve">- </w:t>
      </w:r>
      <w:r w:rsidRPr="00BF661D">
        <w:rPr>
          <w:rFonts w:ascii="TH SarabunPSK" w:eastAsiaTheme="minorEastAsia" w:hAnsi="TH SarabunPSK" w:cs="TH SarabunPSK"/>
          <w:sz w:val="32"/>
          <w:szCs w:val="32"/>
          <w:u w:val="single"/>
          <w:cs/>
        </w:rPr>
        <w:t>การพยากรณ์ (</w:t>
      </w:r>
      <w:r w:rsidRPr="00BF661D">
        <w:rPr>
          <w:rFonts w:ascii="TH SarabunPSK" w:eastAsiaTheme="minorEastAsia" w:hAnsi="TH SarabunPSK" w:cs="TH SarabunPSK"/>
          <w:sz w:val="32"/>
          <w:szCs w:val="32"/>
          <w:u w:val="single"/>
          <w:lang w:val="en-GB"/>
        </w:rPr>
        <w:t>Forecasting)</w:t>
      </w:r>
    </w:p>
    <w:p w14:paraId="743DF230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การพยากรณ์ราคาดัชนี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โดยใช้ตัวแบบ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ARIMAX(2,0,2)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ล่วงหน้าเป็นระยะเวลา 120 วัน ให้ผลลัพธ์ดังภาพที่ 4.5</w:t>
      </w:r>
    </w:p>
    <w:p w14:paraId="07810384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19C06E68" w14:textId="77777777" w:rsidR="00BF661D" w:rsidRDefault="00BF661D" w:rsidP="00BF661D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  <w:cs/>
        </w:rPr>
        <w:drawing>
          <wp:inline distT="0" distB="0" distL="0" distR="0" wp14:anchorId="1E26C01A" wp14:editId="4FA45DDE">
            <wp:extent cx="5133109" cy="2501293"/>
            <wp:effectExtent l="0" t="0" r="0" b="0"/>
            <wp:docPr id="1331266921" name="Picture 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66921" name="Picture 2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578" cy="250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63CE" w14:textId="5588E63B" w:rsidR="004F5BC9" w:rsidRPr="00BF661D" w:rsidRDefault="004F5BC9" w:rsidP="004F5BC9">
      <w:pPr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bookmarkStart w:id="89" w:name="_Hlk134908522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D316AC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9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4F5BC9">
        <w:rPr>
          <w:rFonts w:ascii="TH SarabunPSK" w:eastAsiaTheme="minorEastAsia" w:hAnsi="TH SarabunPSK" w:cs="TH SarabunPSK" w:hint="cs"/>
          <w:sz w:val="32"/>
          <w:szCs w:val="32"/>
          <w:cs/>
        </w:rPr>
        <w:t>ก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ราฟแสดงผลการพยากรณ์ผ่านตัวแบบ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(2,0,2)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ทั้งข้อมูลชุดฝึกสอนและข้อมูลชุดทดสอบ</w:t>
      </w:r>
    </w:p>
    <w:bookmarkEnd w:id="89"/>
    <w:p w14:paraId="20C3ED1C" w14:textId="77777777" w:rsidR="004F5BC9" w:rsidRPr="00BF661D" w:rsidRDefault="004F5BC9" w:rsidP="004F5BC9">
      <w:pPr>
        <w:spacing w:after="0"/>
        <w:rPr>
          <w:rFonts w:ascii="TH SarabunPSK" w:eastAsiaTheme="minorEastAsia" w:hAnsi="TH SarabunPSK" w:cs="TH SarabunPSK"/>
          <w:sz w:val="32"/>
          <w:szCs w:val="32"/>
        </w:rPr>
      </w:pPr>
    </w:p>
    <w:p w14:paraId="065846FA" w14:textId="3293D445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cs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จากผลการพยากรณ์ข้อมูลดัชนี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ด้วย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 (2,0,2)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ทั้งข้อมูลช่วงฝึกสอนและข้อมูลช่วงทดสอบ โดยที่พยากรณ์ล่วงหน้าในส่วนของข้อมูลช่วงทดสอบไปทั้งหมด 120 วัน ได้ค่า ความคลาดเคลื่อนกำลังสองเฉลี่ย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RMSE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เท่ากับ 53.9357 </w:t>
      </w:r>
      <w:r w:rsidR="004F5BC9">
        <w:rPr>
          <w:rFonts w:ascii="TH SarabunPSK" w:eastAsiaTheme="minorEastAsia" w:hAnsi="TH SarabunPSK" w:cs="TH SarabunPSK" w:hint="cs"/>
          <w:sz w:val="32"/>
          <w:szCs w:val="32"/>
          <w:cs/>
        </w:rPr>
        <w:t>บาท</w:t>
      </w:r>
    </w:p>
    <w:p w14:paraId="03A7AB55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52648C6F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4.2.1.2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การสร้างตัวแบบ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ANN</w:t>
      </w:r>
    </w:p>
    <w:p w14:paraId="76D9610C" w14:textId="0C6D030C" w:rsidR="004F5BC9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จากการทดลองสร้างตัวแบบ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Feed Forward Back Propagation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จากข้อมูลชุดฝึกสอนโดยเปลี่ยนจำนวนข้อมูลเข้าและจำนวน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โหนด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(Node)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เป็น 10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 20,50,80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 100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โหนด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ในชั้นซ่อน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(Hidden Layer)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ทั้งหมด 2 ชั้น โดยใช้อัตราการเรียนรู้ 0.01 ฟังก์ชันถ่ายโอน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ReLu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ในชั้นซ่อนและฟังก์ชันเชิงเส้นในชั้นผลลัพธ์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และทำซ้ำ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epoch)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จำนวน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5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10, 50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100 รอบ โดยมีการแบ่งข้อมูลเข้า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Batch)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จำนวน 5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,10,15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20 ข้อมูล ซึ่งจะได้ตัวแบบรวมทั้งหมด 80 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และใช้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เป็นเกณฑ์ในการประเมิน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 xml:space="preserve">ตัวแบบ โดยทำการเลือกตัวแบบที่มีค่า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ต่ำสุดทั้งในชุดข้อมูลฝึกสอน และข้อมูลทดสอบ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ผลการทดลองใช้ตัวแบบภายใต้เงื่อนไขดังกล่าวพยากรณ์ดังตารางที่ 4.</w:t>
      </w:r>
      <w:r w:rsidR="004F5BC9">
        <w:rPr>
          <w:rFonts w:ascii="TH SarabunPSK" w:eastAsiaTheme="minorEastAsia" w:hAnsi="TH SarabunPSK" w:cs="TH SarabunPSK" w:hint="cs"/>
          <w:sz w:val="32"/>
          <w:szCs w:val="32"/>
          <w:cs/>
        </w:rPr>
        <w:t>9</w:t>
      </w:r>
    </w:p>
    <w:p w14:paraId="33CA2897" w14:textId="020D7F06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cs/>
          <w:lang w:val="en-GB"/>
        </w:rPr>
      </w:pPr>
      <w:bookmarkStart w:id="90" w:name="_Hlk134908644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</w:t>
      </w:r>
      <w:r w:rsidR="00D316AC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8</w:t>
      </w:r>
      <w:r w:rsidR="005421BB" w:rsidRPr="005421BB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ในแต่ละพารามิเตอร์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8"/>
        <w:gridCol w:w="2175"/>
        <w:gridCol w:w="1307"/>
        <w:gridCol w:w="1479"/>
        <w:gridCol w:w="1600"/>
        <w:gridCol w:w="1581"/>
      </w:tblGrid>
      <w:tr w:rsidR="00BF661D" w:rsidRPr="00BF661D" w14:paraId="436542A6" w14:textId="77777777" w:rsidTr="005421BB">
        <w:trPr>
          <w:trHeight w:val="244"/>
        </w:trPr>
        <w:tc>
          <w:tcPr>
            <w:tcW w:w="1208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bookmarkEnd w:id="90"/>
          <w:p w14:paraId="6D83E89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  <w:t>ตัวแบบ</w:t>
            </w:r>
          </w:p>
        </w:tc>
        <w:tc>
          <w:tcPr>
            <w:tcW w:w="2175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7FE55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  <w:t>โครงข่าย (</w:t>
            </w: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Architecture)</w:t>
            </w:r>
          </w:p>
        </w:tc>
        <w:tc>
          <w:tcPr>
            <w:tcW w:w="1307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D8E22D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Batch</w:t>
            </w: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0DB125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Epochs</w:t>
            </w:r>
          </w:p>
        </w:tc>
        <w:tc>
          <w:tcPr>
            <w:tcW w:w="318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5B0F4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MSE</w:t>
            </w:r>
          </w:p>
        </w:tc>
      </w:tr>
      <w:tr w:rsidR="00BF661D" w:rsidRPr="00BF661D" w14:paraId="4BF911A7" w14:textId="77777777" w:rsidTr="005421BB">
        <w:tc>
          <w:tcPr>
            <w:tcW w:w="120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BAB4D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75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B79FF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30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8007F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4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BD7A4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00995F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Train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CB153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Test</w:t>
            </w:r>
          </w:p>
        </w:tc>
      </w:tr>
      <w:tr w:rsidR="00BF661D" w:rsidRPr="00BF661D" w14:paraId="0AD92531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D27227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nil"/>
              <w:right w:val="nil"/>
            </w:tcBorders>
            <w:noWrap/>
            <w:hideMark/>
          </w:tcPr>
          <w:p w14:paraId="5162E1B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top w:val="single" w:sz="4" w:space="0" w:color="auto"/>
              <w:left w:val="nil"/>
              <w:right w:val="nil"/>
            </w:tcBorders>
            <w:noWrap/>
            <w:hideMark/>
          </w:tcPr>
          <w:p w14:paraId="5978F35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top w:val="single" w:sz="4" w:space="0" w:color="auto"/>
              <w:left w:val="nil"/>
              <w:right w:val="nil"/>
            </w:tcBorders>
            <w:noWrap/>
            <w:hideMark/>
          </w:tcPr>
          <w:p w14:paraId="101BC7E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right w:val="nil"/>
            </w:tcBorders>
            <w:noWrap/>
            <w:hideMark/>
          </w:tcPr>
          <w:p w14:paraId="14D1332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611581.4</w:t>
            </w:r>
          </w:p>
        </w:tc>
        <w:tc>
          <w:tcPr>
            <w:tcW w:w="1581" w:type="dxa"/>
            <w:tcBorders>
              <w:top w:val="single" w:sz="4" w:space="0" w:color="auto"/>
              <w:left w:val="nil"/>
              <w:right w:val="nil"/>
            </w:tcBorders>
            <w:noWrap/>
            <w:hideMark/>
          </w:tcPr>
          <w:p w14:paraId="38A41C2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935610.8</w:t>
            </w:r>
          </w:p>
        </w:tc>
      </w:tr>
      <w:tr w:rsidR="00BF661D" w:rsidRPr="00BF661D" w14:paraId="0968B686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774898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5CCD4A9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4AB2C24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46D394E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3E033DF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47906.37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1D6D692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749026</w:t>
            </w:r>
          </w:p>
        </w:tc>
      </w:tr>
      <w:tr w:rsidR="00BF661D" w:rsidRPr="00BF661D" w14:paraId="21766430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12ED79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4D12B74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620E8B7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630A330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195517C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22255.72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707DB42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466829.5</w:t>
            </w:r>
          </w:p>
        </w:tc>
      </w:tr>
      <w:tr w:rsidR="00BF661D" w:rsidRPr="00BF661D" w14:paraId="3D85DEA3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5EE5BA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343FFEA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1619EBD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7B7A864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267D46F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14129.18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2F17C24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300334</w:t>
            </w:r>
          </w:p>
        </w:tc>
      </w:tr>
      <w:tr w:rsidR="00BF661D" w:rsidRPr="00BF661D" w14:paraId="270AFDA0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3BAE4D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43E8D1F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5CC82E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21C6569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50F3EE8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10319.24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3912F34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222031.2</w:t>
            </w:r>
          </w:p>
        </w:tc>
      </w:tr>
      <w:tr w:rsidR="00BF661D" w:rsidRPr="00BF661D" w14:paraId="39E06081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BB0A40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7290EC7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3CCC884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0D9570D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3917193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56517.09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462FFBE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802789.8</w:t>
            </w:r>
          </w:p>
        </w:tc>
      </w:tr>
      <w:tr w:rsidR="00BF661D" w:rsidRPr="00BF661D" w14:paraId="70DC4DA2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FE3118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75251C2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2BB5B40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74C90CE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6000938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36434.94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11291A2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726509.7</w:t>
            </w:r>
          </w:p>
        </w:tc>
      </w:tr>
      <w:tr w:rsidR="00BF661D" w:rsidRPr="00BF661D" w14:paraId="1767757B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E9B446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359BE35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386D0B6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4A5B018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205657B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7109.109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2B7089E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206352.7</w:t>
            </w:r>
          </w:p>
        </w:tc>
      </w:tr>
      <w:tr w:rsidR="00BF661D" w:rsidRPr="00BF661D" w14:paraId="16C40CDA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712AE3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9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22B39A6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F38250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07F1912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595A589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3227.543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7A046C8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74421.81</w:t>
            </w:r>
          </w:p>
        </w:tc>
      </w:tr>
      <w:tr w:rsidR="00BF661D" w:rsidRPr="00BF661D" w14:paraId="3CC08688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A2DB54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4690337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251351F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713B721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10952A5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3089.567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4585E57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45936.52</w:t>
            </w:r>
          </w:p>
        </w:tc>
      </w:tr>
      <w:tr w:rsidR="00BF661D" w:rsidRPr="00BF661D" w14:paraId="63BBE9C6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0F5DEC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336F79A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69B49A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1E65257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295A4C7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858.5405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0834916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7704.921</w:t>
            </w:r>
          </w:p>
        </w:tc>
      </w:tr>
      <w:tr w:rsidR="00BF661D" w:rsidRPr="00BF661D" w14:paraId="5A460EE8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B042F5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2A98F15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486FCDE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043A15D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4363CE0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532.7755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66E42AA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2557.389</w:t>
            </w:r>
          </w:p>
        </w:tc>
      </w:tr>
      <w:tr w:rsidR="00BF661D" w:rsidRPr="00BF661D" w14:paraId="3C724476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4CB6AEE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13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175FA3F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4B22E7D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15260A0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6F5AF12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561.5124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0EE32E4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2690.233</w:t>
            </w:r>
          </w:p>
        </w:tc>
      </w:tr>
      <w:tr w:rsidR="00BF661D" w:rsidRPr="00BF661D" w14:paraId="33DE453A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B93C5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0B4C5E1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0BC1C68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23EA422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6CF77C9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625.3553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6D74C60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1746.895</w:t>
            </w:r>
          </w:p>
        </w:tc>
      </w:tr>
      <w:tr w:rsidR="00BF661D" w:rsidRPr="00BF661D" w14:paraId="03452E13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112829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6E28770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216B2CC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27A16AB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7686DC1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500.9991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2EB57B3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1195.552</w:t>
            </w:r>
          </w:p>
        </w:tc>
      </w:tr>
      <w:tr w:rsidR="00BF661D" w:rsidRPr="00BF661D" w14:paraId="603260F3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00545C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16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3551AF1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19B6FC1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1BF2E0E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4FAB5EE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614.4652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7C6595D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119.0782</w:t>
            </w:r>
          </w:p>
        </w:tc>
      </w:tr>
      <w:tr w:rsidR="00BF661D" w:rsidRPr="00BF661D" w14:paraId="79748832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7BE304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17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264E0F9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1BBA10B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4C20210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07A026F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391.4654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2603C3A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689.1504</w:t>
            </w:r>
          </w:p>
        </w:tc>
      </w:tr>
      <w:tr w:rsidR="00BF661D" w:rsidRPr="00BF661D" w14:paraId="60278629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99D36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18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565036B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E4EEC1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14C3BBE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340CFB7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386.3512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7118D16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FF0000"/>
                <w:sz w:val="32"/>
                <w:szCs w:val="32"/>
              </w:rPr>
              <w:t>158.0942</w:t>
            </w:r>
          </w:p>
        </w:tc>
      </w:tr>
      <w:tr w:rsidR="00BF661D" w:rsidRPr="00BF661D" w14:paraId="247BAD8E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752B00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19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6A37F44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7FA32BA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31CF443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7777FC6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385.0472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511B6EE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476.1079</w:t>
            </w:r>
          </w:p>
        </w:tc>
      </w:tr>
      <w:tr w:rsidR="00BF661D" w:rsidRPr="00BF661D" w14:paraId="7C36BFF0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7BDD53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08A8598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3D8011C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753792F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700D7E4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443.0436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50B2F390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718.7333</w:t>
            </w:r>
          </w:p>
        </w:tc>
      </w:tr>
      <w:tr w:rsidR="00BF661D" w:rsidRPr="00BF661D" w14:paraId="76B85E3C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</w:tcPr>
          <w:p w14:paraId="5B6E583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</w:tcPr>
          <w:p w14:paraId="333B23E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</w:tcPr>
          <w:p w14:paraId="7EDD1A4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</w:tcPr>
          <w:p w14:paraId="0346DD7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</w:tcPr>
          <w:p w14:paraId="50AA911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</w:tcPr>
          <w:p w14:paraId="3A8E0DE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…</w:t>
            </w:r>
          </w:p>
        </w:tc>
      </w:tr>
      <w:tr w:rsidR="00BF661D" w:rsidRPr="00BF661D" w14:paraId="23AF124B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0425A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31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2C2522E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27B8CA5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7373DF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D50850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11723.03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350BE07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351826.1</w:t>
            </w:r>
          </w:p>
        </w:tc>
      </w:tr>
      <w:tr w:rsidR="00BF661D" w:rsidRPr="00BF661D" w14:paraId="53950393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E5D91A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32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36A9754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E060FA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994074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EE75DA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1662.139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3D0067A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34403.65</w:t>
            </w:r>
          </w:p>
        </w:tc>
      </w:tr>
      <w:tr w:rsidR="00BF661D" w:rsidRPr="00BF661D" w14:paraId="5FB9C6A1" w14:textId="77777777" w:rsidTr="005421BB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6B7080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33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06BCB8E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10E827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4B09F9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36E76E2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731.7002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77A73C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10618.13</w:t>
            </w:r>
          </w:p>
        </w:tc>
      </w:tr>
    </w:tbl>
    <w:p w14:paraId="06FFAF8D" w14:textId="77777777" w:rsidR="004F5BC9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8"/>
        <w:gridCol w:w="2175"/>
        <w:gridCol w:w="1307"/>
        <w:gridCol w:w="1479"/>
        <w:gridCol w:w="1600"/>
        <w:gridCol w:w="1581"/>
      </w:tblGrid>
      <w:tr w:rsidR="004F5BC9" w:rsidRPr="00BF661D" w14:paraId="71115B02" w14:textId="77777777" w:rsidTr="00CE4550">
        <w:trPr>
          <w:trHeight w:val="244"/>
        </w:trPr>
        <w:tc>
          <w:tcPr>
            <w:tcW w:w="1208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FE6C4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  <w:t>ตัวแบบ</w:t>
            </w:r>
          </w:p>
        </w:tc>
        <w:tc>
          <w:tcPr>
            <w:tcW w:w="2175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08C67CF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  <w:t>โครงข่าย (</w:t>
            </w: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Architecture)</w:t>
            </w:r>
          </w:p>
        </w:tc>
        <w:tc>
          <w:tcPr>
            <w:tcW w:w="1307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775AC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Batch</w:t>
            </w:r>
          </w:p>
        </w:tc>
        <w:tc>
          <w:tcPr>
            <w:tcW w:w="1479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EE1367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Epochs</w:t>
            </w:r>
          </w:p>
        </w:tc>
        <w:tc>
          <w:tcPr>
            <w:tcW w:w="318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0F34E5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MSE</w:t>
            </w:r>
          </w:p>
        </w:tc>
      </w:tr>
      <w:tr w:rsidR="004F5BC9" w:rsidRPr="00BF661D" w14:paraId="46987EE2" w14:textId="77777777" w:rsidTr="00CE4550">
        <w:tc>
          <w:tcPr>
            <w:tcW w:w="120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D622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75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50B208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307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EC8568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479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AC6CBD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787921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Train</w:t>
            </w:r>
          </w:p>
        </w:tc>
        <w:tc>
          <w:tcPr>
            <w:tcW w:w="158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6FD1842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Test</w:t>
            </w:r>
          </w:p>
        </w:tc>
      </w:tr>
      <w:tr w:rsidR="004F5BC9" w:rsidRPr="00BF661D" w14:paraId="0A4BA611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E9AE8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34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2D9D32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298746A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5AF594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2FFD67F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664.9447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5BD4B5B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8604.349</w:t>
            </w:r>
          </w:p>
        </w:tc>
      </w:tr>
      <w:tr w:rsidR="004F5BC9" w:rsidRPr="00BF661D" w14:paraId="648CEF6C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2E8E5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C16F02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708C90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71449D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0617719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543.8333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622EA8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5912.087</w:t>
            </w:r>
          </w:p>
        </w:tc>
      </w:tr>
      <w:tr w:rsidR="004F5BC9" w:rsidRPr="00BF661D" w14:paraId="44BA599B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DC9F80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36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83CC65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E91A802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4E73B9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5E66BE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954.0899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3C70291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8830.599</w:t>
            </w:r>
          </w:p>
        </w:tc>
      </w:tr>
      <w:tr w:rsidR="004F5BC9" w:rsidRPr="00BF661D" w14:paraId="46891298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0C5C7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37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144DE5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0A124231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9820712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0C56435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413.2957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64630A2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984.418</w:t>
            </w:r>
          </w:p>
        </w:tc>
      </w:tr>
      <w:tr w:rsidR="004F5BC9" w:rsidRPr="00BF661D" w14:paraId="5EABFDB3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9B334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38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40BE1E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16E5EEA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0E004133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3AD20989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463.7015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26C4959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2361.607</w:t>
            </w:r>
          </w:p>
        </w:tc>
      </w:tr>
      <w:tr w:rsidR="004F5BC9" w:rsidRPr="00BF661D" w14:paraId="72276880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730A42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39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0173E9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6CA1F4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531F6FA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80BAA6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351.7933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7295A6A8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509.466</w:t>
            </w:r>
          </w:p>
        </w:tc>
      </w:tr>
      <w:tr w:rsidR="004F5BC9" w:rsidRPr="00BF661D" w14:paraId="1EB99533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E0DEDF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40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vAlign w:val="bottom"/>
            <w:hideMark/>
          </w:tcPr>
          <w:p w14:paraId="09D3124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vAlign w:val="bottom"/>
            <w:hideMark/>
          </w:tcPr>
          <w:p w14:paraId="01707AE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vAlign w:val="bottom"/>
            <w:hideMark/>
          </w:tcPr>
          <w:p w14:paraId="5328566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vAlign w:val="bottom"/>
            <w:hideMark/>
          </w:tcPr>
          <w:p w14:paraId="4D875668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361.3639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vAlign w:val="bottom"/>
            <w:hideMark/>
          </w:tcPr>
          <w:p w14:paraId="5C0AA06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815.6214</w:t>
            </w:r>
          </w:p>
        </w:tc>
      </w:tr>
      <w:tr w:rsidR="004F5BC9" w:rsidRPr="00BF661D" w14:paraId="0D35F4CA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509D74F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439CB40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6DB2F59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058375A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1F4611B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5E2359B9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</w:tr>
      <w:tr w:rsidR="004F5BC9" w:rsidRPr="00BF661D" w14:paraId="5C60BF51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9FC900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71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192EEBB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3815664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2802993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06BD063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41063.01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1CA40BA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724084.2</w:t>
            </w:r>
          </w:p>
        </w:tc>
      </w:tr>
      <w:tr w:rsidR="004F5BC9" w:rsidRPr="00BF661D" w14:paraId="66AD4A61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6986D9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72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20B18B5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63BF6C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5578010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77CC01E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15833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6871894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420375.1</w:t>
            </w:r>
          </w:p>
        </w:tc>
      </w:tr>
      <w:tr w:rsidR="004F5BC9" w:rsidRPr="00BF661D" w14:paraId="492B5405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10B4B4C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73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4954773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486DE28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3A9735D2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55F893A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2722.777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3C4549C1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63441.02</w:t>
            </w:r>
          </w:p>
        </w:tc>
      </w:tr>
      <w:tr w:rsidR="004F5BC9" w:rsidRPr="00BF661D" w14:paraId="3F075B1E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E4314A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74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0E7C973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CC23AE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225A778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03A9289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1583.726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0B866CC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25847.26</w:t>
            </w:r>
          </w:p>
        </w:tc>
      </w:tr>
      <w:tr w:rsidR="004F5BC9" w:rsidRPr="00BF661D" w14:paraId="1641DECF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183F656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75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5322735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6BAFB6A8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4EFF3401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2F7AF6A3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1509.157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1B5490C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19853.79</w:t>
            </w:r>
          </w:p>
        </w:tc>
      </w:tr>
      <w:tr w:rsidR="004F5BC9" w:rsidRPr="00BF661D" w14:paraId="59B4D641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780D627E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76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34887DE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6-10-10-1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7353B43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6D35173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28C786A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22498.21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09854BA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584924.5</w:t>
            </w:r>
          </w:p>
        </w:tc>
      </w:tr>
      <w:tr w:rsidR="004F5BC9" w:rsidRPr="00BF661D" w14:paraId="0414B0BA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098C747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77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6C5D1F4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6-20-20-1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4B8587B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5CB33AE2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62E6E909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1572.788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4F86DE8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36066.51</w:t>
            </w:r>
          </w:p>
        </w:tc>
      </w:tr>
      <w:tr w:rsidR="004F5BC9" w:rsidRPr="00BF661D" w14:paraId="6D2180CB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8CC797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78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475C4596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6-50-50-1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39E65B4B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554910E1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6F197043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657.5922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3DF4A31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8468.129</w:t>
            </w:r>
          </w:p>
        </w:tc>
      </w:tr>
      <w:tr w:rsidR="004F5BC9" w:rsidRPr="00BF661D" w14:paraId="6F0346C7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956EAFA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79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56813CC7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6-80-80-1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370594D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6C2B707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598765B1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510.9195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3A5521E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5006.33</w:t>
            </w:r>
          </w:p>
        </w:tc>
      </w:tr>
      <w:tr w:rsidR="004F5BC9" w:rsidRPr="00BF661D" w14:paraId="55D5190E" w14:textId="77777777" w:rsidTr="00CE4550">
        <w:trPr>
          <w:trHeight w:val="288"/>
        </w:trPr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BBF3DA5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80</w:t>
            </w:r>
          </w:p>
        </w:tc>
        <w:tc>
          <w:tcPr>
            <w:tcW w:w="2175" w:type="dxa"/>
            <w:tcBorders>
              <w:left w:val="nil"/>
              <w:right w:val="nil"/>
            </w:tcBorders>
            <w:noWrap/>
            <w:hideMark/>
          </w:tcPr>
          <w:p w14:paraId="22ACDECD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6-100-100-1</w:t>
            </w:r>
          </w:p>
        </w:tc>
        <w:tc>
          <w:tcPr>
            <w:tcW w:w="1307" w:type="dxa"/>
            <w:tcBorders>
              <w:left w:val="nil"/>
              <w:right w:val="nil"/>
            </w:tcBorders>
            <w:noWrap/>
            <w:hideMark/>
          </w:tcPr>
          <w:p w14:paraId="5CEC1BB0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479" w:type="dxa"/>
            <w:tcBorders>
              <w:left w:val="nil"/>
              <w:right w:val="nil"/>
            </w:tcBorders>
            <w:noWrap/>
            <w:hideMark/>
          </w:tcPr>
          <w:p w14:paraId="68EF1822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1600" w:type="dxa"/>
            <w:tcBorders>
              <w:left w:val="nil"/>
              <w:right w:val="nil"/>
            </w:tcBorders>
            <w:noWrap/>
            <w:hideMark/>
          </w:tcPr>
          <w:p w14:paraId="377DD17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580.6265</w:t>
            </w:r>
          </w:p>
        </w:tc>
        <w:tc>
          <w:tcPr>
            <w:tcW w:w="1581" w:type="dxa"/>
            <w:tcBorders>
              <w:left w:val="nil"/>
              <w:right w:val="nil"/>
            </w:tcBorders>
            <w:noWrap/>
            <w:hideMark/>
          </w:tcPr>
          <w:p w14:paraId="70D927B4" w14:textId="77777777" w:rsidR="004F5BC9" w:rsidRPr="00BF661D" w:rsidRDefault="004F5BC9" w:rsidP="00CE4550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3536.626</w:t>
            </w:r>
          </w:p>
        </w:tc>
      </w:tr>
    </w:tbl>
    <w:p w14:paraId="669211BB" w14:textId="7773B8B6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0CBF1146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ผลการทดลองพบว่าการใช้ตัวแบบ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ที่มี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Node = 50 ,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Batch = 5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และมีค่าของรอบการทำซ้ำ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Epochs = 100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รอบ จะให้ค่า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ทั้งในข้อมูลฝึกสอน และข้อมูลทดสอบต่ำที่สุด เท่ากับ 386.3512 และ 158.0942 ตามลำดับ จึงเลือกใช้ตัวแบบ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(6-50-50-1)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ที่มี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batch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เท่ากับ 5 ข้อมูลและ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Epochs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เท่ากับ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100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รอบเป็นตัวแบบที่เหมาะสม เพื่อใช้ในการพยากรณ์ข้อมูล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ต่อไป</w:t>
      </w:r>
    </w:p>
    <w:p w14:paraId="190651D8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227E93C7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6CF7F7A2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6427DEC5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</w:rPr>
        <w:drawing>
          <wp:inline distT="0" distB="0" distL="0" distR="0" wp14:anchorId="6FB1DEDE" wp14:editId="15BFE6F5">
            <wp:extent cx="5943600" cy="2896870"/>
            <wp:effectExtent l="0" t="0" r="0" b="0"/>
            <wp:docPr id="1982744771" name="Picture 7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44771" name="Picture 7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0A9DE" w14:textId="34709EC6" w:rsidR="004F5BC9" w:rsidRPr="00BF661D" w:rsidRDefault="004F5BC9" w:rsidP="004F5BC9">
      <w:pPr>
        <w:jc w:val="center"/>
        <w:rPr>
          <w:rFonts w:ascii="TH SarabunPSK" w:eastAsiaTheme="minorEastAsia" w:hAnsi="TH SarabunPSK" w:cs="TH SarabunPSK"/>
          <w:sz w:val="32"/>
          <w:szCs w:val="32"/>
        </w:rPr>
      </w:pPr>
      <w:bookmarkStart w:id="91" w:name="_Hlk134910423"/>
      <w:r w:rsidRPr="004F5BC9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133671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10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ANN (6-50-50-1)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ทั้งข้อมูลชุดฝึกสอนและข้อมูลชุดทดสอบ</w:t>
      </w:r>
    </w:p>
    <w:bookmarkEnd w:id="91"/>
    <w:p w14:paraId="689A10CB" w14:textId="5A81A1E8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</w:rPr>
      </w:pPr>
    </w:p>
    <w:p w14:paraId="798324CB" w14:textId="5FCBF74A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</w:rPr>
        <w:t>4.2.1.3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SV</w:t>
      </w:r>
      <w:r w:rsidR="004F5BC9">
        <w:rPr>
          <w:rFonts w:ascii="TH SarabunPSK" w:eastAsiaTheme="minorEastAsia" w:hAnsi="TH SarabunPSK" w:cs="TH SarabunPSK"/>
          <w:b/>
          <w:bCs/>
          <w:sz w:val="32"/>
          <w:szCs w:val="32"/>
        </w:rPr>
        <w:t>R</w:t>
      </w:r>
    </w:p>
    <w:p w14:paraId="372772E9" w14:textId="296FEDF9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 xml:space="preserve">จากการทดลองสร้างตัวแบบ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โดยค้นหาค่าพารามิเตอร์ทั้งสี่ เริ่มจากค่า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="004479BB" w:rsidRPr="00CE4550">
        <w:rPr>
          <w:position w:val="-6"/>
          <w:cs/>
        </w:rPr>
        <w:object w:dxaOrig="180" w:dyaOrig="220" w14:anchorId="46FB74C7">
          <v:shape id="_x0000_i1347" type="#_x0000_t75" style="width:9pt;height:11.4pt" o:ole="">
            <v:imagedata r:id="rId650" o:title=""/>
          </v:shape>
          <o:OLEObject Type="Embed" ProgID="Equation.DSMT4" ShapeID="_x0000_i1347" DrawAspect="Content" ObjectID="_1745853090" r:id="rId651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 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25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60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65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70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75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80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85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800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1500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2500 และ 3000 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Epsilon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 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e-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e-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e-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3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e-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e-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2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0.1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0.2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0.3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0.6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0.7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0.8 และ 0.99 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Gamma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เป็น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scale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auto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ส่วนพารามิเตอร์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kernel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เป็น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rbf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linear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ซึ่งจากค่าพารามิเตอร์ที่ต้องการหาตัวแบบที่เหมาะสม จะได้ตัวแบบทั้งหมดที่เป็นไปได้ 1065 ตัวแบบ โดยจะหาตัวแบบที่เหมาะสมที่สุดจากเกณฑ์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ที่ต่ำที่สุดทั้งในชุดข้อมูลฝึกสอนและชุดข้อมูลทดสอบ ได้ผลลัพธ์ดังตารางที่ 4.</w:t>
      </w:r>
      <w:r w:rsidR="004F5BC9">
        <w:rPr>
          <w:rFonts w:ascii="TH SarabunPSK" w:eastAsiaTheme="minorEastAsia" w:hAnsi="TH SarabunPSK" w:cs="TH SarabunPSK"/>
          <w:sz w:val="32"/>
          <w:szCs w:val="32"/>
        </w:rPr>
        <w:t>10</w:t>
      </w:r>
    </w:p>
    <w:p w14:paraId="7F703586" w14:textId="77777777" w:rsid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6A7C0DE5" w14:textId="77777777" w:rsidR="004F5BC9" w:rsidRDefault="004F5BC9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63D34790" w14:textId="77777777" w:rsidR="004F5BC9" w:rsidRDefault="004F5BC9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160F5E47" w14:textId="77777777" w:rsidR="00BC15FF" w:rsidRDefault="00BC15FF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79EDE78" w14:textId="77777777" w:rsidR="00BC15FF" w:rsidRPr="00BF661D" w:rsidRDefault="00BC15FF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0EC25091" w14:textId="46445B00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bookmarkStart w:id="92" w:name="_Hlk134910531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-GB"/>
        </w:rPr>
        <w:lastRenderedPageBreak/>
        <w:t>ตารางที่ 4.</w:t>
      </w:r>
      <w:r w:rsidR="00133671">
        <w:rPr>
          <w:rFonts w:ascii="TH SarabunPSK" w:eastAsiaTheme="minorEastAsia" w:hAnsi="TH SarabunPSK" w:cs="TH SarabunPSK" w:hint="cs"/>
          <w:b/>
          <w:bCs/>
          <w:sz w:val="32"/>
          <w:szCs w:val="32"/>
          <w:cs/>
          <w:lang w:val="en-GB"/>
        </w:rPr>
        <w:t>9</w:t>
      </w:r>
      <w:r w:rsidR="004F5BC9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แสดงผลลัพธ์ของตัวแบบ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4F5BC9" w:rsidRPr="004F5BC9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BF661D" w:rsidRPr="00BF661D" w14:paraId="642E9F01" w14:textId="77777777" w:rsidTr="00DB7B5A">
        <w:tc>
          <w:tcPr>
            <w:tcW w:w="1335" w:type="dxa"/>
            <w:vMerge w:val="restart"/>
            <w:tcBorders>
              <w:left w:val="nil"/>
              <w:right w:val="nil"/>
            </w:tcBorders>
            <w:vAlign w:val="center"/>
          </w:tcPr>
          <w:p w14:paraId="4F9979F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bookmarkStart w:id="93" w:name="_Hlk134898013"/>
            <w:bookmarkEnd w:id="92"/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  <w:t>ตัวแบบ</w:t>
            </w:r>
          </w:p>
        </w:tc>
        <w:tc>
          <w:tcPr>
            <w:tcW w:w="5343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4DE87715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  <w:t>พารามิเตอร์</w:t>
            </w:r>
          </w:p>
        </w:tc>
        <w:tc>
          <w:tcPr>
            <w:tcW w:w="2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A2D3A9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MSE</w:t>
            </w:r>
          </w:p>
        </w:tc>
      </w:tr>
      <w:tr w:rsidR="00BF661D" w:rsidRPr="00BF661D" w14:paraId="4E974008" w14:textId="77777777" w:rsidTr="00DB7B5A">
        <w:tc>
          <w:tcPr>
            <w:tcW w:w="1335" w:type="dxa"/>
            <w:vMerge/>
            <w:tcBorders>
              <w:left w:val="nil"/>
              <w:right w:val="nil"/>
            </w:tcBorders>
            <w:vAlign w:val="center"/>
          </w:tcPr>
          <w:p w14:paraId="6B96E0D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1335" w:type="dxa"/>
            <w:tcBorders>
              <w:top w:val="nil"/>
              <w:left w:val="nil"/>
              <w:right w:val="nil"/>
            </w:tcBorders>
            <w:vAlign w:val="center"/>
          </w:tcPr>
          <w:p w14:paraId="163DC05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C</w:t>
            </w:r>
          </w:p>
        </w:tc>
        <w:tc>
          <w:tcPr>
            <w:tcW w:w="1336" w:type="dxa"/>
            <w:tcBorders>
              <w:top w:val="nil"/>
              <w:left w:val="nil"/>
              <w:right w:val="nil"/>
            </w:tcBorders>
            <w:vAlign w:val="center"/>
          </w:tcPr>
          <w:p w14:paraId="5A09018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Epsilon</w:t>
            </w:r>
          </w:p>
        </w:tc>
        <w:tc>
          <w:tcPr>
            <w:tcW w:w="1336" w:type="dxa"/>
            <w:tcBorders>
              <w:top w:val="nil"/>
              <w:left w:val="nil"/>
              <w:right w:val="nil"/>
            </w:tcBorders>
            <w:vAlign w:val="center"/>
          </w:tcPr>
          <w:p w14:paraId="268D7BA8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Gamma</w:t>
            </w:r>
          </w:p>
        </w:tc>
        <w:tc>
          <w:tcPr>
            <w:tcW w:w="1336" w:type="dxa"/>
            <w:tcBorders>
              <w:top w:val="nil"/>
              <w:left w:val="nil"/>
              <w:right w:val="nil"/>
            </w:tcBorders>
            <w:vAlign w:val="center"/>
          </w:tcPr>
          <w:p w14:paraId="1CCD920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Kernel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68FB8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Train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785443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Test</w:t>
            </w:r>
          </w:p>
        </w:tc>
      </w:tr>
      <w:bookmarkEnd w:id="93"/>
      <w:tr w:rsidR="00DB7B5A" w:rsidRPr="00BF661D" w14:paraId="11CFBDC7" w14:textId="77777777" w:rsidTr="00DB7B5A">
        <w:tc>
          <w:tcPr>
            <w:tcW w:w="1335" w:type="dxa"/>
            <w:tcBorders>
              <w:left w:val="nil"/>
              <w:bottom w:val="single" w:sz="4" w:space="0" w:color="000000"/>
              <w:right w:val="nil"/>
            </w:tcBorders>
          </w:tcPr>
          <w:p w14:paraId="1B806087" w14:textId="403C069C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</w:t>
            </w:r>
          </w:p>
        </w:tc>
        <w:tc>
          <w:tcPr>
            <w:tcW w:w="1335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2703EAEB" w14:textId="77777777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5C5804F9" w14:textId="77777777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37C3A8DD" w14:textId="77777777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6831E90B" w14:textId="77777777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bottom"/>
          </w:tcPr>
          <w:p w14:paraId="5DC64521" w14:textId="77777777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2699.909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bottom"/>
          </w:tcPr>
          <w:p w14:paraId="1A56DFAD" w14:textId="77777777" w:rsidR="00BF661D" w:rsidRPr="00BF661D" w:rsidRDefault="00BF661D" w:rsidP="00DB7B5A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539.9818</w:t>
            </w:r>
          </w:p>
        </w:tc>
      </w:tr>
      <w:tr w:rsidR="00BF661D" w:rsidRPr="00BF661D" w14:paraId="4BA1313C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649998F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2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38D8F4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8BF3B7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B590A9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1F80BD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3EAE79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679.1398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5C32CF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135.828</w:t>
            </w:r>
          </w:p>
        </w:tc>
      </w:tr>
      <w:tr w:rsidR="00BF661D" w:rsidRPr="00BF661D" w14:paraId="52FD4EFC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01EAB06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3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237E1E9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86818B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C8811A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B18DA0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37018A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3261.549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E6E92A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652.3098</w:t>
            </w:r>
          </w:p>
        </w:tc>
      </w:tr>
      <w:tr w:rsidR="00BF661D" w:rsidRPr="00BF661D" w14:paraId="68C9AF25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5ACC017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4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5F61565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439800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CF23AA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3C100E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E4C1E1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679.1398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92A59F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135.828</w:t>
            </w:r>
          </w:p>
        </w:tc>
      </w:tr>
      <w:tr w:rsidR="00BF661D" w:rsidRPr="00BF661D" w14:paraId="7F795FAA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1C50FFA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6A6B672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5612EB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C4908E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8E66BA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ABC4C9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2699.91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4D2364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539.9819</w:t>
            </w:r>
          </w:p>
        </w:tc>
      </w:tr>
      <w:tr w:rsidR="00BF661D" w:rsidRPr="00BF661D" w14:paraId="685A8541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6E57F21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6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3EEF6DF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2598DB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09DA2A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A75DB5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66BFD4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679.1363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7DF9B6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135.8273</w:t>
            </w:r>
          </w:p>
        </w:tc>
      </w:tr>
      <w:tr w:rsidR="00BF661D" w:rsidRPr="00BF661D" w14:paraId="17987878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73B6F49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7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4CD226D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529B63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C4126B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A770B2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3F4AF3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3261.55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CF3949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652.3099</w:t>
            </w:r>
          </w:p>
        </w:tc>
      </w:tr>
      <w:tr w:rsidR="00BF661D" w:rsidRPr="00BF661D" w14:paraId="61A0E262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4F5240A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8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21861A5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0AD116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A81BD8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E5038A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69A7EC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679.1363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FFEEB9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135.8273</w:t>
            </w:r>
          </w:p>
        </w:tc>
      </w:tr>
      <w:tr w:rsidR="00BF661D" w:rsidRPr="00BF661D" w14:paraId="1B4240D4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7419C45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9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1B8DDEF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CAEE3A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C611DB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4BCF1D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F964CC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2699.921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40B297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539.9841</w:t>
            </w:r>
          </w:p>
        </w:tc>
      </w:tr>
      <w:tr w:rsidR="00BF661D" w:rsidRPr="00BF661D" w14:paraId="2CF1D5DC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57BDB7E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24448C7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4CE1EA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27BC47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12BE49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BEE326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679.1089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C106B5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135.8218</w:t>
            </w:r>
          </w:p>
        </w:tc>
      </w:tr>
      <w:tr w:rsidR="00BF661D" w:rsidRPr="00BF661D" w14:paraId="0B151504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54A6296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…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058EE4A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5E7AAA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38A681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FC70BC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…</w:t>
            </w:r>
          </w:p>
        </w:tc>
        <w:tc>
          <w:tcPr>
            <w:tcW w:w="1336" w:type="dxa"/>
            <w:tcBorders>
              <w:left w:val="nil"/>
              <w:right w:val="nil"/>
            </w:tcBorders>
          </w:tcPr>
          <w:p w14:paraId="721B7C3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…</w:t>
            </w:r>
          </w:p>
        </w:tc>
        <w:tc>
          <w:tcPr>
            <w:tcW w:w="1336" w:type="dxa"/>
            <w:tcBorders>
              <w:left w:val="nil"/>
              <w:right w:val="nil"/>
            </w:tcBorders>
          </w:tcPr>
          <w:p w14:paraId="237999F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…</w:t>
            </w:r>
          </w:p>
        </w:tc>
      </w:tr>
      <w:tr w:rsidR="00BF661D" w:rsidRPr="00BF661D" w14:paraId="7C0E1BEF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42D4045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50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5AB70E7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BB2C00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37E7DE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6AFDB5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37E275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2697.759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9B912A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539.5519</w:t>
            </w:r>
          </w:p>
        </w:tc>
      </w:tr>
      <w:tr w:rsidR="00BF661D" w:rsidRPr="00BF661D" w14:paraId="5B0191BF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44529CA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51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3050A43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0B7800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AB78E6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EDE8A3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A692B6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666.1167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FB417C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133.2233</w:t>
            </w:r>
          </w:p>
        </w:tc>
      </w:tr>
      <w:tr w:rsidR="00BF661D" w:rsidRPr="00BF661D" w14:paraId="3D1D4588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664145C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52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11E7A4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946866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19E303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CADC82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1E3CC1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3253.957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B19855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650.7915</w:t>
            </w:r>
          </w:p>
        </w:tc>
      </w:tr>
      <w:tr w:rsidR="00BF661D" w:rsidRPr="00BF661D" w14:paraId="4874D0C9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2701449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53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6B1ABB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916BC7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849FC3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95DF75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4E790C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666.1167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2A96AD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133.2233</w:t>
            </w:r>
          </w:p>
        </w:tc>
      </w:tr>
      <w:tr w:rsidR="00BF661D" w:rsidRPr="00BF661D" w14:paraId="5FFAE374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447A939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54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2D7C3F1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28D93F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C7294E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2C6DC1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1F5984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2695.679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5E07BD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539.1358</w:t>
            </w:r>
          </w:p>
        </w:tc>
      </w:tr>
      <w:tr w:rsidR="00DB7B5A" w:rsidRPr="00BF661D" w14:paraId="479FDA3D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36F4D3E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  <w:cs/>
                <w:lang w:val="en-GB"/>
              </w:rPr>
              <w:t>55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6971001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F1CF8F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5875B8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4CEBD9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</w:tcPr>
          <w:p w14:paraId="7A4CB74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</w:rPr>
              <w:t>630.9878</w:t>
            </w:r>
          </w:p>
        </w:tc>
        <w:tc>
          <w:tcPr>
            <w:tcW w:w="1336" w:type="dxa"/>
            <w:tcBorders>
              <w:left w:val="nil"/>
              <w:right w:val="nil"/>
            </w:tcBorders>
          </w:tcPr>
          <w:p w14:paraId="6C20F69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color w:val="FF0000"/>
                <w:sz w:val="32"/>
                <w:szCs w:val="32"/>
                <w:lang w:val="en-GB"/>
              </w:rPr>
              <w:t>112.7196</w:t>
            </w:r>
          </w:p>
        </w:tc>
      </w:tr>
      <w:tr w:rsidR="00BF661D" w:rsidRPr="00BF661D" w14:paraId="2FA27FDE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5A842D9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56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1BD645D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641006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6B8251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17492E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03407F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3254.603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723B34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650.9206</w:t>
            </w:r>
          </w:p>
        </w:tc>
      </w:tr>
      <w:tr w:rsidR="00BF661D" w:rsidRPr="00BF661D" w14:paraId="043885CD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08103AE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57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1B0357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FFFDAA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573994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ECBE82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F95CBD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663.6848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0BA401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132.737</w:t>
            </w:r>
          </w:p>
        </w:tc>
      </w:tr>
      <w:tr w:rsidR="00BF661D" w:rsidRPr="00BF661D" w14:paraId="52D05F5C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0771B0B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58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2F96088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9D1F0A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609F8E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79EA5A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C45317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2020.545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5874E3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404.109</w:t>
            </w:r>
          </w:p>
        </w:tc>
      </w:tr>
      <w:tr w:rsidR="00BF661D" w:rsidRPr="00BF661D" w14:paraId="0C0B1047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1EE71BE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59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2326FBD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998F99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CAB16E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A9B677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6DD840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711.6431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B1E7F6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142.3286</w:t>
            </w:r>
          </w:p>
        </w:tc>
      </w:tr>
      <w:tr w:rsidR="00DB7B5A" w:rsidRPr="00BF661D" w14:paraId="45DC54BF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1F7C368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60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B45B95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CE4B4B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0.00001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CF6D16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13CBA02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05CCB6B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2268.649</w:t>
            </w:r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19895DB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453.7298</w:t>
            </w:r>
          </w:p>
        </w:tc>
      </w:tr>
      <w:tr w:rsidR="00BF661D" w:rsidRPr="00BF661D" w14:paraId="2CF05246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30AC107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...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54012A8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BC87F5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5C901D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B5896E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  <w:cs/>
              </w:rPr>
              <w:t>...</w:t>
            </w:r>
          </w:p>
        </w:tc>
        <w:tc>
          <w:tcPr>
            <w:tcW w:w="1336" w:type="dxa"/>
            <w:tcBorders>
              <w:left w:val="nil"/>
              <w:right w:val="nil"/>
            </w:tcBorders>
          </w:tcPr>
          <w:p w14:paraId="40A126A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...</w:t>
            </w:r>
          </w:p>
        </w:tc>
        <w:tc>
          <w:tcPr>
            <w:tcW w:w="1336" w:type="dxa"/>
            <w:tcBorders>
              <w:left w:val="nil"/>
              <w:right w:val="nil"/>
            </w:tcBorders>
          </w:tcPr>
          <w:p w14:paraId="0154CAA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...</w:t>
            </w:r>
          </w:p>
        </w:tc>
      </w:tr>
      <w:tr w:rsidR="00BF661D" w:rsidRPr="00BF661D" w14:paraId="6A40B04C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1A9111D6" w14:textId="6B191029" w:rsidR="00BF661D" w:rsidRPr="00BF661D" w:rsidRDefault="00BF661D" w:rsidP="004479BB">
            <w:pPr>
              <w:tabs>
                <w:tab w:val="left" w:pos="835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1056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4A660BE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7E2A3B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CAFBE6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D29741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A56EF3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4814.132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424FE6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962.8265</w:t>
            </w:r>
          </w:p>
        </w:tc>
      </w:tr>
      <w:tr w:rsidR="00BF661D" w:rsidRPr="00BF661D" w14:paraId="6BC7B389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4EB84F9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1057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0FD32B7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337C14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0.7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CFFD34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D5A4ED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C8FA9E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734.0593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E750ED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146.8119</w:t>
            </w:r>
          </w:p>
        </w:tc>
      </w:tr>
      <w:tr w:rsidR="00BF661D" w:rsidRPr="00BF661D" w14:paraId="4E645ED8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673F6FC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1058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07B0EE0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9A770B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79CA40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F4C8DAE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6E44BD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3539.963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F3D514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707.9925</w:t>
            </w:r>
          </w:p>
        </w:tc>
      </w:tr>
      <w:tr w:rsidR="00DB7B5A" w:rsidRPr="00BF661D" w14:paraId="4DDB7B2E" w14:textId="77777777" w:rsidTr="00CE4550">
        <w:tc>
          <w:tcPr>
            <w:tcW w:w="1335" w:type="dxa"/>
            <w:vMerge w:val="restart"/>
            <w:tcBorders>
              <w:left w:val="nil"/>
              <w:right w:val="nil"/>
            </w:tcBorders>
            <w:vAlign w:val="center"/>
          </w:tcPr>
          <w:p w14:paraId="66CD9D00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  <w:lastRenderedPageBreak/>
              <w:t>ตัวแบบ</w:t>
            </w:r>
          </w:p>
        </w:tc>
        <w:tc>
          <w:tcPr>
            <w:tcW w:w="5343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790CE6A8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  <w:t>พารามิเตอร์</w:t>
            </w:r>
          </w:p>
        </w:tc>
        <w:tc>
          <w:tcPr>
            <w:tcW w:w="26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F9BD2E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MSE</w:t>
            </w:r>
          </w:p>
        </w:tc>
      </w:tr>
      <w:tr w:rsidR="00DB7B5A" w:rsidRPr="00BF661D" w14:paraId="518DB821" w14:textId="77777777" w:rsidTr="00DB7B5A">
        <w:tc>
          <w:tcPr>
            <w:tcW w:w="1335" w:type="dxa"/>
            <w:vMerge/>
            <w:tcBorders>
              <w:left w:val="nil"/>
              <w:right w:val="nil"/>
            </w:tcBorders>
            <w:vAlign w:val="center"/>
          </w:tcPr>
          <w:p w14:paraId="78117C15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</w:p>
        </w:tc>
        <w:tc>
          <w:tcPr>
            <w:tcW w:w="1335" w:type="dxa"/>
            <w:tcBorders>
              <w:top w:val="nil"/>
              <w:left w:val="nil"/>
              <w:right w:val="nil"/>
            </w:tcBorders>
            <w:vAlign w:val="center"/>
          </w:tcPr>
          <w:p w14:paraId="51D232CE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C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07F3E860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Epsilon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3264EB1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Gamma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5FA5AF65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Kernel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46A063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Train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A83E8FB" w14:textId="77777777" w:rsidR="00DB7B5A" w:rsidRPr="00BF661D" w:rsidRDefault="00DB7B5A" w:rsidP="00CE4550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Test</w:t>
            </w:r>
          </w:p>
        </w:tc>
      </w:tr>
      <w:tr w:rsidR="00BF661D" w:rsidRPr="00BF661D" w14:paraId="5AA11C1B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7B9771F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1059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BFAEC7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44F4B4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106E05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FD960B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1612B8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732.5369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7CF66A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146.5074</w:t>
            </w:r>
          </w:p>
        </w:tc>
      </w:tr>
      <w:tr w:rsidR="00BF661D" w:rsidRPr="00BF661D" w14:paraId="4C5FF64E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71C02E0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1060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74B34DF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DC2BAD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286E0A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B64A3D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EEDFB5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4715.94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ACF439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943.188</w:t>
            </w:r>
          </w:p>
        </w:tc>
      </w:tr>
      <w:tr w:rsidR="00BF661D" w:rsidRPr="00BF661D" w14:paraId="7986D587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1878E601" w14:textId="77777777" w:rsidR="00BF661D" w:rsidRPr="00BF661D" w:rsidRDefault="00BF661D" w:rsidP="004479BB">
            <w:pPr>
              <w:tabs>
                <w:tab w:val="left" w:pos="693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1061</w:t>
            </w:r>
          </w:p>
        </w:tc>
        <w:tc>
          <w:tcPr>
            <w:tcW w:w="1335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711C7BC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bottom w:val="single" w:sz="4" w:space="0" w:color="000000"/>
              <w:right w:val="nil"/>
            </w:tcBorders>
            <w:vAlign w:val="bottom"/>
          </w:tcPr>
          <w:p w14:paraId="6CC51260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0.8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F5ED69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45B90C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7CF3E3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732.5369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493EA0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146.5074</w:t>
            </w:r>
          </w:p>
        </w:tc>
      </w:tr>
      <w:tr w:rsidR="00BF661D" w:rsidRPr="00BF661D" w14:paraId="58B1A373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2B5E699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1062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6004D72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4C01B6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8E8763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90C0B7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7E21059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3498.105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3E0232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699.621</w:t>
            </w:r>
          </w:p>
        </w:tc>
      </w:tr>
      <w:tr w:rsidR="00BF661D" w:rsidRPr="00BF661D" w14:paraId="3D827CC5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31D85E87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1063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54AF1C29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CD836C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DBB0B2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scale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BA77EE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3BB621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740.1529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6AE0854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148.0306</w:t>
            </w:r>
          </w:p>
        </w:tc>
      </w:tr>
      <w:tr w:rsidR="00BF661D" w:rsidRPr="00BF661D" w14:paraId="14905F67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51F96DE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1064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68F9222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38A14FEC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1F83EB5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2E799C8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proofErr w:type="spellStart"/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rbf</w:t>
            </w:r>
            <w:proofErr w:type="spellEnd"/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2A036433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4636.69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F27CA7F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927.3381</w:t>
            </w:r>
          </w:p>
        </w:tc>
      </w:tr>
      <w:tr w:rsidR="00BF661D" w:rsidRPr="00BF661D" w14:paraId="48FBB61D" w14:textId="77777777" w:rsidTr="00DB7B5A">
        <w:tc>
          <w:tcPr>
            <w:tcW w:w="1335" w:type="dxa"/>
            <w:tcBorders>
              <w:left w:val="nil"/>
              <w:right w:val="nil"/>
            </w:tcBorders>
          </w:tcPr>
          <w:p w14:paraId="01A8B02A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cs/>
                <w:lang w:val="en-GB"/>
              </w:rPr>
              <w:t>1065</w:t>
            </w:r>
          </w:p>
        </w:tc>
        <w:tc>
          <w:tcPr>
            <w:tcW w:w="1335" w:type="dxa"/>
            <w:tcBorders>
              <w:left w:val="nil"/>
              <w:right w:val="nil"/>
            </w:tcBorders>
            <w:vAlign w:val="bottom"/>
          </w:tcPr>
          <w:p w14:paraId="3F7AE225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3500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684289B2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BA95851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0AADEF6D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4DC6CD76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740.1529</w:t>
            </w:r>
          </w:p>
        </w:tc>
        <w:tc>
          <w:tcPr>
            <w:tcW w:w="1336" w:type="dxa"/>
            <w:tcBorders>
              <w:left w:val="nil"/>
              <w:right w:val="nil"/>
            </w:tcBorders>
            <w:vAlign w:val="bottom"/>
          </w:tcPr>
          <w:p w14:paraId="5EC50FCB" w14:textId="77777777" w:rsidR="00BF661D" w:rsidRPr="00BF661D" w:rsidRDefault="00BF661D" w:rsidP="004479BB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color w:val="000000"/>
                <w:sz w:val="32"/>
                <w:szCs w:val="32"/>
              </w:rPr>
              <w:t>148.0306</w:t>
            </w:r>
          </w:p>
        </w:tc>
      </w:tr>
    </w:tbl>
    <w:p w14:paraId="53F885CD" w14:textId="77777777" w:rsidR="00DB7B5A" w:rsidRDefault="00DB7B5A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69959241" w14:textId="7C25DF68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ผลการทดลองพบว่าการใช้ตัวแบบ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DB7B5A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ที่มีพารามิเตอร์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C=1, Epsilon=0.99, Gamma=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’scale’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kernel=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’linear’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ที่ต่ำที่สุดในข้อมูลชุดฝึกสอนและข้อมูลชุดทดสอบ โดยมีค่า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เท่ากับ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630.9878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112.7196 ตามลำดับ จึงเลือกใช้ตัวแบบ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นี้ในการพยากรณ์ราคาดัชนี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ต่อไป</w:t>
      </w:r>
    </w:p>
    <w:p w14:paraId="00B95FF7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  <w:lang w:val="en-GB"/>
        </w:rPr>
        <w:drawing>
          <wp:inline distT="0" distB="0" distL="0" distR="0" wp14:anchorId="7E0C05AA" wp14:editId="2E424198">
            <wp:extent cx="5943600" cy="2896870"/>
            <wp:effectExtent l="0" t="0" r="0" b="0"/>
            <wp:docPr id="63369569" name="Picture 6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9569" name="Picture 6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677A" w14:textId="49C85743" w:rsidR="00DB7B5A" w:rsidRDefault="00DB7B5A" w:rsidP="00DB7B5A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/>
          <w:b/>
          <w:bCs/>
          <w:sz w:val="32"/>
          <w:szCs w:val="32"/>
        </w:rPr>
        <w:t>10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SV</w:t>
      </w:r>
      <w:r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ที่คัดเลือกว่าเหมาะสม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ทั้งข้อมูลชุดฝึกสอนและ</w:t>
      </w:r>
    </w:p>
    <w:p w14:paraId="1693B299" w14:textId="1DCA05A6" w:rsidR="00DB7B5A" w:rsidRPr="00BF661D" w:rsidRDefault="00DB7B5A" w:rsidP="00DB7B5A">
      <w:pPr>
        <w:jc w:val="center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ข้อมูลชุดทดสอบ</w:t>
      </w:r>
    </w:p>
    <w:p w14:paraId="62A329CC" w14:textId="3B374E82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28875140" w14:textId="77777777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6A44D6E5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4.2.2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การสร้างตัวแบบผสม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(Traditional Hybrid Model)</w:t>
      </w:r>
    </w:p>
    <w:p w14:paraId="6DF4F671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4.2.2.1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 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ARIMAX-ANN</w:t>
      </w:r>
    </w:p>
    <w:p w14:paraId="699F326D" w14:textId="28FA256B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จากการนำอนุกรมเวลาของส่วนเหลือที่ได้จากตัวแบบ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ARIMAX(2,0,2)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มาสร้างตัวแบบ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สำหรับพยากรณ์ส่วนประกอบที่ไม่เป็นเชิงเส้นของส่วนเหลือ ซึ่งจากการทดลอง พบว่าตัวแบบที่ใช้จำนวน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โหนด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ในชั้นซ่อนแต่ละชั้นซ่อน 50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โหนด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มี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batch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เท่ากับ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20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และทำซ้ำ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ครั้งจะให้ตัวแบบ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ที่เหมาะสม จากนั้นนำค่าพยากรณ์ส่วนที่ได้จาก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ไปรวมกับค่าพยากรณ์ที่ได้จาก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และคำนวณค่าความคลาดเคลื่อน รวมถึงกราฟเปรียบเทียบระหว่างข้อมูลจริงและข้อมูลพยากรณ์ แสดงได้ผลดังตารางที่ 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.1</w:t>
      </w:r>
      <w:r w:rsidR="00133671">
        <w:rPr>
          <w:rFonts w:ascii="TH SarabunPSK" w:eastAsiaTheme="minorEastAsia" w:hAnsi="TH SarabunPSK" w:cs="TH SarabunPSK" w:hint="cs"/>
          <w:sz w:val="32"/>
          <w:szCs w:val="32"/>
          <w:cs/>
        </w:rPr>
        <w:t>0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และ</w:t>
      </w:r>
      <w:r w:rsidR="004479BB">
        <w:rPr>
          <w:rFonts w:ascii="TH SarabunPSK" w:eastAsiaTheme="minorEastAsia" w:hAnsi="TH SarabunPSK" w:cs="TH SarabunPSK" w:hint="cs"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 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="007A281B">
        <w:rPr>
          <w:rFonts w:ascii="TH SarabunPSK" w:eastAsiaTheme="minorEastAsia" w:hAnsi="TH SarabunPSK" w:cs="TH SarabunPSK" w:hint="cs"/>
          <w:sz w:val="32"/>
          <w:szCs w:val="32"/>
          <w:cs/>
        </w:rPr>
        <w:t>11</w:t>
      </w:r>
    </w:p>
    <w:p w14:paraId="1B5E76A9" w14:textId="03590AE3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bookmarkStart w:id="94" w:name="_Hlk134910666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.1</w:t>
      </w:r>
      <w:r w:rsidR="00133671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0</w:t>
      </w:r>
      <w:r w:rsidR="004479BB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ความคลาดเคลื่อนในการพยากรณ์สำหรับตัวแบบผสมระหว่าง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ANN</w:t>
      </w:r>
    </w:p>
    <w:tbl>
      <w:tblPr>
        <w:tblStyle w:val="TableGrid"/>
        <w:tblW w:w="9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5"/>
        <w:gridCol w:w="1536"/>
        <w:gridCol w:w="1738"/>
        <w:gridCol w:w="1879"/>
        <w:gridCol w:w="1859"/>
      </w:tblGrid>
      <w:tr w:rsidR="00BF661D" w:rsidRPr="00BF661D" w14:paraId="034CEF35" w14:textId="77777777" w:rsidTr="004479BB">
        <w:trPr>
          <w:trHeight w:val="295"/>
        </w:trPr>
        <w:tc>
          <w:tcPr>
            <w:tcW w:w="2555" w:type="dxa"/>
            <w:vMerge w:val="restart"/>
            <w:tcBorders>
              <w:top w:val="single" w:sz="4" w:space="0" w:color="auto"/>
            </w:tcBorders>
            <w:vAlign w:val="center"/>
          </w:tcPr>
          <w:bookmarkEnd w:id="94"/>
          <w:p w14:paraId="11FAFCED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</w:rPr>
              <w:t>โครงข่าย (</w:t>
            </w: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Architecture)</w:t>
            </w:r>
          </w:p>
        </w:tc>
        <w:tc>
          <w:tcPr>
            <w:tcW w:w="1536" w:type="dxa"/>
            <w:vMerge w:val="restart"/>
            <w:tcBorders>
              <w:top w:val="single" w:sz="4" w:space="0" w:color="auto"/>
            </w:tcBorders>
            <w:vAlign w:val="center"/>
          </w:tcPr>
          <w:p w14:paraId="64C5C72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Batch</w:t>
            </w:r>
          </w:p>
        </w:tc>
        <w:tc>
          <w:tcPr>
            <w:tcW w:w="1738" w:type="dxa"/>
            <w:vMerge w:val="restart"/>
            <w:tcBorders>
              <w:top w:val="single" w:sz="4" w:space="0" w:color="auto"/>
            </w:tcBorders>
            <w:vAlign w:val="center"/>
          </w:tcPr>
          <w:p w14:paraId="1276A9DF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Epochs</w:t>
            </w:r>
          </w:p>
        </w:tc>
        <w:tc>
          <w:tcPr>
            <w:tcW w:w="3738" w:type="dxa"/>
            <w:gridSpan w:val="2"/>
            <w:tcBorders>
              <w:top w:val="single" w:sz="4" w:space="0" w:color="auto"/>
            </w:tcBorders>
            <w:vAlign w:val="center"/>
          </w:tcPr>
          <w:p w14:paraId="6D5F7D0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MSE</w:t>
            </w:r>
          </w:p>
        </w:tc>
      </w:tr>
      <w:tr w:rsidR="00BF661D" w:rsidRPr="00BF661D" w14:paraId="4D19A086" w14:textId="77777777" w:rsidTr="004479BB">
        <w:trPr>
          <w:trHeight w:val="174"/>
        </w:trPr>
        <w:tc>
          <w:tcPr>
            <w:tcW w:w="2555" w:type="dxa"/>
            <w:vMerge/>
            <w:tcBorders>
              <w:bottom w:val="single" w:sz="4" w:space="0" w:color="auto"/>
            </w:tcBorders>
            <w:vAlign w:val="center"/>
          </w:tcPr>
          <w:p w14:paraId="3981806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536" w:type="dxa"/>
            <w:vMerge/>
            <w:tcBorders>
              <w:bottom w:val="single" w:sz="4" w:space="0" w:color="auto"/>
            </w:tcBorders>
          </w:tcPr>
          <w:p w14:paraId="3828839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738" w:type="dxa"/>
            <w:vMerge/>
            <w:tcBorders>
              <w:bottom w:val="single" w:sz="4" w:space="0" w:color="auto"/>
            </w:tcBorders>
            <w:vAlign w:val="center"/>
          </w:tcPr>
          <w:p w14:paraId="054DB00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879" w:type="dxa"/>
            <w:tcBorders>
              <w:bottom w:val="single" w:sz="4" w:space="0" w:color="auto"/>
            </w:tcBorders>
            <w:vAlign w:val="center"/>
          </w:tcPr>
          <w:p w14:paraId="10667A1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Train</w:t>
            </w:r>
          </w:p>
        </w:tc>
        <w:tc>
          <w:tcPr>
            <w:tcW w:w="1858" w:type="dxa"/>
            <w:tcBorders>
              <w:bottom w:val="single" w:sz="4" w:space="0" w:color="auto"/>
            </w:tcBorders>
            <w:vAlign w:val="center"/>
          </w:tcPr>
          <w:p w14:paraId="4665DE9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Test</w:t>
            </w:r>
          </w:p>
        </w:tc>
      </w:tr>
      <w:tr w:rsidR="00BF661D" w:rsidRPr="00BF661D" w14:paraId="2DE6B169" w14:textId="77777777" w:rsidTr="00DB7B5A">
        <w:trPr>
          <w:trHeight w:val="489"/>
        </w:trPr>
        <w:tc>
          <w:tcPr>
            <w:tcW w:w="25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3001B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6-50-50-1</w:t>
            </w:r>
          </w:p>
        </w:tc>
        <w:tc>
          <w:tcPr>
            <w:tcW w:w="1536" w:type="dxa"/>
            <w:tcBorders>
              <w:top w:val="single" w:sz="4" w:space="0" w:color="auto"/>
              <w:bottom w:val="single" w:sz="4" w:space="0" w:color="auto"/>
            </w:tcBorders>
          </w:tcPr>
          <w:p w14:paraId="2BBE4C1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20</w:t>
            </w:r>
          </w:p>
        </w:tc>
        <w:tc>
          <w:tcPr>
            <w:tcW w:w="17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7A691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187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1DB96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125.5141</w:t>
            </w:r>
          </w:p>
        </w:tc>
        <w:tc>
          <w:tcPr>
            <w:tcW w:w="18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5E3A14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2862.3666</w:t>
            </w:r>
          </w:p>
        </w:tc>
      </w:tr>
    </w:tbl>
    <w:p w14:paraId="0630E011" w14:textId="77777777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4314AEFF" w14:textId="77777777" w:rsid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  <w:lang w:val="en-GB"/>
        </w:rPr>
        <w:drawing>
          <wp:inline distT="0" distB="0" distL="0" distR="0" wp14:anchorId="3EDB415B" wp14:editId="7C67116D">
            <wp:extent cx="5986347" cy="2917704"/>
            <wp:effectExtent l="0" t="0" r="0" b="0"/>
            <wp:docPr id="1577950180" name="Picture 9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50180" name="Picture 9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630" cy="292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6B5A" w14:textId="46EB9B58" w:rsidR="007A281B" w:rsidRPr="00BF661D" w:rsidRDefault="007A281B" w:rsidP="007A281B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  <w:bookmarkStart w:id="95" w:name="_Hlk134910694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</w:t>
      </w:r>
      <w:r w:rsidR="00133671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ARIMAX-ANN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ทั้งข้อมูลชุดฝึกสอนและข้อมูลชุดทดสอบ</w:t>
      </w:r>
    </w:p>
    <w:bookmarkEnd w:id="95"/>
    <w:p w14:paraId="727C4C84" w14:textId="77777777" w:rsidR="007A281B" w:rsidRPr="00BF661D" w:rsidRDefault="007A281B" w:rsidP="00BF661D">
      <w:pPr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0B8A529E" w14:textId="3A5E0436" w:rsid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จากผลการพยากรณ์ข้อมูลดัชนี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ด้วย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ARIMAX-ANN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ทั้งข้อมูลช่วงฝึกสอนและข้อมูลช่วงทดสอบ โดยที่พยากรณ์ล่วงหน้าในส่วนของข้อมูลช่วงทดสอบไปทั้งหมด 120 วัน ได้ค่าความคลาดเคลื่อนเฉลี่ย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MSE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เท่ากับ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2862.3666</w:t>
      </w:r>
      <w:r w:rsidR="007A281B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A281B">
        <w:rPr>
          <w:rFonts w:ascii="TH SarabunPSK" w:eastAsiaTheme="minorEastAsia" w:hAnsi="TH SarabunPSK" w:cs="TH SarabunPSK" w:hint="cs"/>
          <w:sz w:val="32"/>
          <w:szCs w:val="32"/>
          <w:cs/>
        </w:rPr>
        <w:t>บาท</w:t>
      </w:r>
      <w:r w:rsidR="007A281B" w:rsidRPr="00CE4550">
        <w:rPr>
          <w:position w:val="-4"/>
        </w:rPr>
        <w:object w:dxaOrig="160" w:dyaOrig="300" w14:anchorId="0E80D176">
          <v:shape id="_x0000_i1348" type="#_x0000_t75" style="width:8.4pt;height:15pt" o:ole="">
            <v:imagedata r:id="rId654" o:title=""/>
          </v:shape>
          <o:OLEObject Type="Embed" ProgID="Equation.DSMT4" ShapeID="_x0000_i1348" DrawAspect="Content" ObjectID="_1745853091" r:id="rId655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ซึ่งดีกว่าตัวแบบเดี่ยว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เพียงเล็กน้อย</w:t>
      </w:r>
    </w:p>
    <w:p w14:paraId="462B2C57" w14:textId="77777777" w:rsidR="007A281B" w:rsidRPr="00BF661D" w:rsidRDefault="007A281B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5490330A" w14:textId="36706AE0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4.2.2.2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ARIMAX-SV</w:t>
      </w:r>
      <w:r w:rsidR="007A281B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R</w:t>
      </w:r>
    </w:p>
    <w:p w14:paraId="45D69986" w14:textId="438971DD" w:rsidR="007A281B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จากการนำอนุกรมเวลาของส่วนเหลือที่ได้จากตัวแบบ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ARIMAX(2,0,2)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มาสร้างตัวแบบ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7A281B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สำหรับพยากรณ์ส่วนประกอบที่ไม่เป็นเชิงเส้นของส่วนเหลือ ซึ่งจากการทดลอง พบว่าตัวแบบที่ใช้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พารามิเตอร์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C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เท่ากับ 1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Epsilon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เท่ากับ 0.99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, Gamma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เป็นแบบ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scale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Kernel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เป็นแบบ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linear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จะให้ตัวแบบ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7A281B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ที่เหมาะสมกับข้อมูลค่าส่วนเหลือที่ได้จากตัวแบบ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จากนั้นนำค่าพยากรณ์ส่วนที่ได้จาก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7A281B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ไปรวมกับค่าพยากรณ์ที่ได้จาก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และคำนวณค่าความคลาดเคลื่อน รวมถึงกราฟเปรียบเทียบระหว่างข้อมูลจริงและข้อมูลพยากรณ์ แสดงได้ผลดังตารางที่ 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.1</w:t>
      </w:r>
      <w:r w:rsidR="00133671">
        <w:rPr>
          <w:rFonts w:ascii="TH SarabunPSK" w:eastAsiaTheme="minorEastAsia" w:hAnsi="TH SarabunPSK" w:cs="TH SarabunPSK" w:hint="cs"/>
          <w:sz w:val="32"/>
          <w:szCs w:val="32"/>
          <w:cs/>
        </w:rPr>
        <w:t>1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และภาพที่ 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="00133671">
        <w:rPr>
          <w:rFonts w:ascii="TH SarabunPSK" w:eastAsiaTheme="minorEastAsia" w:hAnsi="TH SarabunPSK" w:cs="TH SarabunPSK" w:hint="cs"/>
          <w:sz w:val="32"/>
          <w:szCs w:val="32"/>
          <w:cs/>
        </w:rPr>
        <w:t>12</w:t>
      </w:r>
    </w:p>
    <w:p w14:paraId="7BC8ACD4" w14:textId="62F54C0C" w:rsidR="00BF661D" w:rsidRPr="00BF661D" w:rsidRDefault="00BF661D" w:rsidP="00BF661D">
      <w:pPr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</w:pPr>
      <w:bookmarkStart w:id="96" w:name="_Hlk134910880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.1</w:t>
      </w:r>
      <w:r w:rsidR="00133671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1</w:t>
      </w:r>
      <w:r w:rsidR="00290C68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ความคลาดเคลื่อนในการพยากรณ์สำหรับตัวแบบผสมระหว่าง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="007A281B">
        <w:rPr>
          <w:rFonts w:ascii="TH SarabunPSK" w:eastAsiaTheme="minorEastAsia" w:hAnsi="TH SarabunPSK" w:cs="TH SarabunPSK"/>
          <w:sz w:val="32"/>
          <w:szCs w:val="32"/>
        </w:rPr>
        <w:t>SV</w:t>
      </w:r>
      <w:r w:rsidR="007A281B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</w:p>
    <w:tbl>
      <w:tblPr>
        <w:tblStyle w:val="TableGrid"/>
        <w:tblW w:w="93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1"/>
        <w:gridCol w:w="1562"/>
        <w:gridCol w:w="1562"/>
        <w:gridCol w:w="1565"/>
        <w:gridCol w:w="1562"/>
        <w:gridCol w:w="1563"/>
      </w:tblGrid>
      <w:tr w:rsidR="00BF661D" w:rsidRPr="00BF661D" w14:paraId="5E1D830D" w14:textId="77777777" w:rsidTr="004479BB">
        <w:trPr>
          <w:trHeight w:val="450"/>
        </w:trPr>
        <w:tc>
          <w:tcPr>
            <w:tcW w:w="6250" w:type="dxa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bookmarkEnd w:id="96"/>
          <w:p w14:paraId="5C9B3813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cs/>
                <w:lang w:val="en-GB"/>
              </w:rPr>
              <w:t>พารามิเตอร์</w:t>
            </w:r>
          </w:p>
        </w:tc>
        <w:tc>
          <w:tcPr>
            <w:tcW w:w="3125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9C322D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MSE</w:t>
            </w:r>
          </w:p>
        </w:tc>
      </w:tr>
      <w:tr w:rsidR="00290C68" w:rsidRPr="00BF661D" w14:paraId="45AEC0B0" w14:textId="77777777" w:rsidTr="004479BB">
        <w:trPr>
          <w:trHeight w:val="450"/>
        </w:trPr>
        <w:tc>
          <w:tcPr>
            <w:tcW w:w="1561" w:type="dxa"/>
            <w:tcBorders>
              <w:bottom w:val="single" w:sz="4" w:space="0" w:color="auto"/>
            </w:tcBorders>
            <w:vAlign w:val="center"/>
          </w:tcPr>
          <w:p w14:paraId="2D3972D9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C</w:t>
            </w:r>
          </w:p>
        </w:tc>
        <w:tc>
          <w:tcPr>
            <w:tcW w:w="1562" w:type="dxa"/>
            <w:tcBorders>
              <w:bottom w:val="single" w:sz="4" w:space="0" w:color="auto"/>
            </w:tcBorders>
            <w:vAlign w:val="center"/>
          </w:tcPr>
          <w:p w14:paraId="0FF7C29B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Epsilon</w:t>
            </w:r>
          </w:p>
        </w:tc>
        <w:tc>
          <w:tcPr>
            <w:tcW w:w="1562" w:type="dxa"/>
            <w:tcBorders>
              <w:bottom w:val="single" w:sz="4" w:space="0" w:color="auto"/>
            </w:tcBorders>
            <w:vAlign w:val="center"/>
          </w:tcPr>
          <w:p w14:paraId="2EF16AA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Gamma</w:t>
            </w:r>
          </w:p>
        </w:tc>
        <w:tc>
          <w:tcPr>
            <w:tcW w:w="1562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E9496C6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Kernel</w:t>
            </w:r>
          </w:p>
        </w:tc>
        <w:tc>
          <w:tcPr>
            <w:tcW w:w="1562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2569268A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Train</w:t>
            </w:r>
          </w:p>
        </w:tc>
        <w:tc>
          <w:tcPr>
            <w:tcW w:w="1562" w:type="dxa"/>
            <w:tcBorders>
              <w:bottom w:val="single" w:sz="4" w:space="0" w:color="auto"/>
            </w:tcBorders>
            <w:vAlign w:val="center"/>
          </w:tcPr>
          <w:p w14:paraId="4DF8324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Test</w:t>
            </w:r>
          </w:p>
        </w:tc>
      </w:tr>
      <w:tr w:rsidR="00290C68" w:rsidRPr="00BF661D" w14:paraId="1A2859E9" w14:textId="77777777" w:rsidTr="00290C68">
        <w:trPr>
          <w:trHeight w:val="58"/>
        </w:trPr>
        <w:tc>
          <w:tcPr>
            <w:tcW w:w="15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22FE6C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1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750F2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0.99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393A57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auto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0010E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linear</w:t>
            </w:r>
          </w:p>
        </w:tc>
        <w:tc>
          <w:tcPr>
            <w:tcW w:w="1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B5743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121.2151</w:t>
            </w: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374A41" w14:textId="77777777" w:rsidR="00BF661D" w:rsidRPr="00BF661D" w:rsidRDefault="00BF661D" w:rsidP="00BF661D">
            <w:pPr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  <w:lang w:val="en-GB"/>
              </w:rPr>
              <w:t>2876.2779</w:t>
            </w:r>
          </w:p>
        </w:tc>
      </w:tr>
    </w:tbl>
    <w:p w14:paraId="190DFF43" w14:textId="77777777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</w:rPr>
      </w:pPr>
    </w:p>
    <w:p w14:paraId="15F65581" w14:textId="77777777" w:rsidR="00BF661D" w:rsidRPr="00BF661D" w:rsidRDefault="00BF661D" w:rsidP="00BF661D">
      <w:pPr>
        <w:jc w:val="center"/>
        <w:rPr>
          <w:rFonts w:ascii="TH SarabunPSK" w:eastAsiaTheme="minorEastAsia" w:hAnsi="TH SarabunPSK" w:cs="TH SarabunPSK"/>
          <w:i/>
          <w:iCs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i/>
          <w:iCs/>
          <w:noProof/>
          <w:sz w:val="32"/>
          <w:szCs w:val="32"/>
          <w:lang w:val="en-GB"/>
        </w:rPr>
        <w:drawing>
          <wp:inline distT="0" distB="0" distL="0" distR="0" wp14:anchorId="19148CD8" wp14:editId="4A6380A7">
            <wp:extent cx="5447899" cy="2655268"/>
            <wp:effectExtent l="0" t="0" r="635" b="0"/>
            <wp:docPr id="199086675" name="Picture 12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6675" name="Picture 12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322" cy="266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F40E" w14:textId="7E914C6D" w:rsidR="00BF661D" w:rsidRPr="00BF661D" w:rsidRDefault="004479BB" w:rsidP="006B05AC">
      <w:pPr>
        <w:jc w:val="center"/>
        <w:rPr>
          <w:rFonts w:ascii="TH SarabunPSK" w:eastAsiaTheme="minorEastAsia" w:hAnsi="TH SarabunPSK" w:cs="TH SarabunPSK"/>
          <w:sz w:val="32"/>
          <w:szCs w:val="32"/>
          <w:lang w:val="en-GB"/>
        </w:rPr>
      </w:pPr>
      <w:bookmarkStart w:id="97" w:name="_Hlk134910915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</w:t>
      </w:r>
      <w:r w:rsidR="007A281B">
        <w:rPr>
          <w:rFonts w:ascii="TH SarabunPSK" w:eastAsiaTheme="minorEastAsia" w:hAnsi="TH SarabunPSK" w:cs="TH SarabunPSK"/>
          <w:b/>
          <w:bCs/>
          <w:sz w:val="32"/>
          <w:szCs w:val="32"/>
        </w:rPr>
        <w:t>12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ARIMAX-SV</w:t>
      </w:r>
      <w:r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ทั้งข้อมูลชุดฝึกสอนและข้อมูลชุดทดสอบ</w:t>
      </w:r>
      <w:bookmarkEnd w:id="97"/>
    </w:p>
    <w:p w14:paraId="02C6CFF5" w14:textId="3E366CEC" w:rsidR="00290C68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lastRenderedPageBreak/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จากผลการพยากรณ์ข้อมูลดัชนี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ด้วย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ARIMAX-SVM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ทั้งข้อมูลช่วงฝึกสอนและข้อมูลช่วงทดสอบ โดยที่พยากรณ์ล่วงหน้าในส่วนของข้อมูลช่วงทดสอบไปทั้งหมด 120 วัน ได้ค่าความคลาดเคลื่อนเฉลี่ย (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MSE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)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เท่ากับ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2876.2779</w:t>
      </w:r>
      <w:r w:rsidR="007A281B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="007A281B">
        <w:rPr>
          <w:rFonts w:ascii="TH SarabunPSK" w:eastAsiaTheme="minorEastAsia" w:hAnsi="TH SarabunPSK" w:cs="TH SarabunPSK" w:hint="cs"/>
          <w:sz w:val="32"/>
          <w:szCs w:val="32"/>
          <w:cs/>
        </w:rPr>
        <w:t>บาท</w:t>
      </w:r>
      <w:r w:rsidR="007A281B" w:rsidRPr="00CE4550">
        <w:rPr>
          <w:position w:val="-4"/>
          <w:cs/>
        </w:rPr>
        <w:object w:dxaOrig="160" w:dyaOrig="300" w14:anchorId="1969D3DD">
          <v:shape id="_x0000_i1349" type="#_x0000_t75" style="width:8.4pt;height:15pt" o:ole="">
            <v:imagedata r:id="rId654" o:title=""/>
          </v:shape>
          <o:OLEObject Type="Embed" ProgID="Equation.DSMT4" ShapeID="_x0000_i1349" DrawAspect="Content" ObjectID="_1745853092" r:id="rId657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ซึ่งดีกว่าตัวแบบเดี่ยว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เพียงเล็กน้อยเช่นเดียวกัน</w:t>
      </w:r>
    </w:p>
    <w:p w14:paraId="7674395E" w14:textId="77777777" w:rsidR="007A281B" w:rsidRPr="00BF661D" w:rsidRDefault="007A281B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</w:p>
    <w:p w14:paraId="59F58F4B" w14:textId="77777777" w:rsidR="00BF661D" w:rsidRPr="00BF661D" w:rsidRDefault="00BF661D" w:rsidP="00BF661D">
      <w:pPr>
        <w:spacing w:after="0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4.2.3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การสร้างตัวแบบรวม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 (Hybrid Combined Model)</w:t>
      </w:r>
    </w:p>
    <w:p w14:paraId="3C871D7E" w14:textId="77777777" w:rsidR="00BF661D" w:rsidRPr="00BF661D" w:rsidRDefault="00BF661D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4.2.3.1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 xml:space="preserve"> การสร้างตัวแบบ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>ARIMAX-ANN-SVM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ab/>
      </w:r>
    </w:p>
    <w:p w14:paraId="26833E2C" w14:textId="7B334CD9" w:rsidR="00BF661D" w:rsidRPr="00BF661D" w:rsidRDefault="00BF661D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ab/>
        <w:t xml:space="preserve">การสร้างตัวแบบรวมระหว่าง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จะนำค่าพยากรณ์ของที่แต่ละตัวแบบพยากรณ์ได้มารวมกันโดยใส่ค่า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ในแต่ละตัวแบบ และทำการค้นหาค่า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ที่ดีที่สุดในข้อมูลชุดทดสอบภายใต้เงื่อนไขค่า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มีค่าต่ำที่สุด และค่า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ต้องรวมกันเท่ากับ 1 พอดี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weighs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ที่ใช้ในตัวแบบ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Combined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จะขึ้นอยู่กับจำนวนตัวแบบที่นำมาใช้ สำหรับงานวิจัยชิ้นนี้นำเสนอตัวแบบ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Combined (ARIMAX</w:t>
      </w:r>
      <w:r w:rsidR="007A281B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-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ANN</w:t>
      </w:r>
      <w:r w:rsidR="007A281B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-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SVM)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ดังนั้นจะมีค่า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จำนวน 3 ค่าคือ 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ของ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7A281B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ทำการค้นหาชุดของค่า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Weights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ทั้งสามที่ดีที่สุดที่ทำให้ค่า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ต่ำที่สุด ผ่านวิธี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>-Mead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หรือ "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-Mead simplex method"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เป็นวิธีหาค่าต่ำสุดของฟังก์ชัน ในที่นี้กำหนดเป็นค่า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ซึ่งวิธีนี้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ไม่ต้องการการเชิงเส้น (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nonlinear optimization method)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ซึ่งใช้เพียงแค่ค่าของฟังก์ชันเท่านั้นในการหาค่าต่ำสุด โดยผลลัพธ์ที่ผ่านวิธี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</w:rPr>
        <w:t>Nelder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-Mead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จะทำให้ได้ค่า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Weight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กับแต่ละตัวแบบ ที่ให้ค่า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MSE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ต่ำที่สุดดังแสดงในตารางที่ 4.1</w:t>
      </w:r>
      <w:r w:rsidR="007A281B">
        <w:rPr>
          <w:rFonts w:ascii="TH SarabunPSK" w:eastAsiaTheme="minorEastAsia" w:hAnsi="TH SarabunPSK" w:cs="TH SarabunPSK"/>
          <w:sz w:val="32"/>
          <w:szCs w:val="32"/>
        </w:rPr>
        <w:t>3</w:t>
      </w:r>
    </w:p>
    <w:p w14:paraId="13F4D7D5" w14:textId="77777777" w:rsidR="00BF661D" w:rsidRPr="00BF661D" w:rsidRDefault="00BF661D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721C493A" w14:textId="5A9424EB" w:rsidR="00BF661D" w:rsidRPr="00BF661D" w:rsidRDefault="00BF661D" w:rsidP="00683DD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  <w:cs/>
        </w:rPr>
      </w:pPr>
      <w:bookmarkStart w:id="98" w:name="_Hlk134911069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3</w:t>
      </w:r>
      <w:r w:rsidR="00683DDF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ความคลาดเคลื่อนในการพยากรณ์สำหรับตัวแบบรวม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ARIMAX-ANN-SVM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BF661D" w:rsidRPr="00BF661D" w14:paraId="7EFF9E29" w14:textId="77777777" w:rsidTr="00683DDF">
        <w:tc>
          <w:tcPr>
            <w:tcW w:w="561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98"/>
          <w:p w14:paraId="42322424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Weight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14:paraId="18A14C7A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  <w:lang w:val="en-GB"/>
              </w:rPr>
              <w:t>MSE</w:t>
            </w:r>
          </w:p>
        </w:tc>
      </w:tr>
      <w:tr w:rsidR="00BF661D" w:rsidRPr="00BF661D" w14:paraId="0F9F3FAB" w14:textId="77777777" w:rsidTr="00683DDF"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2F6393CA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ARIMAX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1A2980D4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ANN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013B1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SVM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6403C80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Train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295DD41E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Test</w:t>
            </w:r>
          </w:p>
        </w:tc>
      </w:tr>
      <w:tr w:rsidR="00BF661D" w:rsidRPr="00BF661D" w14:paraId="7181670F" w14:textId="77777777" w:rsidTr="00683DDF"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6B5A4282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0.1780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00B668B2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0.4873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4B1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0.3347</w:t>
            </w:r>
          </w:p>
        </w:tc>
        <w:tc>
          <w:tcPr>
            <w:tcW w:w="1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1B84B4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162.9269</w:t>
            </w:r>
          </w:p>
        </w:tc>
        <w:tc>
          <w:tcPr>
            <w:tcW w:w="1870" w:type="dxa"/>
            <w:tcBorders>
              <w:top w:val="single" w:sz="4" w:space="0" w:color="auto"/>
              <w:bottom w:val="single" w:sz="4" w:space="0" w:color="auto"/>
            </w:tcBorders>
          </w:tcPr>
          <w:p w14:paraId="14BEA9B6" w14:textId="77777777" w:rsidR="00BF661D" w:rsidRPr="00BF661D" w:rsidRDefault="00BF661D" w:rsidP="00BF661D">
            <w:p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6101"/>
              </w:tabs>
              <w:spacing w:after="0" w:line="240" w:lineRule="auto"/>
              <w:jc w:val="center"/>
              <w:rPr>
                <w:rFonts w:ascii="TH SarabunPSK" w:eastAsiaTheme="minorEastAsia" w:hAnsi="TH SarabunPSK" w:cs="TH SarabunPSK"/>
                <w:sz w:val="32"/>
                <w:szCs w:val="32"/>
              </w:rPr>
            </w:pPr>
            <w:r w:rsidRPr="00BF661D">
              <w:rPr>
                <w:rFonts w:ascii="TH SarabunPSK" w:eastAsiaTheme="minorEastAsia" w:hAnsi="TH SarabunPSK" w:cs="TH SarabunPSK"/>
                <w:sz w:val="32"/>
                <w:szCs w:val="32"/>
              </w:rPr>
              <w:t>85.6583</w:t>
            </w:r>
          </w:p>
        </w:tc>
      </w:tr>
    </w:tbl>
    <w:p w14:paraId="0C5B9048" w14:textId="77777777" w:rsidR="00BF661D" w:rsidRPr="00BF661D" w:rsidRDefault="00BF661D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2FBAC7F0" w14:textId="77777777" w:rsidR="00BF661D" w:rsidRPr="00BF661D" w:rsidRDefault="00BF661D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4F58005A" w14:textId="77777777" w:rsidR="00BF661D" w:rsidRDefault="00BF661D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C51E60C" wp14:editId="6CF356AA">
            <wp:extent cx="5044440" cy="2458623"/>
            <wp:effectExtent l="0" t="0" r="3810" b="0"/>
            <wp:docPr id="637771290" name="Picture 13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71290" name="Picture 13" descr="Graphical user interface, 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985" cy="247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B754" w14:textId="77777777" w:rsidR="007A281B" w:rsidRDefault="00290C68" w:rsidP="007A281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sz w:val="32"/>
          <w:szCs w:val="32"/>
          <w:lang w:val="en-GB"/>
        </w:rPr>
      </w:pPr>
      <w:bookmarkStart w:id="99" w:name="_Hlk134911105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 w:rsidR="007A281B">
        <w:rPr>
          <w:rFonts w:ascii="TH SarabunPSK" w:eastAsiaTheme="minorEastAsia" w:hAnsi="TH SarabunPSK" w:cs="TH SarabunPSK"/>
          <w:b/>
          <w:bCs/>
          <w:sz w:val="32"/>
          <w:szCs w:val="32"/>
        </w:rPr>
        <w:t>3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กราฟแสดงผลการพยากรณ์ผ่านตัวแบบรวม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ARIMAX-ANN-SVM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ทั้งข้อมูลชุดฝึกสอนและข้อมูล</w:t>
      </w:r>
    </w:p>
    <w:p w14:paraId="59159D70" w14:textId="0D9339D1" w:rsidR="00290C68" w:rsidRPr="00BF661D" w:rsidRDefault="00290C68" w:rsidP="007A281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>ชุดทดสอบ</w:t>
      </w:r>
    </w:p>
    <w:bookmarkEnd w:id="99"/>
    <w:p w14:paraId="2F81D932" w14:textId="77777777" w:rsidR="00683DDF" w:rsidRPr="00BF661D" w:rsidRDefault="00683DDF" w:rsidP="00BF661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</w:p>
    <w:p w14:paraId="7E126DE9" w14:textId="77777777" w:rsidR="00BF661D" w:rsidRP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-GB"/>
        </w:rPr>
        <w:t xml:space="preserve">4.3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การคำนวณหาค่าความคลาดเคลื่อน และการคัดเลือกตัวแบบ</w:t>
      </w:r>
    </w:p>
    <w:p w14:paraId="240F6F18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tab/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เปรียบเทียบค่า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ในข้อมูลชุดทดสอบจำนวน 120 ข้อมูล ทั้ง 6 ตัวแบบรวมทั้งค่าพารามิเตอร์ที่ดีที่สุดในกรอบการค้นหาของแต่ละตัวแบบ ได้ผลสรุปดังตารางที่ 4.13</w:t>
      </w:r>
    </w:p>
    <w:p w14:paraId="7F25B179" w14:textId="36ED9BB9" w:rsidR="00BF661D" w:rsidRPr="00BF661D" w:rsidRDefault="00BF661D" w:rsidP="00BF661D">
      <w:pPr>
        <w:rPr>
          <w:rFonts w:ascii="TH SarabunPSK" w:eastAsiaTheme="minorEastAsia" w:hAnsi="TH SarabunPSK" w:cs="TH SarabunPSK"/>
          <w:sz w:val="32"/>
          <w:szCs w:val="32"/>
        </w:rPr>
      </w:pPr>
      <w:bookmarkStart w:id="100" w:name="_Hlk134911205"/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ตารางที่ 4.1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4</w:t>
      </w:r>
      <w:r w:rsidR="00545C13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แสดง</w:t>
      </w:r>
      <w:r w:rsidR="00683DDF" w:rsidRPr="00BF661D">
        <w:rPr>
          <w:rFonts w:ascii="TH SarabunPSK" w:eastAsiaTheme="minorEastAsia" w:hAnsi="TH SarabunPSK" w:cs="TH SarabunPSK"/>
          <w:sz w:val="32"/>
          <w:szCs w:val="32"/>
          <w:cs/>
        </w:rPr>
        <w:t>ค่าพารามิเตอร์ของตัวแบบ</w:t>
      </w:r>
      <w:r w:rsidR="00683DDF">
        <w:rPr>
          <w:rFonts w:ascii="TH SarabunPSK" w:eastAsiaTheme="minorEastAsia" w:hAnsi="TH SarabunPSK" w:cs="TH SarabunPSK"/>
          <w:sz w:val="32"/>
          <w:szCs w:val="32"/>
        </w:rPr>
        <w:t>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RMSE,</w:t>
      </w:r>
      <w:r w:rsidR="00683DDF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MSE,</w:t>
      </w:r>
      <w:r w:rsidR="00683DDF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="00683DDF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ที่เหมาะสมกับข้อมูลดัชนี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SET50</w:t>
      </w:r>
    </w:p>
    <w:tbl>
      <w:tblPr>
        <w:tblW w:w="9733" w:type="dxa"/>
        <w:tblLook w:val="04A0" w:firstRow="1" w:lastRow="0" w:firstColumn="1" w:lastColumn="0" w:noHBand="0" w:noVBand="1"/>
      </w:tblPr>
      <w:tblGrid>
        <w:gridCol w:w="1840"/>
        <w:gridCol w:w="1013"/>
        <w:gridCol w:w="951"/>
        <w:gridCol w:w="1004"/>
        <w:gridCol w:w="960"/>
        <w:gridCol w:w="963"/>
        <w:gridCol w:w="1079"/>
        <w:gridCol w:w="963"/>
        <w:gridCol w:w="960"/>
      </w:tblGrid>
      <w:tr w:rsidR="008E4C00" w:rsidRPr="00BF661D" w14:paraId="381C99D9" w14:textId="77777777" w:rsidTr="001A4684">
        <w:trPr>
          <w:trHeight w:val="288"/>
        </w:trPr>
        <w:tc>
          <w:tcPr>
            <w:tcW w:w="184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bookmarkEnd w:id="100"/>
          <w:p w14:paraId="64167347" w14:textId="77777777" w:rsidR="008E4C00" w:rsidRPr="00BF661D" w:rsidRDefault="008E4C00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Model</w:t>
            </w:r>
          </w:p>
        </w:tc>
        <w:tc>
          <w:tcPr>
            <w:tcW w:w="3928" w:type="dxa"/>
            <w:gridSpan w:val="4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  <w:hideMark/>
          </w:tcPr>
          <w:p w14:paraId="694098CA" w14:textId="0FB81880" w:rsidR="008E4C00" w:rsidRPr="00BF661D" w:rsidRDefault="008E4C00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Parameter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7E55" w14:textId="77777777" w:rsidR="008E4C00" w:rsidRPr="00BF661D" w:rsidRDefault="008E4C00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RMSE</w:t>
            </w:r>
          </w:p>
        </w:tc>
        <w:tc>
          <w:tcPr>
            <w:tcW w:w="10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573DF" w14:textId="77777777" w:rsidR="008E4C00" w:rsidRPr="00BF661D" w:rsidRDefault="008E4C00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MSE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B088F" w14:textId="77777777" w:rsidR="008E4C00" w:rsidRPr="00BF661D" w:rsidRDefault="008E4C00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4018F" w14:textId="77777777" w:rsidR="008E4C00" w:rsidRPr="00BF661D" w:rsidRDefault="008E4C00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MAPE</w:t>
            </w:r>
          </w:p>
        </w:tc>
      </w:tr>
      <w:tr w:rsidR="008E4C00" w:rsidRPr="00BF661D" w14:paraId="0BA4223A" w14:textId="77777777" w:rsidTr="001A4684">
        <w:trPr>
          <w:trHeight w:val="288"/>
        </w:trPr>
        <w:tc>
          <w:tcPr>
            <w:tcW w:w="184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C46FDF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ARIMAX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  <w:hideMark/>
          </w:tcPr>
          <w:p w14:paraId="0A88AD71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p</w:t>
            </w:r>
          </w:p>
        </w:tc>
        <w:tc>
          <w:tcPr>
            <w:tcW w:w="9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285F1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d</w:t>
            </w:r>
          </w:p>
        </w:tc>
        <w:tc>
          <w:tcPr>
            <w:tcW w:w="100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949BE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q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EB3AC" w14:textId="2490AD16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4F9FA96C" w14:textId="5D4CDC83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6934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53.9357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7C8F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2909.055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1DE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50.2114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5DCCA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5.1149</w:t>
            </w:r>
          </w:p>
        </w:tc>
      </w:tr>
      <w:tr w:rsidR="008E4C00" w:rsidRPr="00BF661D" w14:paraId="16C9A5B8" w14:textId="77777777" w:rsidTr="001A4684">
        <w:trPr>
          <w:trHeight w:val="288"/>
        </w:trPr>
        <w:tc>
          <w:tcPr>
            <w:tcW w:w="1840" w:type="dxa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2C1D3D4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82DCD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9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FDBE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04DE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</w:t>
            </w: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A1FC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342661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25546FA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334C42F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FB11043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8E4C00" w:rsidRPr="00BF661D" w14:paraId="40AFD9C4" w14:textId="77777777" w:rsidTr="001A4684">
        <w:trPr>
          <w:trHeight w:val="288"/>
        </w:trPr>
        <w:tc>
          <w:tcPr>
            <w:tcW w:w="184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50E7535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ANN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  <w:hideMark/>
          </w:tcPr>
          <w:p w14:paraId="5575261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Node</w:t>
            </w:r>
          </w:p>
        </w:tc>
        <w:tc>
          <w:tcPr>
            <w:tcW w:w="95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3395E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Batch</w:t>
            </w:r>
          </w:p>
        </w:tc>
        <w:tc>
          <w:tcPr>
            <w:tcW w:w="100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C8C09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Epochs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1AA6" w14:textId="68B47E48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412C22EE" w14:textId="6F5D7130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4C905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14.5343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0A65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211.2465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B776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11.44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FC184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1.1733</w:t>
            </w:r>
          </w:p>
        </w:tc>
      </w:tr>
      <w:tr w:rsidR="008E4C00" w:rsidRPr="00BF661D" w14:paraId="606C33C8" w14:textId="77777777" w:rsidTr="001A4684">
        <w:trPr>
          <w:trHeight w:val="288"/>
        </w:trPr>
        <w:tc>
          <w:tcPr>
            <w:tcW w:w="1840" w:type="dxa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54214F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A01C5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9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C074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DEC7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100</w:t>
            </w: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598A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90D149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5DB6587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CD2DE3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20A476B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8E4C00" w:rsidRPr="00BF661D" w14:paraId="10D0BC15" w14:textId="77777777" w:rsidTr="001A4684">
        <w:trPr>
          <w:trHeight w:val="288"/>
        </w:trPr>
        <w:tc>
          <w:tcPr>
            <w:tcW w:w="184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320B7AEA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SVM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  <w:hideMark/>
          </w:tcPr>
          <w:p w14:paraId="7D77352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C</w:t>
            </w:r>
          </w:p>
        </w:tc>
        <w:tc>
          <w:tcPr>
            <w:tcW w:w="9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E0FD3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Epsilon</w:t>
            </w:r>
          </w:p>
        </w:tc>
        <w:tc>
          <w:tcPr>
            <w:tcW w:w="100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ED97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Gamma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48ED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Kernel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80DBE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14.8255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40AD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219.7949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FB0C4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12.7375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3BED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1.2933</w:t>
            </w:r>
          </w:p>
        </w:tc>
      </w:tr>
      <w:tr w:rsidR="008E4C00" w:rsidRPr="00BF661D" w14:paraId="42A06730" w14:textId="77777777" w:rsidTr="001A4684">
        <w:trPr>
          <w:trHeight w:val="288"/>
        </w:trPr>
        <w:tc>
          <w:tcPr>
            <w:tcW w:w="1840" w:type="dxa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32CC21F5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F93E9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9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A3EA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2E49D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9213E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22D28E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1988116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14102ED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4BE245E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8E4C00" w:rsidRPr="00BF661D" w14:paraId="7B50FEAB" w14:textId="77777777" w:rsidTr="001A4684">
        <w:trPr>
          <w:trHeight w:val="288"/>
        </w:trPr>
        <w:tc>
          <w:tcPr>
            <w:tcW w:w="184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1EA38617" w14:textId="348EB6EC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ARIMA</w:t>
            </w:r>
            <w:r w:rsidR="004F21A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ANN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  <w:hideMark/>
          </w:tcPr>
          <w:p w14:paraId="025BD82E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Node</w:t>
            </w:r>
          </w:p>
        </w:tc>
        <w:tc>
          <w:tcPr>
            <w:tcW w:w="951" w:type="dxa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11C8D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Batch</w:t>
            </w:r>
          </w:p>
        </w:tc>
        <w:tc>
          <w:tcPr>
            <w:tcW w:w="100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11DC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Epochs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00985" w14:textId="6ECC20E4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608A364A" w14:textId="2816BEBE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1A234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53.6309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87F4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2876.278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6BCB3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49.9397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201E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5.0871</w:t>
            </w:r>
          </w:p>
        </w:tc>
      </w:tr>
      <w:tr w:rsidR="008E4C00" w:rsidRPr="00BF661D" w14:paraId="09D34D2A" w14:textId="77777777" w:rsidTr="001A4684">
        <w:trPr>
          <w:trHeight w:val="288"/>
        </w:trPr>
        <w:tc>
          <w:tcPr>
            <w:tcW w:w="1840" w:type="dxa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6D46E5F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0709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50</w:t>
            </w:r>
          </w:p>
        </w:tc>
        <w:tc>
          <w:tcPr>
            <w:tcW w:w="9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D596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20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BB5DC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92E9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F1CD44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700792C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6D9611D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313643C9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8E4C00" w:rsidRPr="00BF661D" w14:paraId="24873BB9" w14:textId="77777777" w:rsidTr="001A4684">
        <w:trPr>
          <w:trHeight w:val="288"/>
        </w:trPr>
        <w:tc>
          <w:tcPr>
            <w:tcW w:w="184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0A440141" w14:textId="620C56EC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ARIMA</w:t>
            </w:r>
            <w:r w:rsidR="004F21A6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-</w:t>
            </w: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SVM</w:t>
            </w:r>
          </w:p>
        </w:tc>
        <w:tc>
          <w:tcPr>
            <w:tcW w:w="1013" w:type="dxa"/>
            <w:tcBorders>
              <w:top w:val="single" w:sz="4" w:space="0" w:color="auto"/>
              <w:left w:val="nil"/>
            </w:tcBorders>
            <w:shd w:val="clear" w:color="auto" w:fill="auto"/>
            <w:noWrap/>
            <w:vAlign w:val="bottom"/>
            <w:hideMark/>
          </w:tcPr>
          <w:p w14:paraId="6DF0C88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C</w:t>
            </w:r>
          </w:p>
        </w:tc>
        <w:tc>
          <w:tcPr>
            <w:tcW w:w="95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A6399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Epsilon</w:t>
            </w:r>
          </w:p>
        </w:tc>
        <w:tc>
          <w:tcPr>
            <w:tcW w:w="1004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BBC0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Gamma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90B0C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Kernel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98F2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53.5011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64D3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2862.367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D4D0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49.7652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2320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5.0697</w:t>
            </w:r>
          </w:p>
        </w:tc>
      </w:tr>
      <w:tr w:rsidR="008E4C00" w:rsidRPr="00BF661D" w14:paraId="23205CBD" w14:textId="77777777" w:rsidTr="001A4684">
        <w:trPr>
          <w:trHeight w:val="288"/>
        </w:trPr>
        <w:tc>
          <w:tcPr>
            <w:tcW w:w="1840" w:type="dxa"/>
            <w:vMerge/>
            <w:tcBorders>
              <w:top w:val="nil"/>
              <w:bottom w:val="single" w:sz="4" w:space="0" w:color="auto"/>
            </w:tcBorders>
            <w:vAlign w:val="center"/>
            <w:hideMark/>
          </w:tcPr>
          <w:p w14:paraId="730AEC9D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43D06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1</w:t>
            </w:r>
          </w:p>
        </w:tc>
        <w:tc>
          <w:tcPr>
            <w:tcW w:w="951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5B791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0.99</w:t>
            </w:r>
          </w:p>
        </w:tc>
        <w:tc>
          <w:tcPr>
            <w:tcW w:w="1004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00BD8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auto</w:t>
            </w:r>
          </w:p>
        </w:tc>
        <w:tc>
          <w:tcPr>
            <w:tcW w:w="960" w:type="dxa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332F5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linear</w:t>
            </w: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1F6EAE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789D4F3D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45F5DC63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4148AE0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4F21A6" w:rsidRPr="004F21A6" w14:paraId="100FF651" w14:textId="046FC825" w:rsidTr="004F21A6">
        <w:trPr>
          <w:trHeight w:val="288"/>
        </w:trPr>
        <w:tc>
          <w:tcPr>
            <w:tcW w:w="1840" w:type="dxa"/>
            <w:tcBorders>
              <w:top w:val="single" w:sz="4" w:space="0" w:color="auto"/>
            </w:tcBorders>
            <w:shd w:val="clear" w:color="auto" w:fill="auto"/>
            <w:noWrap/>
          </w:tcPr>
          <w:p w14:paraId="710443E4" w14:textId="2B7077B7" w:rsidR="004F21A6" w:rsidRPr="004F21A6" w:rsidRDefault="004F21A6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4F21A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lastRenderedPageBreak/>
              <w:t>Model</w:t>
            </w:r>
          </w:p>
        </w:tc>
        <w:tc>
          <w:tcPr>
            <w:tcW w:w="2968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4BAD7FB5" w14:textId="14AD5FD4" w:rsidR="004F21A6" w:rsidRPr="004F21A6" w:rsidRDefault="004F21A6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4F21A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Parameter</w:t>
            </w:r>
          </w:p>
        </w:tc>
        <w:tc>
          <w:tcPr>
            <w:tcW w:w="960" w:type="dxa"/>
            <w:tcBorders>
              <w:top w:val="single" w:sz="4" w:space="0" w:color="auto"/>
            </w:tcBorders>
            <w:shd w:val="clear" w:color="auto" w:fill="auto"/>
            <w:noWrap/>
          </w:tcPr>
          <w:p w14:paraId="5A092296" w14:textId="6EEDE9AD" w:rsidR="004F21A6" w:rsidRPr="004F21A6" w:rsidRDefault="004F21A6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tcBorders>
              <w:top w:val="single" w:sz="4" w:space="0" w:color="auto"/>
            </w:tcBorders>
            <w:shd w:val="clear" w:color="auto" w:fill="auto"/>
            <w:noWrap/>
          </w:tcPr>
          <w:p w14:paraId="2B80BA8C" w14:textId="188EECFF" w:rsidR="004F21A6" w:rsidRPr="004F21A6" w:rsidRDefault="004F21A6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4F21A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RMSE</w:t>
            </w:r>
          </w:p>
        </w:tc>
        <w:tc>
          <w:tcPr>
            <w:tcW w:w="107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4814F79" w14:textId="47EAE94D" w:rsidR="004F21A6" w:rsidRPr="004F21A6" w:rsidRDefault="004F21A6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4F21A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MSE</w:t>
            </w:r>
          </w:p>
        </w:tc>
        <w:tc>
          <w:tcPr>
            <w:tcW w:w="96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6FD29ACA" w14:textId="3557DBD4" w:rsidR="004F21A6" w:rsidRPr="004F21A6" w:rsidRDefault="004F21A6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4F21A6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MAE</w:t>
            </w:r>
          </w:p>
        </w:tc>
        <w:tc>
          <w:tcPr>
            <w:tcW w:w="9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F5DE378" w14:textId="723D4BB8" w:rsidR="004F21A6" w:rsidRPr="004F21A6" w:rsidRDefault="004F21A6">
            <w:pPr>
              <w:spacing w:after="0" w:line="240" w:lineRule="auto"/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</w:pPr>
            <w:r w:rsidRPr="004F21A6">
              <w:rPr>
                <w:rFonts w:ascii="TH SarabunPSK" w:eastAsiaTheme="minorEastAsia" w:hAnsi="TH SarabunPSK" w:cs="TH SarabunPSK"/>
                <w:b/>
                <w:bCs/>
                <w:sz w:val="32"/>
                <w:szCs w:val="32"/>
              </w:rPr>
              <w:t>MAPE</w:t>
            </w:r>
          </w:p>
        </w:tc>
      </w:tr>
      <w:tr w:rsidR="001A4684" w:rsidRPr="00BF661D" w14:paraId="41EA786C" w14:textId="77777777" w:rsidTr="004F21A6">
        <w:trPr>
          <w:trHeight w:val="288"/>
        </w:trPr>
        <w:tc>
          <w:tcPr>
            <w:tcW w:w="184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27C54" w14:textId="5365D380" w:rsidR="00BF661D" w:rsidRPr="00BF661D" w:rsidRDefault="00BF661D" w:rsidP="004F21A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Hybrid combined</w:t>
            </w:r>
          </w:p>
        </w:tc>
        <w:tc>
          <w:tcPr>
            <w:tcW w:w="2968" w:type="dxa"/>
            <w:gridSpan w:val="3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868CD" w14:textId="77777777" w:rsidR="00BF661D" w:rsidRPr="00BF661D" w:rsidRDefault="00BF661D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Weight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9427D" w14:textId="0BA058DE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109869DD" w14:textId="217DE7F6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  <w:p w14:paraId="4221FC75" w14:textId="76387B64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EDEAF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  <w:t>9.2552</w:t>
            </w:r>
          </w:p>
        </w:tc>
        <w:tc>
          <w:tcPr>
            <w:tcW w:w="1079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1B2AB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  <w:t>85.6583</w:t>
            </w:r>
          </w:p>
        </w:tc>
        <w:tc>
          <w:tcPr>
            <w:tcW w:w="963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034D2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  <w:t>7.3386</w:t>
            </w:r>
          </w:p>
        </w:tc>
        <w:tc>
          <w:tcPr>
            <w:tcW w:w="960" w:type="dxa"/>
            <w:vMerge w:val="restar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28F1" w14:textId="77777777" w:rsidR="00BF661D" w:rsidRPr="00BF661D" w:rsidRDefault="00BF661D" w:rsidP="001A4684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  <w:u w:val="single"/>
              </w:rPr>
              <w:t>0.7432</w:t>
            </w:r>
          </w:p>
        </w:tc>
      </w:tr>
      <w:tr w:rsidR="001A4684" w:rsidRPr="00BF661D" w14:paraId="5E762148" w14:textId="77777777" w:rsidTr="004F21A6">
        <w:trPr>
          <w:trHeight w:val="300"/>
        </w:trPr>
        <w:tc>
          <w:tcPr>
            <w:tcW w:w="184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5B1A9D07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6EE8F" w14:textId="77777777" w:rsidR="00222DF1" w:rsidRPr="00BF661D" w:rsidRDefault="00222DF1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ARIMAX</w:t>
            </w:r>
          </w:p>
        </w:tc>
        <w:tc>
          <w:tcPr>
            <w:tcW w:w="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AB5B2" w14:textId="77777777" w:rsidR="00222DF1" w:rsidRPr="00BF661D" w:rsidRDefault="00222DF1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ANN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94E05" w14:textId="77777777" w:rsidR="00222DF1" w:rsidRPr="00BF661D" w:rsidRDefault="00222DF1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b/>
                <w:bCs/>
                <w:color w:val="000000"/>
                <w:sz w:val="32"/>
                <w:szCs w:val="32"/>
              </w:rPr>
              <w:t>SVM</w:t>
            </w: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30649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4BA4EAA5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vAlign w:val="center"/>
            <w:hideMark/>
          </w:tcPr>
          <w:p w14:paraId="10CAAAC3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vAlign w:val="center"/>
            <w:hideMark/>
          </w:tcPr>
          <w:p w14:paraId="4A05C71E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vAlign w:val="center"/>
            <w:hideMark/>
          </w:tcPr>
          <w:p w14:paraId="5AB4A04A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222DF1" w:rsidRPr="00BF661D" w14:paraId="066F54BA" w14:textId="77777777" w:rsidTr="004F21A6">
        <w:trPr>
          <w:trHeight w:val="288"/>
        </w:trPr>
        <w:tc>
          <w:tcPr>
            <w:tcW w:w="1840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4E79E4C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1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0ACF6" w14:textId="77777777" w:rsidR="00222DF1" w:rsidRPr="00BF661D" w:rsidRDefault="00222DF1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0.178</w:t>
            </w:r>
          </w:p>
        </w:tc>
        <w:tc>
          <w:tcPr>
            <w:tcW w:w="95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8542D" w14:textId="77777777" w:rsidR="00222DF1" w:rsidRPr="00BF661D" w:rsidRDefault="00222DF1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0.4873</w:t>
            </w:r>
          </w:p>
        </w:tc>
        <w:tc>
          <w:tcPr>
            <w:tcW w:w="100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1119" w14:textId="77777777" w:rsidR="00222DF1" w:rsidRPr="00BF661D" w:rsidRDefault="00222DF1" w:rsidP="00683DDF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  <w:r w:rsidRPr="00BF661D"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  <w:t>0.3347</w:t>
            </w:r>
          </w:p>
        </w:tc>
        <w:tc>
          <w:tcPr>
            <w:tcW w:w="960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6C240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4D6E6BF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1079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635EEA87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3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4B581F46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960" w:type="dxa"/>
            <w:vMerge/>
            <w:tcBorders>
              <w:bottom w:val="single" w:sz="4" w:space="0" w:color="auto"/>
            </w:tcBorders>
            <w:vAlign w:val="center"/>
            <w:hideMark/>
          </w:tcPr>
          <w:p w14:paraId="0EB49F4B" w14:textId="77777777" w:rsidR="00222DF1" w:rsidRPr="00BF661D" w:rsidRDefault="00222DF1" w:rsidP="001A4684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sz w:val="32"/>
                <w:szCs w:val="32"/>
              </w:rPr>
            </w:pPr>
          </w:p>
        </w:tc>
      </w:tr>
      <w:tr w:rsidR="001A4684" w14:paraId="6B14F3FD" w14:textId="77777777" w:rsidTr="001A4684">
        <w:tblPrEx>
          <w:tblBorders>
            <w:top w:val="single" w:sz="4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9733" w:type="dxa"/>
            <w:gridSpan w:val="9"/>
          </w:tcPr>
          <w:p w14:paraId="1612D228" w14:textId="4D716858" w:rsidR="001A4684" w:rsidRPr="004F21A6" w:rsidRDefault="007A281B" w:rsidP="004F21A6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bookmarkStart w:id="101" w:name="_Hlk134891904"/>
            <w:r w:rsidRPr="00BC6E5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หมายเหตุ 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RMSE</w:t>
            </w:r>
            <w:r w:rsidR="004F21A6">
              <w:rPr>
                <w:rFonts w:ascii="TH Sarabun New" w:hAnsi="TH Sarabun New" w:cs="TH Sarabun New"/>
                <w:sz w:val="32"/>
                <w:szCs w:val="32"/>
              </w:rPr>
              <w:t xml:space="preserve">, MSE, MAE </w:t>
            </w:r>
            <w:r w:rsidR="004F21A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และ </w:t>
            </w:r>
            <w:r w:rsidR="004F21A6">
              <w:rPr>
                <w:rFonts w:ascii="TH Sarabun New" w:hAnsi="TH Sarabun New" w:cs="TH Sarabun New"/>
                <w:sz w:val="32"/>
                <w:szCs w:val="32"/>
              </w:rPr>
              <w:t>MAPE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มีหน่วยเป็น บาท</w:t>
            </w:r>
            <w:r w:rsidR="004F21A6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bookmarkStart w:id="102" w:name="_Hlk134899642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บาท</w:t>
            </w:r>
            <w:r w:rsidR="004F21A6" w:rsidRPr="00CE4550">
              <w:rPr>
                <w:position w:val="-4"/>
                <w:cs/>
              </w:rPr>
              <w:object w:dxaOrig="160" w:dyaOrig="300" w14:anchorId="68AA4237">
                <v:shape id="_x0000_i1350" type="#_x0000_t75" style="width:8.4pt;height:15pt" o:ole="">
                  <v:imagedata r:id="rId654" o:title=""/>
                </v:shape>
                <o:OLEObject Type="Embed" ProgID="Equation.DSMT4" ShapeID="_x0000_i1350" DrawAspect="Content" ObjectID="_1745853093" r:id="rId659"/>
              </w:object>
            </w:r>
            <w:bookmarkEnd w:id="102"/>
            <w:r w:rsidR="004F21A6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="004F21A6">
              <w:rPr>
                <w:rFonts w:ascii="TH Sarabun New" w:hAnsi="TH Sarabun New" w:cs="TH Sarabun New" w:hint="cs"/>
                <w:sz w:val="32"/>
                <w:szCs w:val="32"/>
                <w:cs/>
              </w:rPr>
              <w:t>บาท</w:t>
            </w:r>
            <w:r w:rsidR="004F21A6" w:rsidRPr="00CE4550">
              <w:rPr>
                <w:position w:val="-4"/>
              </w:rPr>
              <w:object w:dxaOrig="160" w:dyaOrig="300" w14:anchorId="275D3333">
                <v:shape id="_x0000_i1351" type="#_x0000_t75" style="width:8.4pt;height:15pt" o:ole="">
                  <v:imagedata r:id="rId654" o:title=""/>
                </v:shape>
                <o:OLEObject Type="Embed" ProgID="Equation.DSMT4" ShapeID="_x0000_i1351" DrawAspect="Content" ObjectID="_1745853094" r:id="rId660"/>
              </w:object>
            </w:r>
            <w:r w:rsidR="004F21A6">
              <w:rPr>
                <w:rFonts w:hint="cs"/>
                <w:sz w:val="32"/>
                <w:szCs w:val="32"/>
                <w:cs/>
              </w:rPr>
              <w:t>และ</w:t>
            </w:r>
            <w:r w:rsidR="004F21A6">
              <w:t xml:space="preserve">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%</w:t>
            </w:r>
            <w:r w:rsidR="004F21A6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4F21A6">
              <w:rPr>
                <w:rFonts w:ascii="TH Sarabun New" w:hAnsi="TH Sarabun New" w:cs="TH Sarabun New" w:hint="cs"/>
                <w:sz w:val="32"/>
                <w:szCs w:val="32"/>
                <w:cs/>
              </w:rPr>
              <w:t>ตามลำดับ</w:t>
            </w:r>
            <w:bookmarkEnd w:id="101"/>
          </w:p>
        </w:tc>
      </w:tr>
    </w:tbl>
    <w:p w14:paraId="6B1061C0" w14:textId="2154CE0C" w:rsidR="00BF661D" w:rsidRPr="00BF661D" w:rsidRDefault="00BF661D" w:rsidP="004F21A6">
      <w:pPr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จากผลการทดลองสร้างตัวแบบทั้งหมด 6 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โดยใช้ข้อมูลฝึกสอนจำนวน 380 ข้อมูล เพื่อหาค่าพารามิเตอร์ที่ดีที่สุดในแต่ละตัวแบบ และใช้ข้อมูลทดสอบจำนวน 120 ข้อมูล เพื่อพยากรณ์และเปรียบเทียบประสิทธิภาพของตัวแบบว่ามีความแม่นยำในการพยากรณ์มากน้อยเพียงใด </w:t>
      </w:r>
    </w:p>
    <w:p w14:paraId="6E82F5C3" w14:textId="01A8A96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ในส่วนของตัวแบบเดี่ยว พบว่าตัวแบบ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มีค่าความคลาดเคลื่อนในการพยากรณ์มากที่สุด หรือมีความแม่นยำต่ำที่สุด ซึ่งมีค่า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 53.9357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2909.055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5464D5C5">
          <v:shape id="_x0000_i1352" type="#_x0000_t75" style="width:8.4pt;height:15pt" o:ole="">
            <v:imagedata r:id="rId654" o:title=""/>
          </v:shape>
          <o:OLEObject Type="Embed" ProgID="Equation.DSMT4" ShapeID="_x0000_i1352" DrawAspect="Content" ObjectID="_1745853095" r:id="rId661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50.2114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66993E53">
          <v:shape id="_x0000_i1353" type="#_x0000_t75" style="width:8.4pt;height:15pt" o:ole="">
            <v:imagedata r:id="rId654" o:title=""/>
          </v:shape>
          <o:OLEObject Type="Embed" ProgID="Equation.DSMT4" ShapeID="_x0000_i1353" DrawAspect="Content" ObjectID="_1745853096" r:id="rId662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5.1149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%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ตามลำดับ ในขณะที่ตัวแบบ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มีค่าความคลาดเคลื่อนในการพยากรณ์ที่น้อยกว่า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ทั้งคู่ โดยที่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14.5343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 211.2465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2C12DE1D">
          <v:shape id="_x0000_i1354" type="#_x0000_t75" style="width:8.4pt;height:15pt" o:ole="">
            <v:imagedata r:id="rId654" o:title=""/>
          </v:shape>
          <o:OLEObject Type="Embed" ProgID="Equation.DSMT4" ShapeID="_x0000_i1354" DrawAspect="Content" ObjectID="_1745853097" r:id="rId663"/>
        </w:object>
      </w:r>
      <w:r w:rsidRPr="00BF661D">
        <w:rPr>
          <w:rFonts w:ascii="TH SarabunPSK" w:eastAsiaTheme="minorEastAsia" w:hAnsi="TH SarabunPSK" w:cs="TH SarabunPSK"/>
          <w:sz w:val="32"/>
          <w:szCs w:val="32"/>
        </w:rPr>
        <w:t>, 11.44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25469189">
          <v:shape id="_x0000_i1355" type="#_x0000_t75" style="width:8.4pt;height:15pt" o:ole="">
            <v:imagedata r:id="rId654" o:title=""/>
          </v:shape>
          <o:OLEObject Type="Embed" ProgID="Equation.DSMT4" ShapeID="_x0000_i1355" DrawAspect="Content" ObjectID="_1745853098" r:id="rId664"/>
        </w:objec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1.1733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%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ตามลำดับ 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 14.8255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219.7949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7575DB7B">
          <v:shape id="_x0000_i1356" type="#_x0000_t75" style="width:8.4pt;height:15pt" o:ole="">
            <v:imagedata r:id="rId654" o:title=""/>
          </v:shape>
          <o:OLEObject Type="Embed" ProgID="Equation.DSMT4" ShapeID="_x0000_i1356" DrawAspect="Content" ObjectID="_1745853099" r:id="rId665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12.7375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483E283B">
          <v:shape id="_x0000_i1357" type="#_x0000_t75" style="width:8.4pt;height:15pt" o:ole="">
            <v:imagedata r:id="rId654" o:title=""/>
          </v:shape>
          <o:OLEObject Type="Embed" ProgID="Equation.DSMT4" ShapeID="_x0000_i1357" DrawAspect="Content" ObjectID="_1745853100" r:id="rId666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1.2933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%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ตามลำดับ ซึ่งถ้าเปรียบเทียบระหว่างตัวแบบ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ที่เป็นตัวแบบเดี่ยวเหมือนกันจะเห็นได้ว่าตัวแบบ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จะมีความแม่นยำกว่าตัวแบบ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แต่เพียงเล็กน้อยเท่านั้น</w:t>
      </w:r>
    </w:p>
    <w:p w14:paraId="311B3326" w14:textId="5173E2DB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ในส่วนของตัวแบบผสม 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พบว่าตัวแบบทั้งคู่ให้ค่าความคลาดเคลื่อนที่ต่ำกว่าตัวแบบเดี่ยวเดิม หรือตัวแบบ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เพียงเล็กน้อยเท่านั้น ซึ่งตัวแบบ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ให้ค่า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53.6309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, 2876.278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539BD660">
          <v:shape id="_x0000_i1358" type="#_x0000_t75" style="width:8.4pt;height:15pt" o:ole="">
            <v:imagedata r:id="rId654" o:title=""/>
          </v:shape>
          <o:OLEObject Type="Embed" ProgID="Equation.DSMT4" ShapeID="_x0000_i1358" DrawAspect="Content" ObjectID="_1745853101" r:id="rId667"/>
        </w:object>
      </w:r>
      <w:r w:rsidRPr="00BF661D">
        <w:rPr>
          <w:rFonts w:ascii="TH SarabunPSK" w:eastAsiaTheme="minorEastAsia" w:hAnsi="TH SarabunPSK" w:cs="TH SarabunPSK"/>
          <w:sz w:val="32"/>
          <w:szCs w:val="32"/>
        </w:rPr>
        <w:t>, 49.9397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5BEF08E9">
          <v:shape id="_x0000_i1359" type="#_x0000_t75" style="width:8.4pt;height:15pt" o:ole="">
            <v:imagedata r:id="rId654" o:title=""/>
          </v:shape>
          <o:OLEObject Type="Embed" ProgID="Equation.DSMT4" ShapeID="_x0000_i1359" DrawAspect="Content" ObjectID="_1745853102" r:id="rId668"/>
        </w:objec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5.0871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%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ตามลำดับ และตัวแบบ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ให้ค่า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 53.5011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2862.367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31FEA488">
          <v:shape id="_x0000_i1360" type="#_x0000_t75" style="width:8.4pt;height:15pt" o:ole="">
            <v:imagedata r:id="rId654" o:title=""/>
          </v:shape>
          <o:OLEObject Type="Embed" ProgID="Equation.DSMT4" ShapeID="_x0000_i1360" DrawAspect="Content" ObjectID="_1745853103" r:id="rId669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49.7652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7E02172E">
          <v:shape id="_x0000_i1361" type="#_x0000_t75" style="width:8.4pt;height:15pt" o:ole="">
            <v:imagedata r:id="rId654" o:title=""/>
          </v:shape>
          <o:OLEObject Type="Embed" ProgID="Equation.DSMT4" ShapeID="_x0000_i1361" DrawAspect="Content" ObjectID="_1745853104" r:id="rId670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 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5.0697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%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ตามลำดับ ซึ่งจะเห็นได้ว่าตัวแบบผสม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มีความแม่นยำในการพยากรณ์ดีกว่าตัวแบบผสม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-ANN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แต่เพียงเล็กน้อยเท่านั้น</w:t>
      </w:r>
    </w:p>
    <w:p w14:paraId="2AF88D34" w14:textId="25ACD5F0" w:rsid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และตัวแบบสุดท้ายตัวแบบรวมระหว่าง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ARIMAX-ANN-SV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พบว่าตัวแบบรวมดังกล่าวให้ค่าความคลาดเคลื่อนที่ต่ำที่สุดจากทั้งหมด 6 ตัวแบบ ซึ่งมีค่า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RMSE, MSE, MAE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MAPE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เท่ากับ 9.2552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85.6583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08680B31">
          <v:shape id="_x0000_i1362" type="#_x0000_t75" style="width:8.4pt;height:15pt" o:ole="">
            <v:imagedata r:id="rId654" o:title=""/>
          </v:shape>
          <o:OLEObject Type="Embed" ProgID="Equation.DSMT4" ShapeID="_x0000_i1362" DrawAspect="Content" ObjectID="_1745853105" r:id="rId671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, 7.3386</w:t>
      </w:r>
      <w:r w:rsidR="00E70137">
        <w:rPr>
          <w:rFonts w:ascii="TH Sarabun New" w:hAnsi="TH Sarabun New" w:cs="TH Sarabun New" w:hint="cs"/>
          <w:sz w:val="32"/>
          <w:szCs w:val="32"/>
          <w:cs/>
        </w:rPr>
        <w:t>บาท</w:t>
      </w:r>
      <w:r w:rsidR="00E70137" w:rsidRPr="00CE4550">
        <w:rPr>
          <w:position w:val="-4"/>
          <w:cs/>
        </w:rPr>
        <w:object w:dxaOrig="160" w:dyaOrig="300" w14:anchorId="07FC8C8C">
          <v:shape id="_x0000_i1363" type="#_x0000_t75" style="width:8.4pt;height:15pt" o:ole="">
            <v:imagedata r:id="rId654" o:title=""/>
          </v:shape>
          <o:OLEObject Type="Embed" ProgID="Equation.DSMT4" ShapeID="_x0000_i1363" DrawAspect="Content" ObjectID="_1745853106" r:id="rId672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 0.7432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%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ตามลำดับ ซึ่งเห็นได้ว่าตัวแบบรวมเป็นตัวแบบที่มีประสิทธิภาพความแม่นยำในการพยากรณ์ข้อมูลดัชนีราคา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มากที่สุด จึงเลือกตัวแบบรวมระหว่าง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ARIMAX-ANN-SV</w:t>
      </w:r>
      <w:r w:rsidR="00E70137">
        <w:rPr>
          <w:rFonts w:ascii="TH SarabunPSK" w:eastAsiaTheme="minorEastAsia" w:hAnsi="TH SarabunPSK" w:cs="TH SarabunPSK"/>
          <w:sz w:val="32"/>
          <w:szCs w:val="32"/>
          <w:lang w:val="en-GB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เพื่อนำมาใช้ในการพยากรณ์สัญญาณการซื้อ-ขายล่วงหน้า โดยใช้เครื่องมือ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ในการคำนวณหา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 xml:space="preserve">สัญญาณการซื้อ-ขายล่วงหน้า และนำมาเปรียบเทียบกับเครื่องมือ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Exponential Smoothing Average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EMA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ที่ใช้ข้อมูลดัชนีราคา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เดิมในขั้นตอนต่อไป</w:t>
      </w:r>
    </w:p>
    <w:p w14:paraId="14FF2EA5" w14:textId="77777777" w:rsidR="00E70137" w:rsidRPr="00BF661D" w:rsidRDefault="00E70137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1C4DC8AD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 xml:space="preserve">4.4 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การพยากรณ์สัญญาณการซื้อ-ขายล่วงหน้าและการวัดประสิทธิภาพ</w:t>
      </w:r>
    </w:p>
    <w:p w14:paraId="6F1864F2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4.4.1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การเปรียบเทียบประสิทธิภาพด้วยอัตรากำไร</w:t>
      </w:r>
    </w:p>
    <w:p w14:paraId="1F499F47" w14:textId="5EA47BC0" w:rsid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ากการทดลองจะเป็นตัวแบบที่มีความแม่นยำในการพยากรณ์มากที่สุดทำให้ค่าพยากรณ์ที่ได้อาจมีความใกล้เคียงกับข้อมูลจริงทำให้สัญญาณการซื้อ-ขาย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จะไม่ค่อยมีความแตกต่างกันมากนัก ในเรื่องของจุดเวลาการซื้อ-ขาย ดังนั้นการเปรียบเทียบประสิทธิภาพจึงจำเป็นต้องเปรียบเทียบด้วยอัตรากำไร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ซึ่งได้ผลลัพธ์ดังภาพ</w:t>
      </w:r>
    </w:p>
    <w:p w14:paraId="2A11E58E" w14:textId="77777777" w:rsidR="008E4C00" w:rsidRPr="00BF661D" w:rsidRDefault="008E4C00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</w:p>
    <w:p w14:paraId="4FF5B41B" w14:textId="77777777" w:rsidR="00BF661D" w:rsidRDefault="00BF661D" w:rsidP="00BF661D">
      <w:pPr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4E509EC9" wp14:editId="05E85592">
            <wp:extent cx="2910840" cy="1418722"/>
            <wp:effectExtent l="0" t="0" r="3810" b="0"/>
            <wp:docPr id="403838151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38151" name="Picture 1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38" cy="144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61D">
        <w:rPr>
          <w:rFonts w:ascii="TH SarabunPSK" w:eastAsiaTheme="minorEastAsia" w:hAnsi="TH SarabunPSK" w:cs="TH SarabunPSK"/>
          <w:b/>
          <w:bCs/>
          <w:noProof/>
          <w:sz w:val="32"/>
          <w:szCs w:val="32"/>
          <w:cs/>
        </w:rPr>
        <w:drawing>
          <wp:inline distT="0" distB="0" distL="0" distR="0" wp14:anchorId="3D277FA1" wp14:editId="2F58292B">
            <wp:extent cx="2907959" cy="1417320"/>
            <wp:effectExtent l="0" t="0" r="6985" b="0"/>
            <wp:docPr id="1356448066" name="Picture 2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48066" name="Picture 2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419" cy="14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B5963" w14:textId="04DB7A46" w:rsidR="00545C13" w:rsidRDefault="00545C13" w:rsidP="008E4C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bookmarkStart w:id="103" w:name="_Hlk134911282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 w:rsidR="006B05AC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ผลการเปรียบเทียบผลลัพธ์ระหว่างสัญญาณซื้อ-ขายของ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ที่ได้จากข้อมูลพยากรณ์กับข้อมูลจริง</w:t>
      </w:r>
    </w:p>
    <w:bookmarkEnd w:id="103"/>
    <w:p w14:paraId="1DC0F137" w14:textId="77777777" w:rsidR="008E4C00" w:rsidRPr="00BF661D" w:rsidRDefault="008E4C00" w:rsidP="008E4C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6B23C1D6" w14:textId="3276C416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อัตรากำไรที่ได้จากตัวแบบพยากรณ์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เท่ากับ -12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%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ในขณะที่อัตรากำไรที่ได้จากข้อมูลดัชนี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เท่ากับ -14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%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ซึ่งสรุปได้ว่าอัตรากำไรที่ได้จากตัวแบบพยากรณ์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Bollinger Band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มีอัตรากำไรมากกว่าอยู่ 2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%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โดยที่สัญญาณการซื้อ-ขายมีความใกล้เคียงกัน ไม่แตกต่างกันมากนั้น ตามที่คาดการณ์ไว้</w:t>
      </w:r>
    </w:p>
    <w:p w14:paraId="55D02F65" w14:textId="77777777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4.4.2</w:t>
      </w:r>
      <w:r w:rsidRPr="00BF661D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การเปรียบเทียบประสิทธิภาพด้วยอัตราซื้อขายสำเร็จ</w:t>
      </w:r>
    </w:p>
    <w:p w14:paraId="3371816F" w14:textId="47E6A995" w:rsidR="00BF661D" w:rsidRPr="00BF661D" w:rsidRDefault="00BF661D" w:rsidP="00BF661D">
      <w:pPr>
        <w:spacing w:after="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การเปรียบเทียบประสิทธิภาพด้วยอัตราซื้อขายสำเร็จจะเปรียบเทียบระหว่างสัญญาณที่ได้จากเครื่องมือ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จริง กับสัญญาณที่ได้จากเครื่องมือ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กับข้อมูลดัชนี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ที่ได้จากการพยากรณ์จากตัวแบบ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ARIMAX-ANN-SVR</w:t>
      </w:r>
    </w:p>
    <w:p w14:paraId="19E901B7" w14:textId="77777777" w:rsidR="00BF661D" w:rsidRDefault="00BF661D" w:rsidP="00BF661D">
      <w:pPr>
        <w:jc w:val="thaiDistribute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64301CC1" wp14:editId="24CBF28E">
            <wp:extent cx="2948763" cy="1437208"/>
            <wp:effectExtent l="0" t="0" r="4445" b="0"/>
            <wp:docPr id="653498825" name="Picture 653498825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38151" name="Picture 1" descr="A picture containing text, diagram, line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701" cy="147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661D">
        <w:rPr>
          <w:rFonts w:ascii="TH SarabunPSK" w:eastAsiaTheme="minorEastAsia" w:hAnsi="TH SarabunPSK" w:cs="TH SarabunPSK"/>
          <w:b/>
          <w:bCs/>
          <w:noProof/>
          <w:sz w:val="32"/>
          <w:szCs w:val="32"/>
          <w:cs/>
          <w:lang w:val="en"/>
        </w:rPr>
        <w:drawing>
          <wp:inline distT="0" distB="0" distL="0" distR="0" wp14:anchorId="3F24EE47" wp14:editId="06D5F895">
            <wp:extent cx="2934586" cy="1429671"/>
            <wp:effectExtent l="0" t="0" r="0" b="0"/>
            <wp:docPr id="1897744094" name="Picture 3" descr="A picture containing text, pl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4094" name="Picture 3" descr="A picture containing text, plot, line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674" cy="144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BFD7" w14:textId="0E5E04B1" w:rsidR="008E4C00" w:rsidRDefault="00545C13" w:rsidP="008E4C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sz w:val="32"/>
          <w:szCs w:val="32"/>
        </w:rPr>
      </w:pPr>
      <w:bookmarkStart w:id="104" w:name="_Hlk134911356"/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รูป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ที่ 4.1</w:t>
      </w:r>
      <w:r w:rsidR="00E70137">
        <w:rPr>
          <w:rFonts w:ascii="TH SarabunPSK" w:eastAsiaTheme="minorEastAsia" w:hAnsi="TH SarabunPSK" w:cs="TH SarabunPSK"/>
          <w:b/>
          <w:bCs/>
          <w:sz w:val="32"/>
          <w:szCs w:val="32"/>
        </w:rPr>
        <w:t>5</w:t>
      </w:r>
      <w:r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กราฟแสดง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ผลการเปรียบเทียบผลลัพธ์ระหว่างสัญญาณซื้อ-ขายของ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ที่ได้จากข้อมูลพยากรณ์กับสัญญาณซื้อ-ขายของเครื่องมือ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ที่ได้จาก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>ข้อมูลจริง</w:t>
      </w:r>
    </w:p>
    <w:bookmarkEnd w:id="104"/>
    <w:p w14:paraId="590AF798" w14:textId="77777777" w:rsidR="008E4C00" w:rsidRPr="00BF661D" w:rsidRDefault="008E4C00" w:rsidP="008E4C0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6101"/>
        </w:tabs>
        <w:spacing w:after="0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</w:p>
    <w:p w14:paraId="1AF382F4" w14:textId="77777777" w:rsidR="00BF661D" w:rsidRPr="00BF661D" w:rsidRDefault="00BF661D" w:rsidP="00BF661D">
      <w:pPr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ab/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อัตราการซื้อขายสำเร็จที่ได้จากตัวแบบพยากรณ์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0.5714 ในขณะที่อัตราการซื้อขายสำเร็จที่ได้จากข้อมูลดัชนี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>เดิม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เท่ากับ 0.4000 ซึ่งสรุปได้ว่า สัญญาณที่ได้จากตัวแบบพยากรณ์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ARIMAX-ANN-SVR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Bollinger Band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สามารถให้สัญญาณการซื้อ-ขายที่มีอัตราซื้อขายสำเร็จมากกว่าสัญญาณการซื้อ-ขายที่ได้จาก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เดิม 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Moving Average</w:t>
      </w:r>
      <w:r w:rsidRPr="00BF661D">
        <w:rPr>
          <w:rFonts w:ascii="TH SarabunPSK" w:eastAsiaTheme="minorEastAsia" w:hAnsi="TH SarabunPSK" w:cs="TH SarabunPSK" w:hint="cs"/>
          <w:sz w:val="32"/>
          <w:szCs w:val="32"/>
          <w:cs/>
          <w:lang w:val="en-GB"/>
        </w:rPr>
        <w:t xml:space="preserve"> </w:t>
      </w:r>
    </w:p>
    <w:p w14:paraId="0AF38A55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3C0EA17E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1856249C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3BC7333D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64057856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40E65887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5FDF125A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0BCFE256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412AB656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0A1DA81B" w14:textId="77777777" w:rsidR="00BC15FF" w:rsidRDefault="00BC15FF" w:rsidP="00E70137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196AFD9E" w14:textId="77777777" w:rsidR="00BC15FF" w:rsidRPr="00BF661D" w:rsidRDefault="00BC15FF" w:rsidP="00E70137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</w:p>
    <w:p w14:paraId="3515EE67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"/>
        </w:rPr>
        <w:lastRenderedPageBreak/>
        <w:t xml:space="preserve">บทที่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</w:rPr>
        <w:t>5</w:t>
      </w:r>
    </w:p>
    <w:p w14:paraId="0D47ACD4" w14:textId="32F0B6B3" w:rsidR="008E4C00" w:rsidRDefault="00BF661D" w:rsidP="008E4C00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t>สรุปผลการวิจัยและข้อเสนอแนะ</w:t>
      </w:r>
    </w:p>
    <w:p w14:paraId="749171C5" w14:textId="77777777" w:rsidR="008E4C00" w:rsidRPr="00BC6E59" w:rsidRDefault="008E4C00" w:rsidP="008E4C00">
      <w:pPr>
        <w:rPr>
          <w:rFonts w:ascii="TH Sarabun New" w:hAnsi="TH Sarabun New" w:cs="TH Sarabun New"/>
        </w:rPr>
      </w:pPr>
    </w:p>
    <w:p w14:paraId="51869108" w14:textId="6AFE1E9B" w:rsidR="008E4C00" w:rsidRDefault="00BF661D" w:rsidP="00E70137">
      <w:pPr>
        <w:widowControl w:val="0"/>
        <w:autoSpaceDE w:val="0"/>
        <w:autoSpaceDN w:val="0"/>
        <w:adjustRightInd w:val="0"/>
        <w:spacing w:line="259" w:lineRule="atLeast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"/>
        </w:rPr>
        <w:t xml:space="preserve">การศึกษาวิธีการพยากรณ์ ดัชนีราคาหุ้นตลาดหลักทรัพย์แห่งประเทศไทย ดัชนีราคา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ในครั้งนี้ เป็นการเปรียบเทียบวิธีการพยากรณ์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6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วิธีได้แก่ วิธีพยากรณ์จากตัวแบบเดี่ยว ซึ่งก็คือตัวแบบ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ARIMAX, 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SV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รวมเป็น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3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ตัวแบบในประเภทตัวแบบเดี่ยว และวิธีพยากรณ์จากตัวแบบผสม ซึ่งก็คือตัวแบบ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ARIMAX-ANN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ARIMAX-SV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รวมเป็น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2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ตัวแบบ และอีกหนึ่งตัวแบบคือตัวแบบรวม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ARIMAX-ANN-SV</w:t>
      </w:r>
      <w:r w:rsidR="00E70137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ซึ่งจะรวมกันได้ทั้งหมด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6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ตัวแบบ และแบ่งข้อมูลที่ใช้ในงานวิจัยออกเป็นทั้งหมด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3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ส่วน ได้แก่ส่วนข้อมูลฝึกสอน ส่วนข้อมูลทดสอบ และส่วนข้อมูลทำนายเพื่อเปรียบเทียบการพยากรณ์สัญญาณซื้อ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ขายล่วงหน้าระหว่างวิธี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วิธี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Moving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Average (MA)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โดยข้อมูลส่วนที่หนึ่งรวบรวมข้อมูลตั้งแต่วันที่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1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มกราคม 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ศ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.2563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ถึงวันที่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28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ธันวาคม 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ศ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 256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ในการสร้างตัวแบบ และใช้ข้อมูลส่วนที่สองตั้งแต่วันที่ 29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ธันวาคม 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ศ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.256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4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ถึงวันที่ 19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สิงหาคม 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ศ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 256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ในการทดสอบตัวแบบ และสุดท้ายใช้ข้อมูลส่วนที่สามตั้งแต่วันที่ 22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สิงหาคม 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ศ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.256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5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ถึงวันที่ 18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เมษายน พ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.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ศ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. 2566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ในการเปรียบเทียบสัญญาณซื้อ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-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ขายล่วงหน้าระหว่างวิธี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วิธี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Moving Average</w:t>
      </w:r>
    </w:p>
    <w:p w14:paraId="5588CAD2" w14:textId="77777777" w:rsidR="00E70137" w:rsidRPr="00BF661D" w:rsidRDefault="00E70137" w:rsidP="00E70137">
      <w:pPr>
        <w:widowControl w:val="0"/>
        <w:autoSpaceDE w:val="0"/>
        <w:autoSpaceDN w:val="0"/>
        <w:adjustRightInd w:val="0"/>
        <w:spacing w:line="259" w:lineRule="atLeast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</w:p>
    <w:p w14:paraId="374015CD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both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  <w:t xml:space="preserve">5.1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"/>
        </w:rPr>
        <w:t>สรุปผลการวิจัย</w:t>
      </w:r>
    </w:p>
    <w:p w14:paraId="30911DBC" w14:textId="68A85843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Hybrid combined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ที่นำเสนอในงานวิจัยชิ้นนี้ให้ผลความแม่นยำเหนือกว่าตัวแบบอื่น ทั้งตัวแบบ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Hybrid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และตัวแบบเดี่ยวเกือบทุกชุดข้อมูล 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Combined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ที่นำเสนอนี้ใช้ตัวแบบ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เดี่ยวๆ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คือ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ARIMA, 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SVM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ซึ่งเป็นตัวแบบเดี่ยวที่โดดเด่นในแง่มุมของแต่ละตัวแบบ 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ARIMA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จับลักษณะความสัมพันธ์ที่เป็นเชิงเส้นตรงของข้อมูลได้ดี ขณะที่ตัวแบบ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>SV</w:t>
      </w:r>
      <w:r w:rsidR="00CA2B5C">
        <w:rPr>
          <w:rFonts w:ascii="TH SarabunPSK" w:eastAsiaTheme="minorEastAsia" w:hAnsi="TH SarabunPSK" w:cs="TH SarabunPSK"/>
          <w:sz w:val="32"/>
          <w:szCs w:val="32"/>
        </w:rPr>
        <w:t>R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เป็น ตัวแบบที่จับลักษณะความสัมพันธ์ที่ไม่เป็นเชิงเส้นตรงของข้อมูลได้ดีและมีวิธีการสร้างตัวแบบที่ แตกต่างกัน เมื่อนำมา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Combined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กันก็ช่วยให้จับลักษณะข้อมูลทั้งที่เป็นเชิงเส้นตรงและไม่เป็นเชิง เส้นตรงได้ดียิ่งขึ้น จัดเป็นตัวแบบที่ช่วยลดความผิดพลาดในการเลือกตัวแบบ ซึ่งอาจเลือกตัวแบบที่ไม่เหมาะสม สามารถผสมตัวแบบได้มากกว่าสองตัวแบบ โดยที่กระบวนการไม่ยุ่งยากมากนัก กล่าวคือ สามารถพยากรณ์ข้อมูลทั้งสามตัวแบบพร้อมๆ กัน แล้วนำเข้า 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Combined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จึงเหมาะเป็นอย่างยิ่งที่จะนำตัวแบบนี้ไปใช้ในพยากรณ์ข้อมูลที่มีความซับซ้อน ข้อมูลที่ยากแก่การพิจารณาว่าควรใช้ตัวแบบใด และต้องการความแม่นยำในการพยากรณ์สูง</w:t>
      </w:r>
    </w:p>
    <w:p w14:paraId="4A2E7AFB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  <w:lang w:val="en-GB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ส่วนของการวัดประสิทธิภาพการพยากรณ์สัญญาณซื้อ-ขายล่วงหน้าจากการใช้ตัวแบบพยากรณ์ที่ดีที่สุด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พบว่าให้ผลลัพธ์ที่ดีกว่าสัญญาณซื้อ-ขายที่ได้จากข้อมูลดัชนี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ที่เป็น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 xml:space="preserve">ข้อมูลจริง ซึ่งให้สัญญาณซื้อ-ขายที่ใกล้เคียงความเป็นจริง และให้อัตรากำไรดีกว่าไม่มากนัก และในส่วนการเปรียบเทียบกับเครื่องมือ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ซึ่งเป็นเครื่องมือที่ใช้หาสัญญาณซื้อ-ขายเช่นเดียวกับ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ก็พบว่าสัญญาณซื้อ-ขายล่วงหน้าที่ได้จากตัวแบบพยากรณ์ที่ดีที่สุดร่วมกับเครื่องมือ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Bollinger Band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ให้อัตราการซื้อขายสำเร็จที่มากกว่าการใช้ข้อมูลดัชนี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ที่เป็นข้อมูลจริงร่วมกับเครื่องมือ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Moving Average </w:t>
      </w:r>
    </w:p>
    <w:p w14:paraId="7430C62C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ind w:firstLine="720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  <w:lang w:val="en-GB"/>
        </w:rPr>
        <w:t xml:space="preserve">ซึ่งผลลัพธ์ทั้งหมดเป็นเพียงผลลัพธ์จากช่วงของข้อมูลดัชนี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SET50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เพียงบางช่วงเวลา ซึ่งเป็นช่วงขาลงของหุ้น ถ้าหากวัดผลลัพธ์จากหลายๆช่วงของหุ้นที่เป็น ช่วงขาขึ้น หรือ ช่วง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sideway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ด้วยจะได้ผลลัพธ์ที่แตกต่างกันออกไป เนื่องจากเครื่องมือทางเทคนิคในงานวิจัยนี้ใช้ได้ไม่ค่อยดีในช่วงหุ้นที่เป็นขาลงทำให้เห็นว่าอัตรากำไรที่ได้มีค่าติดลบ</w:t>
      </w:r>
    </w:p>
    <w:p w14:paraId="0E2F81C5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</w:pP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  <w:t>5.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"/>
        </w:rPr>
        <w:t>2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lang w:val="en"/>
        </w:rPr>
        <w:t xml:space="preserve"> </w:t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  <w:lang w:val="en"/>
        </w:rPr>
        <w:t>ข้อเสนอแนะและแนวทางในการทำวิจัยในขั้นถัดไป</w:t>
      </w:r>
    </w:p>
    <w:p w14:paraId="4F9218BD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lang w:val="en"/>
        </w:rPr>
        <w:tab/>
        <w:t xml:space="preserve">1.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ในงานวิจัยนี้ทำการเปรียบเทียบความแม่นยำของค่าพยากรณ์เพียง 6 ตัวแบบ คือตัวแบบเดี่ยว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ARIMAX, ANN, SVR,</w:t>
      </w:r>
      <w:r w:rsidRPr="00BF661D"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ตัวแบบผสมระหว่างตัวแบบ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ARIMAX-ANN, ARIMAX-SVR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และตัวแบบรวม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ARIMAX-ANN-SVR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ซึ่งผู้วิจัยอื่นอาจทดลองทำการเปรียบเทียบตัวแบบผสมอื่นๆที่น่าสนใจ เช่น ตัวแบบผสม 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Pegels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-ARIMAX,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ตัวแบบผสม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>Adaptive neuro-fuzzy inference system (ANFIS),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ตัวแบบผสมระหว่าง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ARIMAX-LSTM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หรือตัวแบบผสมระหว่างตัวแบบ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และการถดถอยโพลิโนเมียล เป็นต้น</w:t>
      </w:r>
    </w:p>
    <w:p w14:paraId="32CBF103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2. การสร้างตัวแบบเดี่ยว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และตัวแบบผสม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ARIMAX-ANN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ซึ่งมีส่วนประกอบของตัวแบบโครงข่ายประสาทเทียม ในงานวิจัยนี้เลือกใช้เทคนิคการฝึกสอนโครงข่ายแบบ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Feedforward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ซึ่งผู้วิจัยอื่นๆที่สนใจศึกษาอาจเลือกใช้เทคนิคการฝึกสอนโครงข่ายแบบอื่นๆ เช่น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Levenberg-Marquardt, BFGS Quasi-Newton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Gradient Descent with Momentum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เป็นต้น</w:t>
      </w:r>
    </w:p>
    <w:p w14:paraId="54E9DE93" w14:textId="1EA85A4F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thaiDistribute"/>
        <w:rPr>
          <w:rFonts w:ascii="TH SarabunPSK" w:eastAsiaTheme="minorEastAsia" w:hAnsi="TH SarabunPSK" w:cs="TH SarabunPSK"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 xml:space="preserve">3. การสร้างตัวแบบเดี่ยว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SVR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และการสร้างตัวแบบผสมระหว่างตัวแบบ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ARIMAX-SVR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ซึ่งเป็นส่วนประกอบของตัวแบบ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ซัพ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พอร์ทเวกเตอร์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แมชชีน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ในงานวิจัยในเลือกใช้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kernel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คือ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Gaussian radial basis function (RBF)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กับ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Linear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ซึ่งผู้วิจัยอื่นๆอาจเลือกใช้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kernel function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ประเภทอื่นๆได้ เช่น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Polynomial kernel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หรือ </w: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Sigmoid kernel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เป็นต้น ทั้งนี้ขึ้นกับลักษณะของข้อมูลด้วย หรืออาจทดลองเพิ่มจำนวน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โหนด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ที่ใช้ในขั้นซ่อนเพื่อหาจำนวน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โหนด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ที่เหมาะสมมากขึ้น นอกจากนี้การทดลองปรับจูนหาชุดของค่าพารามิเตอร์ของตัวแบบ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ซัพ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พอร์ทเวกเตอร์</w:t>
      </w:r>
      <w:proofErr w:type="spellStart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>แมชชีน</w:t>
      </w:r>
      <w:proofErr w:type="spellEnd"/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คือ </w:t>
      </w:r>
      <w:r w:rsidR="00545C13" w:rsidRPr="00CE4550">
        <w:rPr>
          <w:position w:val="-6"/>
        </w:rPr>
        <w:object w:dxaOrig="180" w:dyaOrig="220" w14:anchorId="54E98BE3">
          <v:shape id="_x0000_i1364" type="#_x0000_t75" style="width:9pt;height:11.4pt" o:ole="">
            <v:imagedata r:id="rId677" o:title=""/>
          </v:shape>
          <o:OLEObject Type="Embed" ProgID="Equation.DSMT4" ShapeID="_x0000_i1364" DrawAspect="Content" ObjectID="_1745853107" r:id="rId678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lang w:val="en-GB"/>
        </w:rPr>
        <w:t xml:space="preserve"> 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และ </w:t>
      </w:r>
      <w:r w:rsidRPr="00BF661D">
        <w:rPr>
          <w:rFonts w:ascii="TH SarabunPSK" w:eastAsiaTheme="minorEastAsia" w:hAnsi="TH SarabunPSK" w:cs="TH SarabunPSK"/>
          <w:position w:val="-6"/>
          <w:sz w:val="32"/>
          <w:szCs w:val="32"/>
          <w:cs/>
        </w:rPr>
        <w:object w:dxaOrig="200" w:dyaOrig="220" w14:anchorId="4CCA8E5E">
          <v:shape id="_x0000_i1365" type="#_x0000_t75" style="width:10.2pt;height:10.8pt" o:ole="">
            <v:imagedata r:id="rId679" o:title=""/>
          </v:shape>
          <o:OLEObject Type="Embed" ProgID="Equation.DSMT4" ShapeID="_x0000_i1365" DrawAspect="Content" ObjectID="_1745853108" r:id="rId680"/>
        </w:objec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 xml:space="preserve"> ชุดอื่นๆที่ต่างออกไป ก็อาจจะทำให้ผลลัพธ์ในการพยากรณ์ค่ามีความแม่นยำมากยิ่งขึ้น</w:t>
      </w:r>
    </w:p>
    <w:p w14:paraId="2B0C891E" w14:textId="77777777" w:rsidR="00BF661D" w:rsidRPr="00BF661D" w:rsidRDefault="00BF661D" w:rsidP="00BF661D">
      <w:pPr>
        <w:widowControl w:val="0"/>
        <w:autoSpaceDE w:val="0"/>
        <w:autoSpaceDN w:val="0"/>
        <w:adjustRightInd w:val="0"/>
        <w:spacing w:line="259" w:lineRule="atLeast"/>
        <w:jc w:val="thaiDistribute"/>
        <w:rPr>
          <w:rFonts w:ascii="TH SarabunPSK" w:eastAsiaTheme="minorEastAsia" w:hAnsi="TH SarabunPSK" w:cs="TH SarabunPSK"/>
          <w:sz w:val="32"/>
          <w:szCs w:val="32"/>
          <w:cs/>
        </w:rPr>
      </w:pP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tab/>
        <w:t>4. ในงานวิจัยได้เน้นผลลัพธ์การพยากรณ์โดยวัดจากความแม่นยำของตัวแบบพยากรณ์ว่ามีความใกล้เคียงกับค่าจริงมากน้อยเพียงใดแล้วนำไปหาสัญญาณซื้อ-ขายล่วงหน้า ซึ่งถ้าหากต้องการเน้นผลลัพธ์ในการพยากรณ์สัญญาณการซื้อ-ขายที่ดีที่สุด ผู้วิจัยอื่นๆที่สนใจอาจเลือกการวัดประสิทธิภาพของตัวแบบจากการทำนายค่า</w:t>
      </w:r>
      <w:r w:rsidRPr="00BF661D">
        <w:rPr>
          <w:rFonts w:ascii="TH SarabunPSK" w:eastAsiaTheme="minorEastAsia" w:hAnsi="TH SarabunPSK" w:cs="TH SarabunPSK"/>
          <w:sz w:val="32"/>
          <w:szCs w:val="32"/>
          <w:cs/>
        </w:rPr>
        <w:lastRenderedPageBreak/>
        <w:t>พยากรณ์ที่ให้อัตราซื้อขายสำเร็จสูงที่สุด แล้วคอยปรับจูนพารามิเตอร์จากผลลัพธ์ของการพยากรณ์สัญญาณซื้อขายแทนที่ให้อัตราซื้อขายสำเร็จสูงที่สุด เป็นต้น</w:t>
      </w:r>
    </w:p>
    <w:p w14:paraId="1AF503F7" w14:textId="77777777" w:rsidR="00BF661D" w:rsidRDefault="00BF661D" w:rsidP="008E6235">
      <w:pPr>
        <w:widowControl w:val="0"/>
        <w:autoSpaceDE w:val="0"/>
        <w:autoSpaceDN w:val="0"/>
        <w:adjustRightInd w:val="0"/>
        <w:spacing w:line="259" w:lineRule="atLeast"/>
        <w:jc w:val="center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BF661D">
        <w:rPr>
          <w:rFonts w:ascii="TH SarabunPSK" w:eastAsiaTheme="minorEastAsia" w:hAnsi="TH SarabunPSK" w:cs="TH SarabunPSK"/>
          <w:sz w:val="32"/>
          <w:szCs w:val="32"/>
        </w:rPr>
        <w:br w:type="page"/>
      </w:r>
      <w:r w:rsidRPr="00BF661D">
        <w:rPr>
          <w:rFonts w:ascii="TH SarabunPSK" w:eastAsiaTheme="minorEastAsia" w:hAnsi="TH SarabunPSK" w:cs="TH SarabunPSK"/>
          <w:b/>
          <w:bCs/>
          <w:sz w:val="32"/>
          <w:szCs w:val="32"/>
          <w:cs/>
        </w:rPr>
        <w:lastRenderedPageBreak/>
        <w:t>บรรณานุกรม</w:t>
      </w:r>
    </w:p>
    <w:p w14:paraId="61BE1F7F" w14:textId="4ECE2C45" w:rsidR="008E6235" w:rsidRPr="008E6235" w:rsidRDefault="008E6235" w:rsidP="00581EA6">
      <w:pPr>
        <w:shd w:val="clear" w:color="auto" w:fill="FFFFFF"/>
        <w:spacing w:before="120" w:after="120" w:line="240" w:lineRule="auto"/>
        <w:outlineLvl w:val="0"/>
        <w:rPr>
          <w:rFonts w:ascii="TH Sarabun New" w:hAnsi="TH Sarabun New" w:cs="TH Sarabun New"/>
          <w:color w:val="212121"/>
          <w:sz w:val="32"/>
          <w:szCs w:val="32"/>
        </w:rPr>
      </w:pPr>
    </w:p>
    <w:p w14:paraId="55CB22F4" w14:textId="77777777" w:rsidR="008E6235" w:rsidRPr="008E6235" w:rsidRDefault="008E6235" w:rsidP="008E6235">
      <w:pPr>
        <w:ind w:left="720" w:hanging="720"/>
        <w:jc w:val="both"/>
        <w:rPr>
          <w:rFonts w:ascii="TH Sarabun New" w:hAnsi="TH Sarabun New" w:cs="TH Sarabun New"/>
          <w:sz w:val="32"/>
          <w:szCs w:val="32"/>
        </w:rPr>
      </w:pPr>
      <w:r w:rsidRPr="008E6235">
        <w:rPr>
          <w:rFonts w:ascii="TH Sarabun New" w:hAnsi="TH Sarabun New" w:cs="TH Sarabun New"/>
          <w:sz w:val="32"/>
          <w:szCs w:val="32"/>
          <w:cs/>
        </w:rPr>
        <w:t>ภาษาไทย</w:t>
      </w:r>
    </w:p>
    <w:p w14:paraId="6D08BFFB" w14:textId="77777777" w:rsidR="008E6235" w:rsidRDefault="008E6235" w:rsidP="00B04FD3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1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หนังสือ</w:t>
      </w:r>
    </w:p>
    <w:p w14:paraId="74E3102E" w14:textId="77777777" w:rsidR="00B04FD3" w:rsidRDefault="00B04FD3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กฤตยา ตติรังสรรค์สุข. (2547). เศรษฐศาสตร์</w:t>
      </w:r>
      <w:proofErr w:type="spellStart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มห</w:t>
      </w:r>
      <w:proofErr w:type="spellEnd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ภาคเบื้องต้น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(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พิมพ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์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คที่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ครั้งที่ 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4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. ส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ำ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น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ั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กพิมพ</w:t>
      </w:r>
      <w:proofErr w:type="spellStart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แ์ห่ง</w:t>
      </w:r>
      <w:proofErr w:type="spellEnd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จุฬาลงกรณ์</w:t>
      </w:r>
    </w:p>
    <w:p w14:paraId="4F0644EC" w14:textId="29F34677" w:rsidR="00B04FD3" w:rsidRPr="008E6235" w:rsidRDefault="00B04FD3" w:rsidP="00B04FD3">
      <w:pPr>
        <w:spacing w:after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มหาวิทยาลัย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. 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กรุงเทพมหานคร</w:t>
      </w:r>
    </w:p>
    <w:p w14:paraId="03B9FC1E" w14:textId="77777777" w:rsidR="008E6235" w:rsidRPr="008E6235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bookmarkStart w:id="105" w:name="_Hlk119034131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สนธิ อังสนากุล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. (2547</w:t>
      </w:r>
      <w:bookmarkEnd w:id="105"/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มหัศจรรย์แห่งเทคนิค : เพื่อให้เข้าถึงหัวใจ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พิมพ์ครั้งที่ 1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). </w:t>
      </w:r>
      <w:bookmarkStart w:id="106" w:name="_Hlk134913270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กรุงเทพมหานคร</w:t>
      </w:r>
      <w:bookmarkEnd w:id="106"/>
    </w:p>
    <w:p w14:paraId="1109CF29" w14:textId="77777777" w:rsidR="008E6235" w:rsidRPr="008E6235" w:rsidRDefault="008E6235" w:rsidP="00B04FD3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2.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วิทยานิพนธ์</w:t>
      </w:r>
    </w:p>
    <w:p w14:paraId="405D1D94" w14:textId="77777777" w:rsidR="008E6235" w:rsidRPr="008E6235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ธันย์ชนก จันทร์หอม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. (2564).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การพยากรณ์แบบอนุกรมเวลา เพื่อกำหนดการสั่งซื้อที่ประหยัดที่สุด</w:t>
      </w:r>
    </w:p>
    <w:p w14:paraId="4F448DC2" w14:textId="77777777" w:rsidR="008E6235" w:rsidRPr="008E6235" w:rsidRDefault="008E6235" w:rsidP="00B04FD3">
      <w:pPr>
        <w:spacing w:after="0"/>
        <w:ind w:left="720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ของโรงงานผลิตยางซิลิโคนแห่งหนึ่ง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(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TIME SERIES FORECASTING FOR DETERMINING 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ECONOMIC ORDER QUANTITY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OF SILICON RUBBER MANUFACTURER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) (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วิท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ยาน์พน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ธ์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 บริหารธุรกิจมหาบัณฑิต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.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มหาวิทยาลัยศิลปากร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.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14:paraId="13FF20E6" w14:textId="77777777" w:rsidR="008E6235" w:rsidRPr="008E6235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ภัทร วรภู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(2556).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การเปรียบเทียบความแม่นย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ำ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ของการพยากรณ์อนุกรมเวลาระหว่างตัวแบบผสมและตัว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3D9DCDBA" w14:textId="5A5DC0FE" w:rsidR="008E6235" w:rsidRPr="008E6235" w:rsidRDefault="008E6235" w:rsidP="00B04FD3">
      <w:pPr>
        <w:spacing w:after="0"/>
        <w:ind w:left="720" w:firstLine="6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แบบเดี่ยว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(COMPARISON OF TIME SERIES FORECASTING ACCURACY BETWEEN THE HYBRID AND INDIVIDUAL MODEL)</w:t>
      </w:r>
      <w:bookmarkStart w:id="107" w:name="_Hlk119024661"/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(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วิท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ยาน์พน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ธ์</w:t>
      </w:r>
      <w:bookmarkEnd w:id="107"/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วิศวกรรม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ศา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สตรมหาบัณฑิต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="004B6712" w:rsidRPr="004B6712">
        <w:rPr>
          <w:rFonts w:ascii="TH Sarabun New" w:hAnsi="TH Sarabun New" w:cs="TH Sarabun New"/>
          <w:color w:val="000000"/>
          <w:sz w:val="32"/>
          <w:szCs w:val="32"/>
          <w:cs/>
        </w:rPr>
        <w:t>จุฬาลงกรณ์มหาวิทยาลัย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.</w:t>
      </w:r>
    </w:p>
    <w:p w14:paraId="69EA3EEC" w14:textId="77777777" w:rsidR="008E6235" w:rsidRPr="008E6235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วชิ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ราภรณ์ แก้วมา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ตย์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(2556).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การพยากรณ์ดัชนีตลาดหลักทรัพย์ของกลุ่มประเทศอาเซียนโดยใช้</w:t>
      </w:r>
    </w:p>
    <w:p w14:paraId="5A7CC238" w14:textId="77777777" w:rsidR="008E6235" w:rsidRPr="008E6235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   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ab/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โครงข่ายประสาทเทียม.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วิทยานิพนธ์เศรษฐศาสตร์มหาบัณฑิต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).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สาขาวิชาเศรษฐศาสตร์ธุรกิจ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,</w:t>
      </w:r>
    </w:p>
    <w:p w14:paraId="7F33BA0D" w14:textId="77777777" w:rsidR="008E6235" w:rsidRPr="008E6235" w:rsidRDefault="008E6235" w:rsidP="00B04FD3">
      <w:pPr>
        <w:spacing w:after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มหาวิทยาลัยขอนแก่น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.</w:t>
      </w:r>
    </w:p>
    <w:p w14:paraId="7E759182" w14:textId="77777777" w:rsidR="008E6235" w:rsidRPr="008E6235" w:rsidRDefault="008E6235" w:rsidP="00B04FD3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3.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สารนิพนธ</w:t>
      </w: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์</w:t>
      </w:r>
    </w:p>
    <w:p w14:paraId="2C9EB5E8" w14:textId="77777777" w:rsidR="00B04FD3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นายพง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ษ์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ศิริ 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ศิ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ริพาน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ิช</w:t>
      </w:r>
      <w:proofErr w:type="spellEnd"/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(2550).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การพยากรณ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์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อนุกรมเวลาด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้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วยตัวแบบผสมระหว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่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าง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ARIMA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และเครือข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่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าย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</w:p>
    <w:p w14:paraId="0F484189" w14:textId="60DBC1D6" w:rsidR="008E6235" w:rsidRDefault="008E6235" w:rsidP="00B04FD3">
      <w:pPr>
        <w:spacing w:after="0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ประสาทเทียม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(</w:t>
      </w:r>
      <w:r w:rsidR="00B04FD3">
        <w:rPr>
          <w:rFonts w:ascii="TH Sarabun New" w:hAnsi="TH Sarabun New" w:cs="TH Sarabun New" w:hint="cs"/>
          <w:color w:val="000000"/>
          <w:sz w:val="32"/>
          <w:szCs w:val="32"/>
          <w:cs/>
        </w:rPr>
        <w:t>สารนิพนธ์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 วิทยา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ศา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สตรมหาบัณฑ</w:t>
      </w:r>
      <w:r w:rsidR="00B04FD3">
        <w:rPr>
          <w:rFonts w:ascii="TH Sarabun New" w:hAnsi="TH Sarabun New" w:cs="TH Sarabun New" w:hint="cs"/>
          <w:color w:val="000000"/>
          <w:sz w:val="32"/>
          <w:szCs w:val="32"/>
          <w:cs/>
        </w:rPr>
        <w:t>ิต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).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มหาวิทยาลัยศิลปากร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.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</w:p>
    <w:p w14:paraId="23071E7D" w14:textId="77777777" w:rsidR="00B04FD3" w:rsidRPr="00B04FD3" w:rsidRDefault="00B04FD3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ภู</w:t>
      </w:r>
      <w:proofErr w:type="spellStart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วิศ</w:t>
      </w:r>
      <w:proofErr w:type="spellEnd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บรรจงพัฒนา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(2564). 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การศึกษาและเปรียบเทียบตัวแบบการพยากรณ์</w:t>
      </w:r>
      <w:r w:rsidRPr="00B04FD3">
        <w:rPr>
          <w:rFonts w:ascii="TH Sarabun New" w:hAnsi="TH Sarabun New" w:cs="TH Sarabun New"/>
          <w:color w:val="000000"/>
          <w:sz w:val="32"/>
          <w:szCs w:val="32"/>
        </w:rPr>
        <w:t>ARIMA, ARIMAX,</w:t>
      </w:r>
    </w:p>
    <w:p w14:paraId="40E542F5" w14:textId="5454C34B" w:rsidR="00B04FD3" w:rsidRPr="008E6235" w:rsidRDefault="00B04FD3" w:rsidP="00B04FD3">
      <w:pPr>
        <w:spacing w:after="0"/>
        <w:ind w:left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และ </w:t>
      </w:r>
      <w:r w:rsidRPr="00B04FD3">
        <w:rPr>
          <w:rFonts w:ascii="TH Sarabun New" w:hAnsi="TH Sarabun New" w:cs="TH Sarabun New"/>
          <w:color w:val="000000"/>
          <w:sz w:val="32"/>
          <w:szCs w:val="32"/>
        </w:rPr>
        <w:t xml:space="preserve">GARCH 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ต่อดัชนี </w:t>
      </w:r>
      <w:r w:rsidRPr="00B04FD3">
        <w:rPr>
          <w:rFonts w:ascii="TH Sarabun New" w:hAnsi="TH Sarabun New" w:cs="TH Sarabun New"/>
          <w:color w:val="000000"/>
          <w:sz w:val="32"/>
          <w:szCs w:val="32"/>
        </w:rPr>
        <w:t xml:space="preserve">SET 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50 ในช่วงก่อน-หลังการเกิดวิกฤตการณ์โรคระบาดโควิด-19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(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วิทยา</w:t>
      </w:r>
      <w:proofErr w:type="spellStart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ศา</w:t>
      </w:r>
      <w:proofErr w:type="spellEnd"/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สตรมหาบัณฑิต (การบัญชีและการบริหารการเงิน)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). </w:t>
      </w:r>
      <w:r w:rsidRPr="00B04FD3">
        <w:rPr>
          <w:rFonts w:ascii="TH Sarabun New" w:hAnsi="TH Sarabun New" w:cs="TH Sarabun New"/>
          <w:color w:val="000000"/>
          <w:sz w:val="32"/>
          <w:szCs w:val="32"/>
          <w:cs/>
        </w:rPr>
        <w:t>มหาวิทยาลัยธรรมศาสตร์.</w:t>
      </w:r>
    </w:p>
    <w:p w14:paraId="6206E821" w14:textId="77777777" w:rsidR="008E6235" w:rsidRPr="008E6235" w:rsidRDefault="008E6235" w:rsidP="00B04FD3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bookmarkStart w:id="108" w:name="_Hlk119056836"/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บทความวิจัย</w:t>
      </w:r>
    </w:p>
    <w:p w14:paraId="3E041F24" w14:textId="77777777" w:rsidR="008E6235" w:rsidRPr="008E6235" w:rsidRDefault="008E6235" w:rsidP="00B04FD3">
      <w:pPr>
        <w:spacing w:after="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กรอภิชิต เหง้าพันธ์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และ สมพร ปั่น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โภ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ชา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(2562).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การพยากรณ์ความผันผวนของตลาดหลักทรัพย์โดยใช้</w:t>
      </w:r>
    </w:p>
    <w:p w14:paraId="3F2B8A29" w14:textId="77777777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lastRenderedPageBreak/>
        <w:t>ซัพ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พอร์ตเวกเตอร์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แมชชีน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(FORCASETING STOCK MARKET VOLATILITY WITH SUPPORT VECTOR MACHINE)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วิทยา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ศา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สตรมหาบัณฑิต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.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สาขาวิศวกรรมการเงิน คณะวิทยาศาสตร์ มหาวิทยาลัยหอการค้าไทย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, 11-18.</w:t>
      </w:r>
    </w:p>
    <w:bookmarkEnd w:id="108"/>
    <w:p w14:paraId="046017D2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นัท กุลวา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นิช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(2563).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การเพิ่มความแม่นยำในการพยากรณ์ข้อมูลอนุกรมเวลาด้วยตัวแบบ</w:t>
      </w:r>
    </w:p>
    <w:p w14:paraId="757E8D5B" w14:textId="77777777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ผสม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ARIMA-ANN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และการวิเคราะห์การถดถอย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(Improving Prediction Accuracy of Time Series Data Using ARIMA-ANN Hybrid Model and Regression Analysis).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ภาควิชาสถิติ คณะพาณิชยศาสตร์และการบัญชี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.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จุฬาลงกรณ์มหาวิทยาลัย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, 2102-2111. </w:t>
      </w:r>
      <w:proofErr w:type="spellStart"/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doi</w:t>
      </w:r>
      <w:proofErr w:type="spellEnd"/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: 10.14456/tstj.2020.167</w:t>
      </w:r>
    </w:p>
    <w:p w14:paraId="1301D37F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วิจิตร คลังภูเขียว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proofErr w:type="spellStart"/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ปิ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ย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ภัทร บุษบาบดินทร์ 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และ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บังอร กุมพล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(256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0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)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การพยากรณ์ความผันผวนราคาทอง</w:t>
      </w:r>
    </w:p>
    <w:p w14:paraId="481B774B" w14:textId="77777777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คำ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ด้วยโครงข่ายประสาทเทียม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(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Forecasting Volatility of Gold Price with Artificial Neural Networks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).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ภาควิชาคณิตศาสตร์ คณะวิทยาศาสตร์ มหาวิทยาลัยมหาสารคาม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126-133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.</w:t>
      </w:r>
    </w:p>
    <w:p w14:paraId="60BC4F03" w14:textId="77777777" w:rsidR="008E6235" w:rsidRPr="008E6235" w:rsidRDefault="008E6235" w:rsidP="008E6235">
      <w:pPr>
        <w:spacing w:after="0"/>
        <w:ind w:firstLine="720"/>
        <w:jc w:val="both"/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</w:pP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4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.</w:t>
      </w: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วารสาร</w:t>
      </w:r>
    </w:p>
    <w:p w14:paraId="33300CF8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วิศรุต แก้วมหา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,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วริศ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ปัญญาฉัตรพร (2564). การคาดการณ์ผลตอบแทนในอนาคตของตราสารทุนหุ้นสามัญ</w:t>
      </w:r>
    </w:p>
    <w:p w14:paraId="556E48A1" w14:textId="77777777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โดยการใช้ระบบคอมพิวเตอร์เรียนรู้ได้ด้วยตนเอง (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Predicting Stock Return Using Machine Learning)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โดยใช้ตัวชี้วัดทางเทคนิคเพื่อการลงทุนในตลาดหลักทรัพย์แห่งประเทศไทย. วารสารเทคโนโลยีสารสนเทศ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2(3): 110-119.</w:t>
      </w:r>
    </w:p>
    <w:p w14:paraId="02E52DB8" w14:textId="77777777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</w:p>
    <w:p w14:paraId="2D17AE88" w14:textId="77777777" w:rsidR="008E6235" w:rsidRPr="008E6235" w:rsidRDefault="008E6235" w:rsidP="008E6235">
      <w:pPr>
        <w:ind w:left="720" w:hanging="720"/>
        <w:jc w:val="both"/>
        <w:rPr>
          <w:rFonts w:ascii="TH Sarabun New" w:hAnsi="TH Sarabun New" w:cs="TH Sarabun New"/>
          <w:sz w:val="32"/>
          <w:szCs w:val="32"/>
        </w:rPr>
      </w:pPr>
      <w:r w:rsidRPr="008E6235">
        <w:rPr>
          <w:rFonts w:ascii="TH Sarabun New" w:hAnsi="TH Sarabun New" w:cs="TH Sarabun New"/>
          <w:sz w:val="32"/>
          <w:szCs w:val="32"/>
          <w:cs/>
        </w:rPr>
        <w:t>ภาษาอังกฤษ</w:t>
      </w:r>
    </w:p>
    <w:p w14:paraId="008F6437" w14:textId="77777777" w:rsidR="008E6235" w:rsidRPr="008E6235" w:rsidRDefault="008E6235" w:rsidP="008E6235">
      <w:pPr>
        <w:spacing w:after="0"/>
        <w:ind w:firstLine="720"/>
        <w:jc w:val="both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1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.Thesis</w:t>
      </w:r>
    </w:p>
    <w:p w14:paraId="18043D11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Jaroenkitwatcharachai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K. 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2018).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Artificial intelligence for forecasting wage. (</w:t>
      </w:r>
      <w:bookmarkStart w:id="109" w:name="_Hlk119059987"/>
      <w:r w:rsidRPr="008E6235">
        <w:rPr>
          <w:rFonts w:ascii="TH Sarabun New" w:hAnsi="TH Sarabun New" w:cs="TH Sarabun New"/>
          <w:color w:val="000000"/>
          <w:sz w:val="32"/>
          <w:szCs w:val="32"/>
        </w:rPr>
        <w:t>Master’s degree</w:t>
      </w:r>
    </w:p>
    <w:p w14:paraId="75A779A9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      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Individual Study)</w:t>
      </w:r>
      <w:bookmarkEnd w:id="109"/>
      <w:r w:rsidRPr="008E6235">
        <w:rPr>
          <w:rFonts w:ascii="TH Sarabun New" w:hAnsi="TH Sarabun New" w:cs="TH Sarabun New"/>
          <w:color w:val="000000"/>
          <w:sz w:val="32"/>
          <w:szCs w:val="32"/>
        </w:rPr>
        <w:t>. Thammasat University.</w:t>
      </w:r>
    </w:p>
    <w:p w14:paraId="34F32E7C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Jesper 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Groenendijk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>. 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20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21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).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Predicting intraday stock returns using a hybrid ARIMA and long</w:t>
      </w:r>
    </w:p>
    <w:p w14:paraId="704B246F" w14:textId="77777777" w:rsidR="008E6235" w:rsidRPr="008E6235" w:rsidRDefault="008E6235" w:rsidP="008E6235">
      <w:pPr>
        <w:spacing w:after="0"/>
        <w:ind w:left="705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>short-term memory neural network model. (Master’s degree Quantitative Finance)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.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Erasmus School of Economics or Erasmus University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.</w:t>
      </w:r>
    </w:p>
    <w:p w14:paraId="0DC1AAEB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>PATTAREEYA PIRAVECHSAKUL. (2021) Predicting Stock Return Using Machine Learning</w:t>
      </w:r>
    </w:p>
    <w:p w14:paraId="59C69EC2" w14:textId="77777777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(Master of Engineering (Information and 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CommunicationTechnology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for Embedded Systems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).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KASETSART UNIVERSITY. </w:t>
      </w:r>
    </w:p>
    <w:p w14:paraId="33C56AD1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Valeriy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V. 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Gavrishchaka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, &amp; Supriya Banerjee. (2006). Support vector machine as an efficient 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       </w:t>
      </w:r>
    </w:p>
    <w:p w14:paraId="379FB4CF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 xml:space="preserve">          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framework for stock market volatility forecasting. Computational Management Science </w:t>
      </w:r>
    </w:p>
    <w:p w14:paraId="04E83DB9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          (CMS), pp. 147–160.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Doi: 10.1007/s10287-005-0005-5</w:t>
      </w:r>
    </w:p>
    <w:p w14:paraId="5C94917C" w14:textId="77777777" w:rsidR="008E6235" w:rsidRPr="008E6235" w:rsidRDefault="008E6235" w:rsidP="008E6235">
      <w:pPr>
        <w:spacing w:after="0"/>
        <w:ind w:firstLine="720"/>
        <w:jc w:val="both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2.</w:t>
      </w:r>
      <w:r w:rsidRPr="008E6235">
        <w:t xml:space="preserve"> </w:t>
      </w:r>
      <w:r w:rsidRPr="008E6235">
        <w:rPr>
          <w:rFonts w:ascii="TH Sarabun New" w:hAnsi="TH Sarabun New" w:cs="TH Sarabun New"/>
          <w:b/>
          <w:bCs/>
          <w:color w:val="000000"/>
          <w:sz w:val="32"/>
          <w:szCs w:val="32"/>
        </w:rPr>
        <w:t>Journal</w:t>
      </w:r>
    </w:p>
    <w:p w14:paraId="4A9E337D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>Kim, K.-j. 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2003).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Financial time series forecasting using support vector machines.</w:t>
      </w:r>
    </w:p>
    <w:p w14:paraId="322A1C66" w14:textId="77777777" w:rsidR="008E6235" w:rsidRPr="008E6235" w:rsidRDefault="008E6235" w:rsidP="008E6235">
      <w:pPr>
        <w:spacing w:after="0"/>
        <w:ind w:firstLine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Neurocomputing,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55(1)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307–319. 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doi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: </w:t>
      </w:r>
      <w:hyperlink r:id="rId681" w:history="1">
        <w:r w:rsidRPr="008E6235">
          <w:rPr>
            <w:rFonts w:ascii="TH Sarabun New" w:hAnsi="TH Sarabun New" w:cs="TH Sarabun New"/>
            <w:color w:val="0563C1"/>
            <w:sz w:val="32"/>
            <w:szCs w:val="32"/>
            <w:u w:val="single"/>
          </w:rPr>
          <w:t>https://doi.org/10.1016/S0925-2312(03)00372-2</w:t>
        </w:r>
      </w:hyperlink>
    </w:p>
    <w:p w14:paraId="149054AB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Nevasalmi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>, L. 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2020).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Forecasting multinomial stock returns using machine learning</w:t>
      </w:r>
    </w:p>
    <w:p w14:paraId="000CCEE9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       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proofErr w:type="spellStart"/>
      <w:proofErr w:type="gramStart"/>
      <w:r w:rsidRPr="008E6235">
        <w:rPr>
          <w:rFonts w:ascii="TH Sarabun New" w:hAnsi="TH Sarabun New" w:cs="TH Sarabun New"/>
          <w:color w:val="000000"/>
          <w:sz w:val="32"/>
          <w:szCs w:val="32"/>
        </w:rPr>
        <w:t>methods.Journal</w:t>
      </w:r>
      <w:proofErr w:type="spellEnd"/>
      <w:proofErr w:type="gramEnd"/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 of Finance and Data Science,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6(1)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86-106.</w:t>
      </w:r>
    </w:p>
    <w:p w14:paraId="066A6942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           </w:t>
      </w:r>
      <w:proofErr w:type="spellStart"/>
      <w:proofErr w:type="gramStart"/>
      <w:r w:rsidRPr="008E6235">
        <w:rPr>
          <w:rFonts w:ascii="TH Sarabun New" w:hAnsi="TH Sarabun New" w:cs="TH Sarabun New"/>
          <w:color w:val="000000"/>
          <w:sz w:val="32"/>
          <w:szCs w:val="32"/>
        </w:rPr>
        <w:t>doi:https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>://doi.org/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10.1016/</w:t>
      </w:r>
      <w:proofErr w:type="spellStart"/>
      <w:r w:rsidRPr="008E6235">
        <w:rPr>
          <w:rFonts w:ascii="TH Sarabun New" w:hAnsi="TH Sarabun New" w:cs="TH Sarabun New"/>
          <w:color w:val="000000"/>
          <w:sz w:val="32"/>
          <w:szCs w:val="32"/>
        </w:rPr>
        <w:t>j.jfds</w:t>
      </w:r>
      <w:proofErr w:type="spellEnd"/>
      <w:r w:rsidRPr="008E6235">
        <w:rPr>
          <w:rFonts w:ascii="TH Sarabun New" w:hAnsi="TH Sarabun New" w:cs="TH Sarabun New"/>
          <w:color w:val="000000"/>
          <w:sz w:val="32"/>
          <w:szCs w:val="32"/>
        </w:rPr>
        <w:t>.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2020.09.001</w:t>
      </w:r>
      <w:proofErr w:type="gramEnd"/>
    </w:p>
    <w:p w14:paraId="3B54CDB0" w14:textId="77777777" w:rsidR="008E6235" w:rsidRPr="008E6235" w:rsidRDefault="008E6235" w:rsidP="008E6235">
      <w:pPr>
        <w:spacing w:after="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Patel, J. et al. 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(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2014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>)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.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 xml:space="preserve">Predicting Stock and Stock Price Index Movement Using Trend </w:t>
      </w:r>
    </w:p>
    <w:p w14:paraId="3F63AFB9" w14:textId="2C45BE0C" w:rsidR="008E6235" w:rsidRPr="008E6235" w:rsidRDefault="008E6235" w:rsidP="008E6235">
      <w:pPr>
        <w:spacing w:after="0"/>
        <w:ind w:left="720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8E6235">
        <w:rPr>
          <w:rFonts w:ascii="TH Sarabun New" w:hAnsi="TH Sarabun New" w:cs="TH Sarabun New"/>
          <w:color w:val="000000"/>
          <w:sz w:val="32"/>
          <w:szCs w:val="32"/>
        </w:rPr>
        <w:t>Deterministic</w:t>
      </w:r>
      <w:r w:rsidRPr="008E623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Data Preparation and Machine Learning Techniques. Expert Systems with Applications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, 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>42(1)</w:t>
      </w:r>
      <w:r w:rsidRPr="008E6235">
        <w:rPr>
          <w:rFonts w:ascii="TH Sarabun New" w:hAnsi="TH Sarabun New" w:cs="TH Sarabun New"/>
          <w:color w:val="000000"/>
          <w:sz w:val="32"/>
          <w:szCs w:val="32"/>
        </w:rPr>
        <w:t>,</w:t>
      </w:r>
      <w:r w:rsidRPr="008E6235">
        <w:rPr>
          <w:rFonts w:ascii="TH Sarabun New" w:hAnsi="TH Sarabun New" w:cs="TH Sarabun New"/>
          <w:color w:val="000000"/>
          <w:sz w:val="32"/>
          <w:szCs w:val="32"/>
          <w:cs/>
        </w:rPr>
        <w:t xml:space="preserve"> 259-268.</w:t>
      </w:r>
    </w:p>
    <w:p w14:paraId="07C71446" w14:textId="77777777" w:rsidR="008E6235" w:rsidRDefault="008E6235" w:rsidP="008E6235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sz w:val="32"/>
          <w:szCs w:val="32"/>
        </w:rPr>
      </w:pPr>
      <w:proofErr w:type="spellStart"/>
      <w:r w:rsidRPr="008E6235">
        <w:rPr>
          <w:rFonts w:ascii="TH SarabunPSK" w:eastAsiaTheme="minorEastAsia" w:hAnsi="TH SarabunPSK" w:cs="TH SarabunPSK"/>
          <w:sz w:val="32"/>
          <w:szCs w:val="32"/>
        </w:rPr>
        <w:t>Wabomba</w:t>
      </w:r>
      <w:proofErr w:type="spellEnd"/>
      <w:r w:rsidRPr="008E6235">
        <w:rPr>
          <w:rFonts w:ascii="TH SarabunPSK" w:eastAsiaTheme="minorEastAsia" w:hAnsi="TH SarabunPSK" w:cs="TH SarabunPSK"/>
          <w:sz w:val="32"/>
          <w:szCs w:val="32"/>
        </w:rPr>
        <w:t xml:space="preserve">, M. S., </w:t>
      </w:r>
      <w:proofErr w:type="spellStart"/>
      <w:r w:rsidRPr="008E6235">
        <w:rPr>
          <w:rFonts w:ascii="TH SarabunPSK" w:eastAsiaTheme="minorEastAsia" w:hAnsi="TH SarabunPSK" w:cs="TH SarabunPSK"/>
          <w:sz w:val="32"/>
          <w:szCs w:val="32"/>
        </w:rPr>
        <w:t>Mutwiri</w:t>
      </w:r>
      <w:proofErr w:type="spellEnd"/>
      <w:r w:rsidRPr="008E6235">
        <w:rPr>
          <w:rFonts w:ascii="TH SarabunPSK" w:eastAsiaTheme="minorEastAsia" w:hAnsi="TH SarabunPSK" w:cs="TH SarabunPSK"/>
          <w:sz w:val="32"/>
          <w:szCs w:val="32"/>
        </w:rPr>
        <w:t>, M. P., Frederick, M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Theme="minorEastAsia" w:hAnsi="TH SarabunPSK" w:cs="TH SarabunPSK"/>
          <w:sz w:val="32"/>
          <w:szCs w:val="32"/>
          <w:cs/>
        </w:rPr>
        <w:t>(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>2016)</w:t>
      </w:r>
      <w:r w:rsidRPr="008E6235">
        <w:rPr>
          <w:rFonts w:ascii="TH SarabunPSK" w:eastAsiaTheme="minorEastAsia" w:hAnsi="TH SarabunPSK" w:cs="TH SarabunPSK"/>
          <w:sz w:val="32"/>
          <w:szCs w:val="32"/>
        </w:rPr>
        <w:t>. Modelling</w:t>
      </w:r>
      <w:r>
        <w:rPr>
          <w:rFonts w:ascii="TH SarabunPSK" w:eastAsiaTheme="minorEastAsia" w:hAnsi="TH SarabunPSK" w:cs="TH SarabunPSK" w:hint="cs"/>
          <w:sz w:val="32"/>
          <w:szCs w:val="32"/>
          <w:cs/>
        </w:rPr>
        <w:t xml:space="preserve"> </w:t>
      </w:r>
      <w:r w:rsidRPr="008E6235">
        <w:rPr>
          <w:rFonts w:ascii="TH SarabunPSK" w:eastAsiaTheme="minorEastAsia" w:hAnsi="TH SarabunPSK" w:cs="TH SarabunPSK"/>
          <w:sz w:val="32"/>
          <w:szCs w:val="32"/>
        </w:rPr>
        <w:t xml:space="preserve">and Forecasting Kenyan GDP 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 </w:t>
      </w:r>
    </w:p>
    <w:p w14:paraId="237D9C46" w14:textId="29E4F115" w:rsidR="008E6235" w:rsidRDefault="008E6235" w:rsidP="008E6235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sz w:val="32"/>
          <w:szCs w:val="32"/>
        </w:rPr>
      </w:pPr>
      <w:r>
        <w:rPr>
          <w:rFonts w:ascii="TH SarabunPSK" w:eastAsiaTheme="minorEastAsia" w:hAnsi="TH SarabunPSK" w:cs="TH SarabunPSK"/>
          <w:sz w:val="32"/>
          <w:szCs w:val="32"/>
        </w:rPr>
        <w:t xml:space="preserve">            </w:t>
      </w:r>
      <w:r w:rsidRPr="008E6235">
        <w:rPr>
          <w:rFonts w:ascii="TH SarabunPSK" w:eastAsiaTheme="minorEastAsia" w:hAnsi="TH SarabunPSK" w:cs="TH SarabunPSK"/>
          <w:sz w:val="32"/>
          <w:szCs w:val="32"/>
        </w:rPr>
        <w:t>using ARIMA models, Science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 </w:t>
      </w:r>
      <w:r w:rsidRPr="008E6235">
        <w:rPr>
          <w:rFonts w:ascii="TH SarabunPSK" w:eastAsiaTheme="minorEastAsia" w:hAnsi="TH SarabunPSK" w:cs="TH SarabunPSK"/>
          <w:sz w:val="32"/>
          <w:szCs w:val="32"/>
        </w:rPr>
        <w:t>Journal of Applied Mathematics and Statistics</w:t>
      </w:r>
      <w:r>
        <w:rPr>
          <w:rFonts w:ascii="TH SarabunPSK" w:eastAsiaTheme="minorEastAsia" w:hAnsi="TH SarabunPSK" w:cs="TH SarabunPSK"/>
          <w:sz w:val="32"/>
          <w:szCs w:val="32"/>
        </w:rPr>
        <w:t xml:space="preserve">, </w:t>
      </w:r>
      <w:r w:rsidRPr="008E6235">
        <w:rPr>
          <w:rFonts w:ascii="TH SarabunPSK" w:eastAsiaTheme="minorEastAsia" w:hAnsi="TH SarabunPSK" w:cs="TH SarabunPSK"/>
          <w:sz w:val="32"/>
          <w:szCs w:val="32"/>
          <w:cs/>
        </w:rPr>
        <w:t>4(2)</w:t>
      </w:r>
      <w:r w:rsidRPr="008E6235">
        <w:rPr>
          <w:rFonts w:ascii="TH SarabunPSK" w:eastAsiaTheme="minorEastAsia" w:hAnsi="TH SarabunPSK" w:cs="TH SarabunPSK"/>
          <w:sz w:val="32"/>
          <w:szCs w:val="32"/>
        </w:rPr>
        <w:t>,</w:t>
      </w:r>
      <w:r w:rsidRPr="008E6235">
        <w:rPr>
          <w:rFonts w:ascii="TH SarabunPSK" w:eastAsiaTheme="minorEastAsia" w:hAnsi="TH SarabunPSK" w:cs="TH SarabunPSK"/>
          <w:sz w:val="32"/>
          <w:szCs w:val="32"/>
          <w:cs/>
        </w:rPr>
        <w:t>64-73.</w:t>
      </w:r>
    </w:p>
    <w:p w14:paraId="22C75217" w14:textId="77777777" w:rsidR="00581EA6" w:rsidRDefault="00581EA6" w:rsidP="008E6235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sz w:val="32"/>
          <w:szCs w:val="32"/>
        </w:rPr>
      </w:pPr>
    </w:p>
    <w:p w14:paraId="7C5A6FF9" w14:textId="77777777" w:rsidR="00581EA6" w:rsidRPr="00BF661D" w:rsidRDefault="00581EA6" w:rsidP="008E6235">
      <w:pPr>
        <w:widowControl w:val="0"/>
        <w:autoSpaceDE w:val="0"/>
        <w:autoSpaceDN w:val="0"/>
        <w:adjustRightInd w:val="0"/>
        <w:spacing w:line="259" w:lineRule="atLeast"/>
        <w:rPr>
          <w:rFonts w:ascii="TH SarabunPSK" w:eastAsiaTheme="minorEastAsia" w:hAnsi="TH SarabunPSK" w:cs="TH SarabunPSK"/>
          <w:sz w:val="32"/>
          <w:szCs w:val="32"/>
        </w:rPr>
      </w:pPr>
    </w:p>
    <w:p w14:paraId="3297362E" w14:textId="77777777" w:rsidR="00BF661D" w:rsidRPr="00E70137" w:rsidRDefault="00BF661D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  <w:cs/>
        </w:rPr>
      </w:pPr>
    </w:p>
    <w:p w14:paraId="029FDA5C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988AE00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1B8800C9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4B92CDC6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59ED0BF4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75F08679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2763D34F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3BAE4136" w14:textId="77777777" w:rsidR="004F3246" w:rsidRPr="00E70137" w:rsidRDefault="004F3246" w:rsidP="008F5841">
      <w:pPr>
        <w:jc w:val="center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</w:p>
    <w:p w14:paraId="671CC5B9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2D71C8DA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1FA78E3C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2B4CBDF9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188A99F5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10E65FBD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49C416AE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58F01F41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0C531859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04853C2B" w14:textId="77777777" w:rsidR="00581EA6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</w:p>
    <w:p w14:paraId="3486B0FF" w14:textId="5DF7BFC8" w:rsidR="00581EA6" w:rsidRPr="00357481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0"/>
          <w:szCs w:val="40"/>
        </w:rPr>
      </w:pPr>
      <w:r w:rsidRPr="00357481">
        <w:rPr>
          <w:rFonts w:ascii="TH Sarabun New" w:hAnsi="TH Sarabun New" w:cs="TH Sarabun New" w:hint="cs"/>
          <w:b/>
          <w:bCs/>
          <w:color w:val="000000"/>
          <w:sz w:val="40"/>
          <w:szCs w:val="40"/>
          <w:cs/>
        </w:rPr>
        <w:t>ภาคผนวก</w:t>
      </w:r>
    </w:p>
    <w:p w14:paraId="27088158" w14:textId="2ADAF600" w:rsidR="004F3246" w:rsidRDefault="004F324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B193F04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3942FC8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92B8A3C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E96CDCF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820D2E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42D5DCB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2560F7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6F70FE6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5AA0B73" w14:textId="77777777" w:rsidR="00581EA6" w:rsidRDefault="00581EA6" w:rsidP="008F5841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F140E1A" w14:textId="77777777" w:rsidR="00581EA6" w:rsidRDefault="00581EA6" w:rsidP="00581EA6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C1F287C" w14:textId="77777777" w:rsidR="00581EA6" w:rsidRPr="00357481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4"/>
          <w:szCs w:val="44"/>
        </w:rPr>
      </w:pPr>
      <w:r w:rsidRPr="00357481">
        <w:rPr>
          <w:rFonts w:ascii="TH Sarabun New" w:hAnsi="TH Sarabun New" w:cs="TH Sarabun New" w:hint="cs"/>
          <w:b/>
          <w:bCs/>
          <w:color w:val="000000"/>
          <w:sz w:val="44"/>
          <w:szCs w:val="44"/>
          <w:cs/>
        </w:rPr>
        <w:lastRenderedPageBreak/>
        <w:t>ภาคผนวก</w:t>
      </w:r>
      <w:r w:rsidRPr="00357481">
        <w:rPr>
          <w:rFonts w:ascii="TH Sarabun New" w:hAnsi="TH Sarabun New" w:cs="TH Sarabun New"/>
          <w:b/>
          <w:bCs/>
          <w:color w:val="000000"/>
          <w:sz w:val="44"/>
          <w:szCs w:val="44"/>
        </w:rPr>
        <w:t xml:space="preserve"> </w:t>
      </w:r>
      <w:r w:rsidRPr="00357481">
        <w:rPr>
          <w:rFonts w:ascii="TH Sarabun New" w:hAnsi="TH Sarabun New" w:cs="TH Sarabun New" w:hint="cs"/>
          <w:b/>
          <w:bCs/>
          <w:color w:val="000000"/>
          <w:sz w:val="44"/>
          <w:szCs w:val="44"/>
          <w:cs/>
        </w:rPr>
        <w:t>ก</w:t>
      </w:r>
    </w:p>
    <w:p w14:paraId="75B1C161" w14:textId="0A3E2427" w:rsidR="00581EA6" w:rsidRPr="001B3BA2" w:rsidRDefault="00581EA6" w:rsidP="001B3BA2">
      <w:pPr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ผลลัพธ์การ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 xml:space="preserve">เปรียบเทียบตัวแบบ 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ARIMA 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 xml:space="preserve">ที่เหมาะสมที่สุดผ่านตัวชี้วัด 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</w:rPr>
        <w:t>Akaike Info Criterion (AIC)</w:t>
      </w: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 xml:space="preserve"> ที่ได้จาก </w:t>
      </w:r>
      <w:r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</w:t>
      </w:r>
      <w:r w:rsidR="001B3BA2" w:rsidRPr="001B3BA2">
        <w:rPr>
          <w:rFonts w:ascii="TH Sarabun New" w:hAnsi="TH Sarabun New" w:cs="TH Sarabun New"/>
          <w:b/>
          <w:bCs/>
          <w:color w:val="000000"/>
          <w:sz w:val="36"/>
          <w:szCs w:val="36"/>
        </w:rPr>
        <w:t>Google Collaboratory run on Python version 3.9</w:t>
      </w:r>
    </w:p>
    <w:p w14:paraId="4C1392B5" w14:textId="52C3BFD4" w:rsidR="00581EA6" w:rsidRPr="00581EA6" w:rsidRDefault="00581EA6" w:rsidP="00581EA6">
      <w:pPr>
        <w:rPr>
          <w:rFonts w:asciiTheme="minorHAnsi" w:eastAsiaTheme="minorHAnsi" w:hAnsiTheme="minorHAnsi" w:cstheme="minorBidi"/>
          <w:kern w:val="2"/>
          <w14:ligatures w14:val="standardContextual"/>
        </w:rPr>
      </w:pPr>
    </w:p>
    <w:p w14:paraId="25EFF62F" w14:textId="3AA2F890" w:rsidR="00581EA6" w:rsidRPr="00581EA6" w:rsidRDefault="00581EA6" w:rsidP="00581EA6">
      <w:pPr>
        <w:rPr>
          <w:rFonts w:asciiTheme="minorHAnsi" w:eastAsiaTheme="minorHAnsi" w:hAnsiTheme="minorHAnsi" w:cstheme="minorBidi"/>
          <w:kern w:val="2"/>
          <w14:ligatures w14:val="standardContextual"/>
        </w:rPr>
      </w:pPr>
    </w:p>
    <w:p w14:paraId="01C4270B" w14:textId="77777777" w:rsidR="00581EA6" w:rsidRP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i/>
          <w:iCs/>
          <w:kern w:val="2"/>
          <w:sz w:val="32"/>
          <w:szCs w:val="32"/>
          <w14:ligatures w14:val="standardContextual"/>
        </w:rPr>
      </w:pPr>
      <w:r w:rsidRPr="00581EA6"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  <w:drawing>
          <wp:inline distT="0" distB="0" distL="0" distR="0" wp14:anchorId="6FC5E3EB" wp14:editId="15C5A715">
            <wp:extent cx="4798695" cy="1962150"/>
            <wp:effectExtent l="0" t="0" r="1905" b="0"/>
            <wp:docPr id="94095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55202" name=""/>
                    <pic:cNvPicPr/>
                  </pic:nvPicPr>
                  <pic:blipFill rotWithShape="1">
                    <a:blip r:embed="rId682"/>
                    <a:srcRect t="-1" b="34162"/>
                    <a:stretch/>
                  </pic:blipFill>
                  <pic:spPr bwMode="auto">
                    <a:xfrm>
                      <a:off x="0" y="0"/>
                      <a:ext cx="4813124" cy="196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A8CCA" w14:textId="77777777" w:rsidR="00581EA6" w:rsidRP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i/>
          <w:iCs/>
          <w:kern w:val="2"/>
          <w:sz w:val="32"/>
          <w:szCs w:val="32"/>
          <w14:ligatures w14:val="standardContextual"/>
        </w:rPr>
      </w:pPr>
      <w:r w:rsidRPr="00581EA6"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  <w:drawing>
          <wp:inline distT="0" distB="0" distL="0" distR="0" wp14:anchorId="5AA79C15" wp14:editId="6B1BA818">
            <wp:extent cx="4800482" cy="1006475"/>
            <wp:effectExtent l="0" t="0" r="635" b="3175"/>
            <wp:docPr id="1800180701" name="Picture 180018070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80701" name="Picture 1800180701" descr="Table&#10;&#10;Description automatically generated"/>
                    <pic:cNvPicPr/>
                  </pic:nvPicPr>
                  <pic:blipFill rotWithShape="1">
                    <a:blip r:embed="rId682"/>
                    <a:srcRect t="66241"/>
                    <a:stretch/>
                  </pic:blipFill>
                  <pic:spPr bwMode="auto">
                    <a:xfrm>
                      <a:off x="0" y="0"/>
                      <a:ext cx="4813124" cy="100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881D1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038BF190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77DEC511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4D507617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01C62401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5D4BA446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604F2C94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12058688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157A523D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0C169EEC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300BE934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5DC6D7F3" w14:textId="77777777" w:rsidR="00581EA6" w:rsidRDefault="00581EA6" w:rsidP="00581EA6">
      <w:pPr>
        <w:spacing w:after="0"/>
        <w:jc w:val="center"/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</w:pPr>
    </w:p>
    <w:p w14:paraId="272C8DC3" w14:textId="343CFC89" w:rsidR="00581EA6" w:rsidRPr="00357481" w:rsidRDefault="00581EA6" w:rsidP="00581EA6">
      <w:pPr>
        <w:spacing w:after="0"/>
        <w:jc w:val="center"/>
        <w:rPr>
          <w:rFonts w:ascii="TH Sarabun New" w:hAnsi="TH Sarabun New" w:cs="TH Sarabun New"/>
          <w:b/>
          <w:bCs/>
          <w:color w:val="000000"/>
          <w:sz w:val="44"/>
          <w:szCs w:val="44"/>
          <w:cs/>
        </w:rPr>
      </w:pPr>
      <w:r w:rsidRPr="00357481">
        <w:rPr>
          <w:rFonts w:ascii="TH Sarabun New" w:hAnsi="TH Sarabun New" w:cs="TH Sarabun New" w:hint="cs"/>
          <w:b/>
          <w:bCs/>
          <w:color w:val="000000"/>
          <w:sz w:val="44"/>
          <w:szCs w:val="44"/>
          <w:cs/>
        </w:rPr>
        <w:lastRenderedPageBreak/>
        <w:t>ภาคผนวก</w:t>
      </w:r>
      <w:r w:rsidRPr="00357481">
        <w:rPr>
          <w:rFonts w:ascii="TH Sarabun New" w:hAnsi="TH Sarabun New" w:cs="TH Sarabun New"/>
          <w:b/>
          <w:bCs/>
          <w:color w:val="000000"/>
          <w:sz w:val="44"/>
          <w:szCs w:val="44"/>
        </w:rPr>
        <w:t xml:space="preserve"> </w:t>
      </w:r>
      <w:r w:rsidR="001B3BA2">
        <w:rPr>
          <w:rFonts w:ascii="TH Sarabun New" w:hAnsi="TH Sarabun New" w:cs="TH Sarabun New" w:hint="cs"/>
          <w:b/>
          <w:bCs/>
          <w:color w:val="000000"/>
          <w:sz w:val="44"/>
          <w:szCs w:val="44"/>
          <w:cs/>
        </w:rPr>
        <w:t>ข</w:t>
      </w:r>
    </w:p>
    <w:p w14:paraId="1A488E68" w14:textId="77777777" w:rsidR="001B3BA2" w:rsidRPr="001B3BA2" w:rsidRDefault="00581EA6" w:rsidP="001B3BA2">
      <w:pPr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>ผลลัพธ์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 xml:space="preserve">ตัวแบบ </w:t>
      </w:r>
      <w:r w:rsidRPr="001B3BA2">
        <w:rPr>
          <w:rFonts w:ascii="TH Sarabun New" w:hAnsi="TH Sarabun New" w:cs="TH Sarabun New"/>
          <w:b/>
          <w:bCs/>
          <w:i/>
          <w:iCs/>
          <w:color w:val="000000"/>
          <w:sz w:val="36"/>
          <w:szCs w:val="36"/>
        </w:rPr>
        <w:t>ARIMA</w:t>
      </w:r>
      <w:r w:rsidR="001B3BA2" w:rsidRPr="001B3BA2">
        <w:rPr>
          <w:rFonts w:ascii="TH Sarabun New" w:hAnsi="TH Sarabun New" w:cs="TH Sarabun New"/>
          <w:b/>
          <w:bCs/>
          <w:i/>
          <w:iCs/>
          <w:color w:val="000000"/>
          <w:sz w:val="36"/>
          <w:szCs w:val="36"/>
        </w:rPr>
        <w:t>X(</w:t>
      </w:r>
      <w:proofErr w:type="spellStart"/>
      <w:r w:rsidR="001B3BA2" w:rsidRPr="001B3BA2">
        <w:rPr>
          <w:rFonts w:ascii="TH Sarabun New" w:hAnsi="TH Sarabun New" w:cs="TH Sarabun New"/>
          <w:b/>
          <w:bCs/>
          <w:i/>
          <w:iCs/>
          <w:color w:val="000000"/>
          <w:sz w:val="36"/>
          <w:szCs w:val="36"/>
        </w:rPr>
        <w:t>p,d,q</w:t>
      </w:r>
      <w:proofErr w:type="spellEnd"/>
      <w:r w:rsidR="001B3BA2" w:rsidRPr="001B3BA2">
        <w:rPr>
          <w:rFonts w:ascii="TH Sarabun New" w:hAnsi="TH Sarabun New" w:cs="TH Sarabun New"/>
          <w:b/>
          <w:bCs/>
          <w:i/>
          <w:iCs/>
          <w:color w:val="000000"/>
          <w:sz w:val="36"/>
          <w:szCs w:val="36"/>
        </w:rPr>
        <w:t>)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</w:t>
      </w:r>
      <w:r w:rsidRPr="00581EA6">
        <w:rPr>
          <w:rFonts w:ascii="TH Sarabun New" w:hAnsi="TH Sarabun New" w:cs="TH Sarabun New"/>
          <w:b/>
          <w:bCs/>
          <w:color w:val="000000"/>
          <w:sz w:val="36"/>
          <w:szCs w:val="36"/>
          <w:cs/>
        </w:rPr>
        <w:t>ที่เหมาะสม</w:t>
      </w:r>
      <w:r>
        <w:rPr>
          <w:rFonts w:ascii="TH Sarabun New" w:hAnsi="TH Sarabun New" w:cs="TH Sarabun New" w:hint="cs"/>
          <w:b/>
          <w:bCs/>
          <w:color w:val="000000"/>
          <w:sz w:val="36"/>
          <w:szCs w:val="36"/>
          <w:cs/>
        </w:rPr>
        <w:t xml:space="preserve"> ที่ได้จาก</w:t>
      </w:r>
      <w:r w:rsidR="001B3BA2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 </w:t>
      </w:r>
      <w:r w:rsidR="001B3BA2" w:rsidRPr="001B3BA2">
        <w:rPr>
          <w:rFonts w:ascii="TH Sarabun New" w:hAnsi="TH Sarabun New" w:cs="TH Sarabun New"/>
          <w:b/>
          <w:bCs/>
          <w:color w:val="000000"/>
          <w:sz w:val="36"/>
          <w:szCs w:val="36"/>
        </w:rPr>
        <w:t xml:space="preserve">Google Collaboratory </w:t>
      </w:r>
    </w:p>
    <w:p w14:paraId="7CFE6451" w14:textId="77777777" w:rsidR="001B3BA2" w:rsidRDefault="001B3BA2" w:rsidP="001B3BA2">
      <w:pPr>
        <w:jc w:val="center"/>
        <w:rPr>
          <w:rFonts w:ascii="TH Sarabun New" w:hAnsi="TH Sarabun New" w:cs="TH Sarabun New"/>
          <w:b/>
          <w:bCs/>
          <w:color w:val="000000"/>
          <w:sz w:val="36"/>
          <w:szCs w:val="36"/>
        </w:rPr>
      </w:pPr>
      <w:r w:rsidRPr="001B3BA2">
        <w:rPr>
          <w:rFonts w:ascii="TH Sarabun New" w:hAnsi="TH Sarabun New" w:cs="TH Sarabun New"/>
          <w:b/>
          <w:bCs/>
          <w:color w:val="000000"/>
          <w:sz w:val="36"/>
          <w:szCs w:val="36"/>
        </w:rPr>
        <w:t>run on Python version 3.9</w:t>
      </w:r>
    </w:p>
    <w:p w14:paraId="52411E19" w14:textId="38B7C49C" w:rsidR="00581EA6" w:rsidRPr="001B3BA2" w:rsidRDefault="001B3BA2" w:rsidP="001B3BA2">
      <w:pPr>
        <w:rPr>
          <w:rFonts w:ascii="TH SarabunPSK" w:eastAsiaTheme="minorEastAsia" w:hAnsi="TH SarabunPSK" w:cs="TH SarabunPSK"/>
          <w:b/>
          <w:bCs/>
          <w:i/>
          <w:iCs/>
          <w:noProof/>
          <w:kern w:val="2"/>
          <w:sz w:val="32"/>
          <w:szCs w:val="32"/>
          <w14:ligatures w14:val="standardContextual"/>
        </w:rPr>
      </w:pPr>
      <w:r w:rsidRPr="001B3BA2">
        <w:rPr>
          <w:rFonts w:ascii="TH SarabunPSK" w:eastAsiaTheme="minorEastAsia" w:hAnsi="TH SarabunPSK" w:cs="TH SarabunPSK"/>
          <w:b/>
          <w:bCs/>
          <w:i/>
          <w:iCs/>
          <w:noProof/>
          <w:kern w:val="2"/>
          <w:sz w:val="32"/>
          <w:szCs w:val="32"/>
          <w14:ligatures w14:val="standardContextual"/>
        </w:rPr>
        <w:t>ARIMAX(2,0,3)</w:t>
      </w:r>
    </w:p>
    <w:p w14:paraId="5E97F946" w14:textId="6C0A63EE" w:rsidR="00581EA6" w:rsidRDefault="00581EA6" w:rsidP="001B3BA2">
      <w:pPr>
        <w:spacing w:after="0"/>
        <w:rPr>
          <w:rFonts w:ascii="TH SarabunPSK" w:eastAsiaTheme="minorEastAsia" w:hAnsi="TH SarabunPSK" w:cs="TH SarabunPSK"/>
          <w:i/>
          <w:iCs/>
          <w:kern w:val="2"/>
          <w:sz w:val="32"/>
          <w:szCs w:val="32"/>
          <w14:ligatures w14:val="standardContextual"/>
        </w:rPr>
      </w:pPr>
      <w:r w:rsidRPr="00581EA6"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  <w:drawing>
          <wp:inline distT="0" distB="0" distL="0" distR="0" wp14:anchorId="1F0C9216" wp14:editId="3E8372CA">
            <wp:extent cx="2686094" cy="3019927"/>
            <wp:effectExtent l="0" t="0" r="0" b="9525"/>
            <wp:docPr id="823695244" name="Picture 1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95244" name="Picture 1" descr="Text, table&#10;&#10;Description automatically generated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2732259" cy="30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BB69C" w14:textId="77777777" w:rsidR="001B3BA2" w:rsidRDefault="001B3BA2" w:rsidP="001B3BA2">
      <w:pPr>
        <w:spacing w:after="0"/>
        <w:rPr>
          <w:rFonts w:ascii="TH SarabunPSK" w:eastAsiaTheme="minorEastAsia" w:hAnsi="TH SarabunPSK" w:cs="TH SarabunPSK"/>
          <w:i/>
          <w:iCs/>
          <w:kern w:val="2"/>
          <w:sz w:val="32"/>
          <w:szCs w:val="32"/>
          <w14:ligatures w14:val="standardContextual"/>
        </w:rPr>
      </w:pPr>
    </w:p>
    <w:p w14:paraId="33AD025D" w14:textId="4A522AD5" w:rsidR="001B3BA2" w:rsidRPr="00581EA6" w:rsidRDefault="001B3BA2" w:rsidP="001B3BA2">
      <w:pPr>
        <w:spacing w:after="0"/>
        <w:rPr>
          <w:rFonts w:ascii="TH SarabunPSK" w:eastAsiaTheme="minorEastAsia" w:hAnsi="TH SarabunPSK" w:cs="TH SarabunPSK"/>
          <w:b/>
          <w:bCs/>
          <w:i/>
          <w:iCs/>
          <w:noProof/>
          <w:kern w:val="2"/>
          <w:sz w:val="32"/>
          <w:szCs w:val="32"/>
          <w14:ligatures w14:val="standardContextual"/>
        </w:rPr>
      </w:pPr>
      <w:r w:rsidRPr="001B3BA2">
        <w:rPr>
          <w:rFonts w:ascii="TH SarabunPSK" w:eastAsiaTheme="minorEastAsia" w:hAnsi="TH SarabunPSK" w:cs="TH SarabunPSK"/>
          <w:b/>
          <w:bCs/>
          <w:i/>
          <w:iCs/>
          <w:noProof/>
          <w:kern w:val="2"/>
          <w:sz w:val="32"/>
          <w:szCs w:val="32"/>
          <w14:ligatures w14:val="standardContextual"/>
        </w:rPr>
        <w:t>ARIMAX(2,0,</w:t>
      </w:r>
      <w:r>
        <w:rPr>
          <w:rFonts w:ascii="TH SarabunPSK" w:eastAsiaTheme="minorEastAsia" w:hAnsi="TH SarabunPSK" w:cs="TH SarabunPSK"/>
          <w:b/>
          <w:bCs/>
          <w:i/>
          <w:iCs/>
          <w:noProof/>
          <w:kern w:val="2"/>
          <w:sz w:val="32"/>
          <w:szCs w:val="32"/>
          <w14:ligatures w14:val="standardContextual"/>
        </w:rPr>
        <w:t>2</w:t>
      </w:r>
      <w:r w:rsidRPr="001B3BA2">
        <w:rPr>
          <w:rFonts w:ascii="TH SarabunPSK" w:eastAsiaTheme="minorEastAsia" w:hAnsi="TH SarabunPSK" w:cs="TH SarabunPSK"/>
          <w:b/>
          <w:bCs/>
          <w:i/>
          <w:iCs/>
          <w:noProof/>
          <w:kern w:val="2"/>
          <w:sz w:val="32"/>
          <w:szCs w:val="32"/>
          <w14:ligatures w14:val="standardContextual"/>
        </w:rPr>
        <w:t>)</w:t>
      </w:r>
    </w:p>
    <w:p w14:paraId="65951E69" w14:textId="432F5952" w:rsidR="00581EA6" w:rsidRPr="001B3BA2" w:rsidRDefault="00581EA6" w:rsidP="001B3BA2">
      <w:pPr>
        <w:spacing w:after="0"/>
        <w:rPr>
          <w:rFonts w:ascii="TH SarabunPSK" w:eastAsiaTheme="minorEastAsia" w:hAnsi="TH SarabunPSK" w:cs="TH SarabunPSK"/>
          <w:i/>
          <w:iCs/>
          <w:kern w:val="2"/>
          <w:sz w:val="32"/>
          <w:szCs w:val="32"/>
          <w14:ligatures w14:val="standardContextual"/>
        </w:rPr>
      </w:pPr>
      <w:r w:rsidRPr="00581EA6">
        <w:rPr>
          <w:rFonts w:ascii="TH SarabunPSK" w:eastAsiaTheme="minorEastAsia" w:hAnsi="TH SarabunPSK" w:cs="TH SarabunPSK"/>
          <w:noProof/>
          <w:kern w:val="2"/>
          <w:sz w:val="32"/>
          <w:szCs w:val="32"/>
          <w14:ligatures w14:val="standardContextual"/>
        </w:rPr>
        <w:lastRenderedPageBreak/>
        <w:drawing>
          <wp:inline distT="0" distB="0" distL="0" distR="0" wp14:anchorId="6B2E1BB0" wp14:editId="54E05E84">
            <wp:extent cx="3007895" cy="2960897"/>
            <wp:effectExtent l="0" t="0" r="2540" b="0"/>
            <wp:docPr id="52053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37375" name="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3032554" cy="29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EA6" w:rsidRPr="001B3BA2" w:rsidSect="00A26836">
      <w:headerReference w:type="default" r:id="rId685"/>
      <w:pgSz w:w="12240" w:h="15840"/>
      <w:pgMar w:top="1440" w:right="1440" w:bottom="1440" w:left="1440" w:header="63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7A3981" w14:textId="77777777" w:rsidR="008C5073" w:rsidRDefault="008C5073" w:rsidP="00D97CFD">
      <w:pPr>
        <w:spacing w:after="0" w:line="240" w:lineRule="auto"/>
      </w:pPr>
      <w:r>
        <w:separator/>
      </w:r>
    </w:p>
  </w:endnote>
  <w:endnote w:type="continuationSeparator" w:id="0">
    <w:p w14:paraId="6924FA9E" w14:textId="77777777" w:rsidR="008C5073" w:rsidRDefault="008C5073" w:rsidP="00D97C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F4C22" w14:textId="77777777" w:rsidR="008C5073" w:rsidRDefault="008C5073" w:rsidP="00D97CFD">
      <w:pPr>
        <w:spacing w:after="0" w:line="240" w:lineRule="auto"/>
      </w:pPr>
      <w:r>
        <w:separator/>
      </w:r>
    </w:p>
  </w:footnote>
  <w:footnote w:type="continuationSeparator" w:id="0">
    <w:p w14:paraId="0BAF348E" w14:textId="77777777" w:rsidR="008C5073" w:rsidRDefault="008C5073" w:rsidP="00D97C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31ADD" w14:textId="77777777" w:rsidR="004F3246" w:rsidRPr="005204EB" w:rsidRDefault="004F3246">
    <w:pPr>
      <w:pStyle w:val="Header"/>
      <w:jc w:val="center"/>
      <w:rPr>
        <w:rFonts w:ascii="TH Sarabun New" w:hAnsi="TH Sarabun New" w:cs="TH Sarabun New"/>
        <w:sz w:val="32"/>
        <w:szCs w:val="32"/>
      </w:rPr>
    </w:pPr>
    <w:r w:rsidRPr="005204EB">
      <w:rPr>
        <w:rFonts w:ascii="TH Sarabun New" w:hAnsi="TH Sarabun New" w:cs="TH Sarabun New"/>
        <w:sz w:val="32"/>
        <w:szCs w:val="32"/>
      </w:rPr>
      <w:fldChar w:fldCharType="begin"/>
    </w:r>
    <w:r w:rsidRPr="005204EB">
      <w:rPr>
        <w:rFonts w:ascii="TH Sarabun New" w:hAnsi="TH Sarabun New" w:cs="TH Sarabun New"/>
        <w:sz w:val="32"/>
        <w:szCs w:val="32"/>
      </w:rPr>
      <w:instrText>PAGE   \</w:instrText>
    </w:r>
    <w:r w:rsidRPr="005204EB">
      <w:rPr>
        <w:rFonts w:ascii="TH Sarabun New" w:hAnsi="TH Sarabun New" w:cs="TH Sarabun New"/>
        <w:sz w:val="32"/>
        <w:szCs w:val="32"/>
        <w:cs/>
      </w:rPr>
      <w:instrText xml:space="preserve">* </w:instrText>
    </w:r>
    <w:r w:rsidRPr="005204EB">
      <w:rPr>
        <w:rFonts w:ascii="TH Sarabun New" w:hAnsi="TH Sarabun New" w:cs="TH Sarabun New"/>
        <w:sz w:val="32"/>
        <w:szCs w:val="32"/>
      </w:rPr>
      <w:instrText>MERGEFORMAT</w:instrText>
    </w:r>
    <w:r w:rsidRPr="005204EB">
      <w:rPr>
        <w:rFonts w:ascii="TH Sarabun New" w:hAnsi="TH Sarabun New" w:cs="TH Sarabun New"/>
        <w:sz w:val="32"/>
        <w:szCs w:val="32"/>
      </w:rPr>
      <w:fldChar w:fldCharType="separate"/>
    </w:r>
    <w:r w:rsidRPr="007E6988">
      <w:rPr>
        <w:rFonts w:ascii="TH Sarabun New" w:hAnsi="TH Sarabun New" w:cs="TH Sarabun New"/>
        <w:noProof/>
        <w:sz w:val="32"/>
        <w:szCs w:val="32"/>
        <w:cs/>
        <w:lang w:val="th-TH"/>
      </w:rPr>
      <w:t>ก</w:t>
    </w:r>
    <w:r w:rsidRPr="005204EB">
      <w:rPr>
        <w:rFonts w:ascii="TH Sarabun New" w:hAnsi="TH Sarabun New" w:cs="TH Sarabun New"/>
        <w:sz w:val="32"/>
        <w:szCs w:val="32"/>
      </w:rPr>
      <w:fldChar w:fldCharType="end"/>
    </w:r>
  </w:p>
  <w:p w14:paraId="29FA6C00" w14:textId="77777777" w:rsidR="004F3246" w:rsidRDefault="004F324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BD744" w14:textId="77777777" w:rsidR="00263C42" w:rsidRPr="005204EB" w:rsidRDefault="00263C42">
    <w:pPr>
      <w:pStyle w:val="Header"/>
      <w:jc w:val="center"/>
      <w:rPr>
        <w:rFonts w:ascii="TH Sarabun New" w:hAnsi="TH Sarabun New" w:cs="TH Sarabun New"/>
        <w:sz w:val="32"/>
        <w:szCs w:val="32"/>
      </w:rPr>
    </w:pPr>
    <w:r w:rsidRPr="005204EB">
      <w:rPr>
        <w:rFonts w:ascii="TH Sarabun New" w:hAnsi="TH Sarabun New" w:cs="TH Sarabun New"/>
        <w:sz w:val="32"/>
        <w:szCs w:val="32"/>
      </w:rPr>
      <w:fldChar w:fldCharType="begin"/>
    </w:r>
    <w:r w:rsidRPr="005204EB">
      <w:rPr>
        <w:rFonts w:ascii="TH Sarabun New" w:hAnsi="TH Sarabun New" w:cs="TH Sarabun New"/>
        <w:sz w:val="32"/>
        <w:szCs w:val="32"/>
      </w:rPr>
      <w:instrText>PAGE   \</w:instrText>
    </w:r>
    <w:r w:rsidRPr="005204EB">
      <w:rPr>
        <w:rFonts w:ascii="TH Sarabun New" w:hAnsi="TH Sarabun New" w:cs="TH Sarabun New"/>
        <w:sz w:val="32"/>
        <w:szCs w:val="32"/>
        <w:cs/>
      </w:rPr>
      <w:instrText xml:space="preserve">* </w:instrText>
    </w:r>
    <w:r w:rsidRPr="005204EB">
      <w:rPr>
        <w:rFonts w:ascii="TH Sarabun New" w:hAnsi="TH Sarabun New" w:cs="TH Sarabun New"/>
        <w:sz w:val="32"/>
        <w:szCs w:val="32"/>
      </w:rPr>
      <w:instrText>MERGEFORMAT</w:instrText>
    </w:r>
    <w:r w:rsidRPr="005204EB">
      <w:rPr>
        <w:rFonts w:ascii="TH Sarabun New" w:hAnsi="TH Sarabun New" w:cs="TH Sarabun New"/>
        <w:sz w:val="32"/>
        <w:szCs w:val="32"/>
      </w:rPr>
      <w:fldChar w:fldCharType="separate"/>
    </w:r>
    <w:r w:rsidR="007E6988" w:rsidRPr="007E6988">
      <w:rPr>
        <w:rFonts w:ascii="TH Sarabun New" w:hAnsi="TH Sarabun New" w:cs="TH Sarabun New"/>
        <w:noProof/>
        <w:sz w:val="32"/>
        <w:szCs w:val="32"/>
        <w:cs/>
        <w:lang w:val="th-TH"/>
      </w:rPr>
      <w:t>ก</w:t>
    </w:r>
    <w:r w:rsidRPr="005204EB">
      <w:rPr>
        <w:rFonts w:ascii="TH Sarabun New" w:hAnsi="TH Sarabun New" w:cs="TH Sarabun New"/>
        <w:sz w:val="32"/>
        <w:szCs w:val="32"/>
      </w:rPr>
      <w:fldChar w:fldCharType="end"/>
    </w:r>
  </w:p>
  <w:p w14:paraId="15CE234C" w14:textId="77777777" w:rsidR="00263C42" w:rsidRDefault="00263C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47" type="#_x0000_t75" alt="Title: {&quot;mathml&quot;:&quot;&lt;math style=\&quot;font-family:stix;font-size:16px;\&quot; xmlns=\&quot;http://www.w3.org/1998/Math/MathML\&quot;&gt;&lt;mstyle mathsize=\&quot;16px\&quot;&gt;&lt;mi&gt;&amp;#x3BC;&lt;/mi&gt;&lt;/mstyle&gt;&lt;/math&gt;&quot;} - Description: mu" style="width:6.6pt;height:7.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" o:bullet="t">
        <v:imagedata r:id="rId1" o:title=""/>
      </v:shape>
    </w:pict>
  </w:numPicBullet>
  <w:numPicBullet w:numPicBulletId="1">
    <w:pict>
      <v:shape id="_x0000_i1348" type="#_x0000_t75" style="width:9.6pt;height:9pt;visibility:visible" o:bullet="t">
        <v:imagedata r:id="rId2" o:title=""/>
      </v:shape>
    </w:pict>
  </w:numPicBullet>
  <w:numPicBullet w:numPicBulletId="2">
    <w:pict>
      <v:shape id="_x0000_i1349" type="#_x0000_t75" style="width:11.4pt;height:12pt;visibility:visible" o:bullet="t">
        <v:imagedata r:id="rId3" o:title=""/>
      </v:shape>
    </w:pict>
  </w:numPicBullet>
  <w:numPicBullet w:numPicBulletId="3">
    <w:pict>
      <v:shape id="_x0000_i1350" type="#_x0000_t75" style="width:8.4pt;height:6pt;visibility:visible" o:bullet="t">
        <v:imagedata r:id="rId4" o:title=""/>
      </v:shape>
    </w:pict>
  </w:numPicBullet>
  <w:numPicBullet w:numPicBulletId="4">
    <w:pict>
      <v:shape id="_x0000_i1351" type="#_x0000_t75" alt="ชื่อเรื่อง: {&quot;mathml&quot;:&quot;&lt;math style=\&quot;font-family:stix;font-size:16px;\&quot; xmlns=\&quot;http://www.w3.org/1998/Math/MathML\&quot;&gt;&lt;mstyle mathsize=\&quot;16px\&quot;&gt;&lt;mfenced&gt;&lt;mn&gt;4&lt;/mn&gt;&lt;/mfenced&gt;&lt;/mstyle&gt;&lt;/math&gt;&quot;} - คำอธิบาย: open parentheses 4 close parentheses" style="width:16.2pt;height:9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" o:bullet="t">
        <v:imagedata r:id="rId5" o:title="" cropbottom="-1080f" cropright="-10051f"/>
      </v:shape>
    </w:pict>
  </w:numPicBullet>
  <w:numPicBullet w:numPicBulletId="5">
    <w:pict>
      <v:shape id="_x0000_i1352" type="#_x0000_t75" alt="ชื่อเรื่อง: {&quot;mathml&quot;:&quot;&lt;math style=\&quot;font-family:stix;font-size:16px;\&quot; xmlns=\&quot;http://www.w3.org/1998/Math/MathML\&quot;&gt;&lt;mstyle mathsize=\&quot;16px\&quot;&gt;&lt;mover&gt;&lt;mi&gt;X&lt;/mi&gt;&lt;mo&gt;&amp;#xAF;&lt;/mo&gt;&lt;/mover&gt;&lt;/mstyle&gt;&lt;/math&gt;&quot;} - คำอธิบาย: X with bar on top" style="width:7.8pt;height:10.8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" o:bullet="t">
        <v:imagedata r:id="rId6" o:title=""/>
      </v:shape>
    </w:pict>
  </w:numPicBullet>
  <w:numPicBullet w:numPicBulletId="6">
    <w:pict>
      <v:shape id="_x0000_i1353" type="#_x0000_t75" alt="Title: 8 plus 9 - Description: {&quot;mathml&quot;:&quot;&lt;math style=\&quot;font-family:stix;font-size:16px;\&quot; xmlns=\&quot;http://www.w3.org/1998/Math/MathML\&quot;&gt;&lt;mstyle mathsize=\&quot;16px\&quot;&gt;&lt;mn&gt;8&lt;/mn&gt;&lt;mo&gt;+&lt;/mo&gt;&lt;mn&gt;9&lt;/mn&gt;&lt;/mstyle&gt;&lt;/math&gt;&quot;}" style="width:22.2pt;height:7.8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" o:bullet="t">
        <v:imagedata r:id="rId7" o:title="" cropright="-445f"/>
      </v:shape>
    </w:pict>
  </w:numPicBullet>
  <w:numPicBullet w:numPicBulletId="7">
    <w:pict>
      <v:shape id="_x0000_i1354" type="#_x0000_t75" alt="Title: square root of 9 - Description: {&quot;mathml&quot;:&quot;&lt;math style=\&quot;font-family:stix;font-size:16px;\&quot; xmlns=\&quot;http://www.w3.org/1998/Math/MathML\&quot;&gt;&lt;mstyle mathsize=\&quot;16px\&quot;&gt;&lt;msqrt&gt;&lt;mn&gt;9&lt;/mn&gt;&lt;/msqrt&gt;&lt;/mstyle&gt;&lt;/math&gt;&quot;}" style="width:18pt;height:15.6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" o:bullet="t">
        <v:imagedata r:id="rId8" o:title="" cropbottom="-427f" cropright="-185f"/>
      </v:shape>
    </w:pict>
  </w:numPicBullet>
  <w:numPicBullet w:numPicBulletId="8">
    <w:pict>
      <v:shape id="_x0000_i1355" type="#_x0000_t75" alt="Title: b subscript i - Description: {&quot;mathml&quot;:&quot;&lt;math style=\&quot;font-family:stix;font-size:16px;\&quot; xmlns=\&quot;http://www.w3.org/1998/Math/MathML\&quot;&gt;&lt;mstyle mathsize=\&quot;16px\&quot;&gt;&lt;msub&gt;&lt;mi&gt;b&lt;/mi&gt;&lt;mi&gt;i&lt;/mi&gt;&lt;/msub&gt;&lt;/mstyle&gt;&lt;/math&gt;&quot;}" style="width:9.6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" o:bullet="t">
        <v:imagedata r:id="rId9" o:title="" cropbottom="-546f"/>
      </v:shape>
    </w:pict>
  </w:numPicBullet>
  <w:abstractNum w:abstractNumId="0" w15:restartNumberingAfterBreak="0">
    <w:nsid w:val="FFFFFFFE"/>
    <w:multiLevelType w:val="singleLevel"/>
    <w:tmpl w:val="835E2FDC"/>
    <w:lvl w:ilvl="0">
      <w:numFmt w:val="bullet"/>
      <w:lvlText w:val="*"/>
      <w:lvlJc w:val="left"/>
    </w:lvl>
  </w:abstractNum>
  <w:abstractNum w:abstractNumId="1" w15:restartNumberingAfterBreak="0">
    <w:nsid w:val="01442D33"/>
    <w:multiLevelType w:val="hybridMultilevel"/>
    <w:tmpl w:val="CF963A4A"/>
    <w:lvl w:ilvl="0" w:tplc="C74C37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23B377E"/>
    <w:multiLevelType w:val="hybridMultilevel"/>
    <w:tmpl w:val="45C89B76"/>
    <w:lvl w:ilvl="0" w:tplc="83DC04E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C43E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CA443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7FEB0E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B093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9F092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5586F1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F2066D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388D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44A355E"/>
    <w:multiLevelType w:val="hybridMultilevel"/>
    <w:tmpl w:val="7AF46F58"/>
    <w:lvl w:ilvl="0" w:tplc="A0569EBE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4" w15:restartNumberingAfterBreak="0">
    <w:nsid w:val="0737738E"/>
    <w:multiLevelType w:val="hybridMultilevel"/>
    <w:tmpl w:val="939AFB20"/>
    <w:lvl w:ilvl="0" w:tplc="17D48E5A">
      <w:start w:val="1"/>
      <w:numFmt w:val="decimal"/>
      <w:lvlText w:val="%1."/>
      <w:lvlJc w:val="left"/>
      <w:rPr>
        <w:rFonts w:ascii="Calibri" w:hAnsi="Calibri" w:cs="Cordia New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84E3CAF"/>
    <w:multiLevelType w:val="hybridMultilevel"/>
    <w:tmpl w:val="B164B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751724"/>
    <w:multiLevelType w:val="hybridMultilevel"/>
    <w:tmpl w:val="3E302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2176F9"/>
    <w:multiLevelType w:val="multilevel"/>
    <w:tmpl w:val="123E11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B3A6742"/>
    <w:multiLevelType w:val="multilevel"/>
    <w:tmpl w:val="B5A8911E"/>
    <w:lvl w:ilvl="0">
      <w:start w:val="10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Style5"/>
      <w:lvlText w:val="%1.%2"/>
      <w:lvlJc w:val="left"/>
      <w:pPr>
        <w:ind w:left="11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8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7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12" w:hanging="1440"/>
      </w:pPr>
      <w:rPr>
        <w:rFonts w:hint="default"/>
      </w:rPr>
    </w:lvl>
  </w:abstractNum>
  <w:abstractNum w:abstractNumId="9" w15:restartNumberingAfterBreak="0">
    <w:nsid w:val="0B6550A8"/>
    <w:multiLevelType w:val="hybridMultilevel"/>
    <w:tmpl w:val="0F904486"/>
    <w:lvl w:ilvl="0" w:tplc="346A0FD6">
      <w:start w:val="1"/>
      <w:numFmt w:val="bullet"/>
      <w:lvlText w:val=""/>
      <w:lvlPicBulletId w:val="6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57EF2C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C2246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A63E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3CAB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73835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3F463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380658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D64D7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10FB17DB"/>
    <w:multiLevelType w:val="hybridMultilevel"/>
    <w:tmpl w:val="53A42520"/>
    <w:lvl w:ilvl="0" w:tplc="BA88A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9D06976"/>
    <w:multiLevelType w:val="hybridMultilevel"/>
    <w:tmpl w:val="659EB390"/>
    <w:lvl w:ilvl="0" w:tplc="3092E0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2C0BB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BC99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6FA09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D4086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F619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75E7C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10489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0FAC0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1A543FDD"/>
    <w:multiLevelType w:val="multilevel"/>
    <w:tmpl w:val="7966E1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35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  <w:b w:val="0"/>
      </w:rPr>
    </w:lvl>
  </w:abstractNum>
  <w:abstractNum w:abstractNumId="13" w15:restartNumberingAfterBreak="0">
    <w:nsid w:val="1A85249F"/>
    <w:multiLevelType w:val="hybridMultilevel"/>
    <w:tmpl w:val="749C1064"/>
    <w:lvl w:ilvl="0" w:tplc="D924C0D6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4" w15:restartNumberingAfterBreak="0">
    <w:nsid w:val="1AE2031A"/>
    <w:multiLevelType w:val="hybridMultilevel"/>
    <w:tmpl w:val="6AFEE9CE"/>
    <w:lvl w:ilvl="0" w:tplc="0DB2B1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536CE6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73E0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1C0FE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CE6B8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42951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8A75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BA11D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7E6A49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17371A8"/>
    <w:multiLevelType w:val="hybridMultilevel"/>
    <w:tmpl w:val="53A42520"/>
    <w:lvl w:ilvl="0" w:tplc="BA88A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33C738F"/>
    <w:multiLevelType w:val="multilevel"/>
    <w:tmpl w:val="017897FA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816" w:hanging="456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 w:val="0"/>
      </w:rPr>
    </w:lvl>
  </w:abstractNum>
  <w:abstractNum w:abstractNumId="17" w15:restartNumberingAfterBreak="0">
    <w:nsid w:val="2FBC7528"/>
    <w:multiLevelType w:val="multilevel"/>
    <w:tmpl w:val="EFA66298"/>
    <w:lvl w:ilvl="0">
      <w:start w:val="1"/>
      <w:numFmt w:val="decimal"/>
      <w:lvlText w:val="%1."/>
      <w:lvlJc w:val="left"/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8" w15:restartNumberingAfterBreak="0">
    <w:nsid w:val="2FF044E5"/>
    <w:multiLevelType w:val="multilevel"/>
    <w:tmpl w:val="7DA8022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968" w:hanging="528"/>
      </w:pPr>
      <w:rPr>
        <w:rFonts w:hint="default"/>
        <w:b w:val="0"/>
      </w:rPr>
    </w:lvl>
    <w:lvl w:ilvl="2">
      <w:start w:val="3"/>
      <w:numFmt w:val="decimal"/>
      <w:isLgl/>
      <w:lvlText w:val="%1.%2.%3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324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19" w15:restartNumberingAfterBreak="0">
    <w:nsid w:val="308B7732"/>
    <w:multiLevelType w:val="hybridMultilevel"/>
    <w:tmpl w:val="53A42520"/>
    <w:lvl w:ilvl="0" w:tplc="BA88A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1A00ACE"/>
    <w:multiLevelType w:val="hybridMultilevel"/>
    <w:tmpl w:val="676E66FA"/>
    <w:lvl w:ilvl="0" w:tplc="E18EA26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ADC6A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248E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AEA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2679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3E8D72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8F8216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23C75F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CF89D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3C9F5D5B"/>
    <w:multiLevelType w:val="hybridMultilevel"/>
    <w:tmpl w:val="96B079CA"/>
    <w:lvl w:ilvl="0" w:tplc="C28C203E">
      <w:start w:val="1"/>
      <w:numFmt w:val="decimal"/>
      <w:lvlText w:val="%1."/>
      <w:lvlJc w:val="left"/>
      <w:rPr>
        <w:rFonts w:ascii="TH Sarabun New" w:eastAsia="Calibri" w:hAnsi="TH Sarabun New" w:cs="TH Sarabun New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EF045A1"/>
    <w:multiLevelType w:val="hybridMultilevel"/>
    <w:tmpl w:val="21901456"/>
    <w:lvl w:ilvl="0" w:tplc="C71C020E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3FEB5ECD"/>
    <w:multiLevelType w:val="multilevel"/>
    <w:tmpl w:val="7112508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14D5601"/>
    <w:multiLevelType w:val="hybridMultilevel"/>
    <w:tmpl w:val="72E2B63A"/>
    <w:lvl w:ilvl="0" w:tplc="E12CFA5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5" w15:restartNumberingAfterBreak="0">
    <w:nsid w:val="421556D0"/>
    <w:multiLevelType w:val="multilevel"/>
    <w:tmpl w:val="6F2697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26" w15:restartNumberingAfterBreak="0">
    <w:nsid w:val="44855AA8"/>
    <w:multiLevelType w:val="hybridMultilevel"/>
    <w:tmpl w:val="56544682"/>
    <w:lvl w:ilvl="0" w:tplc="329CE6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45691BF1"/>
    <w:multiLevelType w:val="hybridMultilevel"/>
    <w:tmpl w:val="098E0E5C"/>
    <w:lvl w:ilvl="0" w:tplc="E40EAB5A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8" w15:restartNumberingAfterBreak="0">
    <w:nsid w:val="4AC93406"/>
    <w:multiLevelType w:val="hybridMultilevel"/>
    <w:tmpl w:val="0DC48B54"/>
    <w:lvl w:ilvl="0" w:tplc="91D66A8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F8A95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9B2AF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05A44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7D477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4CA337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AA673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588D7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B7811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4F203ED8"/>
    <w:multiLevelType w:val="hybridMultilevel"/>
    <w:tmpl w:val="D92880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014E9C"/>
    <w:multiLevelType w:val="hybridMultilevel"/>
    <w:tmpl w:val="24DA097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2A6E27"/>
    <w:multiLevelType w:val="multilevel"/>
    <w:tmpl w:val="EFA66298"/>
    <w:lvl w:ilvl="0">
      <w:start w:val="1"/>
      <w:numFmt w:val="decimal"/>
      <w:lvlText w:val="%1."/>
      <w:lvlJc w:val="left"/>
      <w:rPr>
        <w:rFonts w:ascii="TH Sarabun New" w:eastAsia="Calibri" w:hAnsi="TH Sarabun New" w:cs="TH Sarabun New"/>
      </w:r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32" w15:restartNumberingAfterBreak="0">
    <w:nsid w:val="53C2035A"/>
    <w:multiLevelType w:val="hybridMultilevel"/>
    <w:tmpl w:val="9AB22498"/>
    <w:lvl w:ilvl="0" w:tplc="C4E418E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6B80FE9"/>
    <w:multiLevelType w:val="hybridMultilevel"/>
    <w:tmpl w:val="76727C7E"/>
    <w:lvl w:ilvl="0" w:tplc="5A9C6B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7DE3A03"/>
    <w:multiLevelType w:val="hybridMultilevel"/>
    <w:tmpl w:val="924ABD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8A27986"/>
    <w:multiLevelType w:val="hybridMultilevel"/>
    <w:tmpl w:val="936E60DA"/>
    <w:lvl w:ilvl="0" w:tplc="893666D6">
      <w:start w:val="1"/>
      <w:numFmt w:val="decimal"/>
      <w:lvlText w:val="%1."/>
      <w:lvlJc w:val="left"/>
      <w:pPr>
        <w:ind w:left="32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96" w:hanging="360"/>
      </w:pPr>
    </w:lvl>
    <w:lvl w:ilvl="2" w:tplc="0409001B" w:tentative="1">
      <w:start w:val="1"/>
      <w:numFmt w:val="lowerRoman"/>
      <w:lvlText w:val="%3."/>
      <w:lvlJc w:val="right"/>
      <w:pPr>
        <w:ind w:left="4716" w:hanging="180"/>
      </w:pPr>
    </w:lvl>
    <w:lvl w:ilvl="3" w:tplc="0409000F" w:tentative="1">
      <w:start w:val="1"/>
      <w:numFmt w:val="decimal"/>
      <w:lvlText w:val="%4."/>
      <w:lvlJc w:val="left"/>
      <w:pPr>
        <w:ind w:left="5436" w:hanging="360"/>
      </w:pPr>
    </w:lvl>
    <w:lvl w:ilvl="4" w:tplc="04090019" w:tentative="1">
      <w:start w:val="1"/>
      <w:numFmt w:val="lowerLetter"/>
      <w:lvlText w:val="%5."/>
      <w:lvlJc w:val="left"/>
      <w:pPr>
        <w:ind w:left="6156" w:hanging="360"/>
      </w:pPr>
    </w:lvl>
    <w:lvl w:ilvl="5" w:tplc="0409001B" w:tentative="1">
      <w:start w:val="1"/>
      <w:numFmt w:val="lowerRoman"/>
      <w:lvlText w:val="%6."/>
      <w:lvlJc w:val="right"/>
      <w:pPr>
        <w:ind w:left="6876" w:hanging="180"/>
      </w:pPr>
    </w:lvl>
    <w:lvl w:ilvl="6" w:tplc="0409000F" w:tentative="1">
      <w:start w:val="1"/>
      <w:numFmt w:val="decimal"/>
      <w:lvlText w:val="%7."/>
      <w:lvlJc w:val="left"/>
      <w:pPr>
        <w:ind w:left="7596" w:hanging="360"/>
      </w:pPr>
    </w:lvl>
    <w:lvl w:ilvl="7" w:tplc="04090019" w:tentative="1">
      <w:start w:val="1"/>
      <w:numFmt w:val="lowerLetter"/>
      <w:lvlText w:val="%8."/>
      <w:lvlJc w:val="left"/>
      <w:pPr>
        <w:ind w:left="8316" w:hanging="360"/>
      </w:pPr>
    </w:lvl>
    <w:lvl w:ilvl="8" w:tplc="0409001B" w:tentative="1">
      <w:start w:val="1"/>
      <w:numFmt w:val="lowerRoman"/>
      <w:lvlText w:val="%9."/>
      <w:lvlJc w:val="right"/>
      <w:pPr>
        <w:ind w:left="9036" w:hanging="180"/>
      </w:pPr>
    </w:lvl>
  </w:abstractNum>
  <w:abstractNum w:abstractNumId="36" w15:restartNumberingAfterBreak="0">
    <w:nsid w:val="598A466C"/>
    <w:multiLevelType w:val="hybridMultilevel"/>
    <w:tmpl w:val="05B09620"/>
    <w:lvl w:ilvl="0" w:tplc="CA98DA6E">
      <w:start w:val="1"/>
      <w:numFmt w:val="decimal"/>
      <w:lvlText w:val="%1."/>
      <w:lvlJc w:val="left"/>
      <w:rPr>
        <w:rFonts w:ascii="TH Sarabun New" w:eastAsia="Calibri" w:hAnsi="TH Sarabun New" w:cs="TH Sarabun New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5B1801A4"/>
    <w:multiLevelType w:val="multilevel"/>
    <w:tmpl w:val="607617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5B1B6F1B"/>
    <w:multiLevelType w:val="hybridMultilevel"/>
    <w:tmpl w:val="53A42520"/>
    <w:lvl w:ilvl="0" w:tplc="BA88AA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EA64299"/>
    <w:multiLevelType w:val="hybridMultilevel"/>
    <w:tmpl w:val="6002BC3A"/>
    <w:lvl w:ilvl="0" w:tplc="0409000F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0" w15:restartNumberingAfterBreak="0">
    <w:nsid w:val="61750DB7"/>
    <w:multiLevelType w:val="hybridMultilevel"/>
    <w:tmpl w:val="849E2076"/>
    <w:lvl w:ilvl="0" w:tplc="DC367C06">
      <w:start w:val="1"/>
      <w:numFmt w:val="decimal"/>
      <w:lvlText w:val="%1."/>
      <w:lvlJc w:val="left"/>
      <w:pPr>
        <w:ind w:left="29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60" w:hanging="360"/>
      </w:pPr>
    </w:lvl>
    <w:lvl w:ilvl="2" w:tplc="0409001B" w:tentative="1">
      <w:start w:val="1"/>
      <w:numFmt w:val="lowerRoman"/>
      <w:lvlText w:val="%3."/>
      <w:lvlJc w:val="right"/>
      <w:pPr>
        <w:ind w:left="4380" w:hanging="180"/>
      </w:pPr>
    </w:lvl>
    <w:lvl w:ilvl="3" w:tplc="0409000F" w:tentative="1">
      <w:start w:val="1"/>
      <w:numFmt w:val="decimal"/>
      <w:lvlText w:val="%4."/>
      <w:lvlJc w:val="left"/>
      <w:pPr>
        <w:ind w:left="5100" w:hanging="360"/>
      </w:pPr>
    </w:lvl>
    <w:lvl w:ilvl="4" w:tplc="04090019" w:tentative="1">
      <w:start w:val="1"/>
      <w:numFmt w:val="lowerLetter"/>
      <w:lvlText w:val="%5."/>
      <w:lvlJc w:val="left"/>
      <w:pPr>
        <w:ind w:left="5820" w:hanging="360"/>
      </w:pPr>
    </w:lvl>
    <w:lvl w:ilvl="5" w:tplc="0409001B" w:tentative="1">
      <w:start w:val="1"/>
      <w:numFmt w:val="lowerRoman"/>
      <w:lvlText w:val="%6."/>
      <w:lvlJc w:val="right"/>
      <w:pPr>
        <w:ind w:left="6540" w:hanging="180"/>
      </w:pPr>
    </w:lvl>
    <w:lvl w:ilvl="6" w:tplc="0409000F" w:tentative="1">
      <w:start w:val="1"/>
      <w:numFmt w:val="decimal"/>
      <w:lvlText w:val="%7."/>
      <w:lvlJc w:val="left"/>
      <w:pPr>
        <w:ind w:left="7260" w:hanging="360"/>
      </w:pPr>
    </w:lvl>
    <w:lvl w:ilvl="7" w:tplc="04090019" w:tentative="1">
      <w:start w:val="1"/>
      <w:numFmt w:val="lowerLetter"/>
      <w:lvlText w:val="%8."/>
      <w:lvlJc w:val="left"/>
      <w:pPr>
        <w:ind w:left="7980" w:hanging="360"/>
      </w:pPr>
    </w:lvl>
    <w:lvl w:ilvl="8" w:tplc="0409001B" w:tentative="1">
      <w:start w:val="1"/>
      <w:numFmt w:val="lowerRoman"/>
      <w:lvlText w:val="%9."/>
      <w:lvlJc w:val="right"/>
      <w:pPr>
        <w:ind w:left="8700" w:hanging="180"/>
      </w:pPr>
    </w:lvl>
  </w:abstractNum>
  <w:abstractNum w:abstractNumId="41" w15:restartNumberingAfterBreak="0">
    <w:nsid w:val="619E3EB3"/>
    <w:multiLevelType w:val="multilevel"/>
    <w:tmpl w:val="3ECA39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42" w15:restartNumberingAfterBreak="0">
    <w:nsid w:val="61FB1B3A"/>
    <w:multiLevelType w:val="hybridMultilevel"/>
    <w:tmpl w:val="A4060CC0"/>
    <w:lvl w:ilvl="0" w:tplc="347E3758">
      <w:start w:val="1"/>
      <w:numFmt w:val="decimal"/>
      <w:lvlText w:val="%1."/>
      <w:lvlJc w:val="left"/>
      <w:pPr>
        <w:ind w:left="25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3" w15:restartNumberingAfterBreak="0">
    <w:nsid w:val="6237226F"/>
    <w:multiLevelType w:val="multilevel"/>
    <w:tmpl w:val="32322018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suff w:val="space"/>
      <w:lvlText w:val="%2."/>
      <w:lvlJc w:val="left"/>
      <w:pPr>
        <w:ind w:left="357" w:hanging="357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44" w15:restartNumberingAfterBreak="0">
    <w:nsid w:val="66FD4BE3"/>
    <w:multiLevelType w:val="hybridMultilevel"/>
    <w:tmpl w:val="1AC2E6A8"/>
    <w:lvl w:ilvl="0" w:tplc="62B40272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8825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9CF2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D4A732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3237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868B3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C7C4F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FC4585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42661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5" w15:restartNumberingAfterBreak="0">
    <w:nsid w:val="685F4223"/>
    <w:multiLevelType w:val="multilevel"/>
    <w:tmpl w:val="7966E13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35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  <w:b w:val="0"/>
      </w:rPr>
    </w:lvl>
  </w:abstractNum>
  <w:abstractNum w:abstractNumId="46" w15:restartNumberingAfterBreak="0">
    <w:nsid w:val="6936054A"/>
    <w:multiLevelType w:val="multilevel"/>
    <w:tmpl w:val="27A06C9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  <w:b/>
        <w:bCs/>
        <w:i w:val="0"/>
        <w:iCs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  <w:b w:val="0"/>
        <w:bCs w:val="0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7" w15:restartNumberingAfterBreak="0">
    <w:nsid w:val="6A9D55E0"/>
    <w:multiLevelType w:val="hybridMultilevel"/>
    <w:tmpl w:val="3D124610"/>
    <w:lvl w:ilvl="0" w:tplc="1034D6E2">
      <w:start w:val="3"/>
      <w:numFmt w:val="decimal"/>
      <w:lvlText w:val="%1"/>
      <w:lvlJc w:val="left"/>
      <w:pPr>
        <w:ind w:left="187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48" w15:restartNumberingAfterBreak="0">
    <w:nsid w:val="703C0C09"/>
    <w:multiLevelType w:val="hybridMultilevel"/>
    <w:tmpl w:val="EF341EE4"/>
    <w:lvl w:ilvl="0" w:tplc="98F0B3F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10E3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61475E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F6C05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3EDE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78474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37476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244CA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7902B3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9" w15:restartNumberingAfterBreak="0">
    <w:nsid w:val="74331396"/>
    <w:multiLevelType w:val="hybridMultilevel"/>
    <w:tmpl w:val="2EDACAC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76056189"/>
    <w:multiLevelType w:val="hybridMultilevel"/>
    <w:tmpl w:val="F50EE500"/>
    <w:lvl w:ilvl="0" w:tplc="DAAC9F7C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1" w15:restartNumberingAfterBreak="0">
    <w:nsid w:val="768E7EE1"/>
    <w:multiLevelType w:val="hybridMultilevel"/>
    <w:tmpl w:val="0858532A"/>
    <w:lvl w:ilvl="0" w:tplc="E4E00712">
      <w:start w:val="1"/>
      <w:numFmt w:val="decimal"/>
      <w:lvlText w:val="%1."/>
      <w:lvlJc w:val="left"/>
      <w:rPr>
        <w:rFonts w:ascii="TH Sarabun New" w:eastAsia="Calibri" w:hAnsi="TH Sarabun New" w:cs="TH Sarabun New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7C4F434B"/>
    <w:multiLevelType w:val="hybridMultilevel"/>
    <w:tmpl w:val="F19C7CD8"/>
    <w:lvl w:ilvl="0" w:tplc="55449816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53" w15:restartNumberingAfterBreak="0">
    <w:nsid w:val="7EA026F1"/>
    <w:multiLevelType w:val="multilevel"/>
    <w:tmpl w:val="32322018"/>
    <w:lvl w:ilvl="0">
      <w:start w:val="1"/>
      <w:numFmt w:val="decimal"/>
      <w:suff w:val="space"/>
      <w:lvlText w:val="%1."/>
      <w:lvlJc w:val="left"/>
      <w:pPr>
        <w:ind w:left="357" w:hanging="357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suff w:val="space"/>
      <w:lvlText w:val="%2."/>
      <w:lvlJc w:val="left"/>
      <w:pPr>
        <w:ind w:left="357" w:hanging="357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54" w15:restartNumberingAfterBreak="0">
    <w:nsid w:val="7FEA11DA"/>
    <w:multiLevelType w:val="hybridMultilevel"/>
    <w:tmpl w:val="46AECCD2"/>
    <w:lvl w:ilvl="0" w:tplc="E21E23DE">
      <w:start w:val="1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 w16cid:durableId="1114834835">
    <w:abstractNumId w:val="46"/>
  </w:num>
  <w:num w:numId="2" w16cid:durableId="1156413652">
    <w:abstractNumId w:val="8"/>
  </w:num>
  <w:num w:numId="3" w16cid:durableId="694960184">
    <w:abstractNumId w:val="43"/>
  </w:num>
  <w:num w:numId="4" w16cid:durableId="1401902839">
    <w:abstractNumId w:val="37"/>
  </w:num>
  <w:num w:numId="5" w16cid:durableId="308096441">
    <w:abstractNumId w:val="53"/>
  </w:num>
  <w:num w:numId="6" w16cid:durableId="1332291418">
    <w:abstractNumId w:val="19"/>
  </w:num>
  <w:num w:numId="7" w16cid:durableId="1473063776">
    <w:abstractNumId w:val="39"/>
  </w:num>
  <w:num w:numId="8" w16cid:durableId="1215921143">
    <w:abstractNumId w:val="29"/>
  </w:num>
  <w:num w:numId="9" w16cid:durableId="2147358804">
    <w:abstractNumId w:val="38"/>
  </w:num>
  <w:num w:numId="10" w16cid:durableId="1909146673">
    <w:abstractNumId w:val="15"/>
  </w:num>
  <w:num w:numId="11" w16cid:durableId="1288505707">
    <w:abstractNumId w:val="10"/>
  </w:num>
  <w:num w:numId="12" w16cid:durableId="2019775136">
    <w:abstractNumId w:val="40"/>
  </w:num>
  <w:num w:numId="13" w16cid:durableId="2134446403">
    <w:abstractNumId w:val="22"/>
  </w:num>
  <w:num w:numId="14" w16cid:durableId="1887597492">
    <w:abstractNumId w:val="24"/>
  </w:num>
  <w:num w:numId="15" w16cid:durableId="123622813">
    <w:abstractNumId w:val="42"/>
  </w:num>
  <w:num w:numId="16" w16cid:durableId="793333858">
    <w:abstractNumId w:val="52"/>
  </w:num>
  <w:num w:numId="17" w16cid:durableId="248462081">
    <w:abstractNumId w:val="1"/>
  </w:num>
  <w:num w:numId="18" w16cid:durableId="1638801261">
    <w:abstractNumId w:val="26"/>
  </w:num>
  <w:num w:numId="19" w16cid:durableId="1598826084">
    <w:abstractNumId w:val="4"/>
  </w:num>
  <w:num w:numId="20" w16cid:durableId="2063552031">
    <w:abstractNumId w:val="32"/>
  </w:num>
  <w:num w:numId="21" w16cid:durableId="805928930">
    <w:abstractNumId w:val="18"/>
  </w:num>
  <w:num w:numId="22" w16cid:durableId="1723020808">
    <w:abstractNumId w:val="31"/>
  </w:num>
  <w:num w:numId="23" w16cid:durableId="378819437">
    <w:abstractNumId w:val="51"/>
  </w:num>
  <w:num w:numId="24" w16cid:durableId="934480872">
    <w:abstractNumId w:val="36"/>
  </w:num>
  <w:num w:numId="25" w16cid:durableId="1665818426">
    <w:abstractNumId w:val="21"/>
  </w:num>
  <w:num w:numId="26" w16cid:durableId="149828450">
    <w:abstractNumId w:val="16"/>
  </w:num>
  <w:num w:numId="27" w16cid:durableId="1832527456">
    <w:abstractNumId w:val="23"/>
  </w:num>
  <w:num w:numId="28" w16cid:durableId="1917977581">
    <w:abstractNumId w:val="41"/>
  </w:num>
  <w:num w:numId="29" w16cid:durableId="1015578390">
    <w:abstractNumId w:val="25"/>
  </w:num>
  <w:num w:numId="30" w16cid:durableId="1055666482">
    <w:abstractNumId w:val="7"/>
  </w:num>
  <w:num w:numId="31" w16cid:durableId="79959381">
    <w:abstractNumId w:val="2"/>
  </w:num>
  <w:num w:numId="32" w16cid:durableId="23143135">
    <w:abstractNumId w:val="28"/>
  </w:num>
  <w:num w:numId="33" w16cid:durableId="42759056">
    <w:abstractNumId w:val="12"/>
  </w:num>
  <w:num w:numId="34" w16cid:durableId="1023744612">
    <w:abstractNumId w:val="20"/>
  </w:num>
  <w:num w:numId="35" w16cid:durableId="526723168">
    <w:abstractNumId w:val="45"/>
  </w:num>
  <w:num w:numId="36" w16cid:durableId="900674302">
    <w:abstractNumId w:val="11"/>
  </w:num>
  <w:num w:numId="37" w16cid:durableId="22678459">
    <w:abstractNumId w:val="6"/>
  </w:num>
  <w:num w:numId="38" w16cid:durableId="865171596">
    <w:abstractNumId w:val="48"/>
  </w:num>
  <w:num w:numId="39" w16cid:durableId="1649631189">
    <w:abstractNumId w:val="14"/>
  </w:num>
  <w:num w:numId="40" w16cid:durableId="645738898">
    <w:abstractNumId w:val="33"/>
  </w:num>
  <w:num w:numId="41" w16cid:durableId="1527913083">
    <w:abstractNumId w:val="13"/>
  </w:num>
  <w:num w:numId="42" w16cid:durableId="537812988">
    <w:abstractNumId w:val="3"/>
  </w:num>
  <w:num w:numId="43" w16cid:durableId="391082803">
    <w:abstractNumId w:val="54"/>
  </w:num>
  <w:num w:numId="44" w16cid:durableId="1283073428">
    <w:abstractNumId w:val="30"/>
  </w:num>
  <w:num w:numId="45" w16cid:durableId="1651665432">
    <w:abstractNumId w:val="50"/>
  </w:num>
  <w:num w:numId="46" w16cid:durableId="2020227881">
    <w:abstractNumId w:val="47"/>
  </w:num>
  <w:num w:numId="47" w16cid:durableId="1489051109">
    <w:abstractNumId w:val="17"/>
  </w:num>
  <w:num w:numId="48" w16cid:durableId="741685287">
    <w:abstractNumId w:val="9"/>
  </w:num>
  <w:num w:numId="49" w16cid:durableId="1801918190">
    <w:abstractNumId w:val="44"/>
  </w:num>
  <w:num w:numId="50" w16cid:durableId="1549993121">
    <w:abstractNumId w:val="35"/>
  </w:num>
  <w:num w:numId="51" w16cid:durableId="1113130855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52" w16cid:durableId="1564874852">
    <w:abstractNumId w:val="49"/>
  </w:num>
  <w:num w:numId="53" w16cid:durableId="1801260247">
    <w:abstractNumId w:val="34"/>
  </w:num>
  <w:num w:numId="54" w16cid:durableId="1439520088">
    <w:abstractNumId w:val="5"/>
  </w:num>
  <w:num w:numId="55" w16cid:durableId="71994116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120"/>
    <w:rsid w:val="00010B00"/>
    <w:rsid w:val="00014B84"/>
    <w:rsid w:val="00020602"/>
    <w:rsid w:val="00023A1E"/>
    <w:rsid w:val="000255C1"/>
    <w:rsid w:val="0002561A"/>
    <w:rsid w:val="00027A7C"/>
    <w:rsid w:val="00030A41"/>
    <w:rsid w:val="00054032"/>
    <w:rsid w:val="00066159"/>
    <w:rsid w:val="00074C99"/>
    <w:rsid w:val="000778C0"/>
    <w:rsid w:val="00085951"/>
    <w:rsid w:val="000860A5"/>
    <w:rsid w:val="000964E7"/>
    <w:rsid w:val="0009671E"/>
    <w:rsid w:val="000A082A"/>
    <w:rsid w:val="000B136B"/>
    <w:rsid w:val="000B290C"/>
    <w:rsid w:val="000B556A"/>
    <w:rsid w:val="000C1BDC"/>
    <w:rsid w:val="000C6A96"/>
    <w:rsid w:val="000D7132"/>
    <w:rsid w:val="000E2D4B"/>
    <w:rsid w:val="000E6D0F"/>
    <w:rsid w:val="000F1681"/>
    <w:rsid w:val="000F4976"/>
    <w:rsid w:val="00103D6B"/>
    <w:rsid w:val="00111F3D"/>
    <w:rsid w:val="00120F20"/>
    <w:rsid w:val="0012387B"/>
    <w:rsid w:val="00123B4E"/>
    <w:rsid w:val="00124869"/>
    <w:rsid w:val="0012545C"/>
    <w:rsid w:val="001269CA"/>
    <w:rsid w:val="00133671"/>
    <w:rsid w:val="001357C8"/>
    <w:rsid w:val="001359E2"/>
    <w:rsid w:val="00137E80"/>
    <w:rsid w:val="001454B0"/>
    <w:rsid w:val="00151DC5"/>
    <w:rsid w:val="00151F72"/>
    <w:rsid w:val="00174BF8"/>
    <w:rsid w:val="00181867"/>
    <w:rsid w:val="0018258F"/>
    <w:rsid w:val="0018692D"/>
    <w:rsid w:val="0018703F"/>
    <w:rsid w:val="00187EDB"/>
    <w:rsid w:val="001979EF"/>
    <w:rsid w:val="001A4684"/>
    <w:rsid w:val="001A5272"/>
    <w:rsid w:val="001B072B"/>
    <w:rsid w:val="001B3BA2"/>
    <w:rsid w:val="001B5194"/>
    <w:rsid w:val="001C7849"/>
    <w:rsid w:val="001D548E"/>
    <w:rsid w:val="001D7E7E"/>
    <w:rsid w:val="001E5C26"/>
    <w:rsid w:val="001E6BDB"/>
    <w:rsid w:val="001F138E"/>
    <w:rsid w:val="001F3FD8"/>
    <w:rsid w:val="001F5320"/>
    <w:rsid w:val="00200524"/>
    <w:rsid w:val="002143EC"/>
    <w:rsid w:val="002144DE"/>
    <w:rsid w:val="00222DF1"/>
    <w:rsid w:val="00226813"/>
    <w:rsid w:val="00227F61"/>
    <w:rsid w:val="0023756C"/>
    <w:rsid w:val="00242E63"/>
    <w:rsid w:val="002526DD"/>
    <w:rsid w:val="00253979"/>
    <w:rsid w:val="00256881"/>
    <w:rsid w:val="0026299D"/>
    <w:rsid w:val="00263C42"/>
    <w:rsid w:val="002666E5"/>
    <w:rsid w:val="00267582"/>
    <w:rsid w:val="00267753"/>
    <w:rsid w:val="00273B01"/>
    <w:rsid w:val="00276B48"/>
    <w:rsid w:val="002775DF"/>
    <w:rsid w:val="00277863"/>
    <w:rsid w:val="00280B73"/>
    <w:rsid w:val="00287EA3"/>
    <w:rsid w:val="00290C68"/>
    <w:rsid w:val="00296410"/>
    <w:rsid w:val="00296AF2"/>
    <w:rsid w:val="002B2833"/>
    <w:rsid w:val="002B53F5"/>
    <w:rsid w:val="002C051B"/>
    <w:rsid w:val="002C0FAA"/>
    <w:rsid w:val="002C6B7D"/>
    <w:rsid w:val="002D17E7"/>
    <w:rsid w:val="002D183C"/>
    <w:rsid w:val="002D5E06"/>
    <w:rsid w:val="002D6B75"/>
    <w:rsid w:val="002E0174"/>
    <w:rsid w:val="002E2B2B"/>
    <w:rsid w:val="002E6E68"/>
    <w:rsid w:val="003055EA"/>
    <w:rsid w:val="003074C4"/>
    <w:rsid w:val="003158F8"/>
    <w:rsid w:val="00322C4D"/>
    <w:rsid w:val="00324CC8"/>
    <w:rsid w:val="003306C7"/>
    <w:rsid w:val="0033412F"/>
    <w:rsid w:val="00343014"/>
    <w:rsid w:val="003528C3"/>
    <w:rsid w:val="00353284"/>
    <w:rsid w:val="00356075"/>
    <w:rsid w:val="00357481"/>
    <w:rsid w:val="00360ADB"/>
    <w:rsid w:val="00360BF5"/>
    <w:rsid w:val="00377E78"/>
    <w:rsid w:val="00383D3F"/>
    <w:rsid w:val="00384644"/>
    <w:rsid w:val="0039211A"/>
    <w:rsid w:val="00393BAD"/>
    <w:rsid w:val="00394343"/>
    <w:rsid w:val="00394567"/>
    <w:rsid w:val="00394BE3"/>
    <w:rsid w:val="003B2054"/>
    <w:rsid w:val="003B45A2"/>
    <w:rsid w:val="003B7282"/>
    <w:rsid w:val="003B7997"/>
    <w:rsid w:val="003C443B"/>
    <w:rsid w:val="003D0405"/>
    <w:rsid w:val="003D055F"/>
    <w:rsid w:val="003D0EE0"/>
    <w:rsid w:val="003D61E4"/>
    <w:rsid w:val="003E687E"/>
    <w:rsid w:val="003E69E7"/>
    <w:rsid w:val="0040318A"/>
    <w:rsid w:val="00403AA2"/>
    <w:rsid w:val="004076C0"/>
    <w:rsid w:val="00421CD2"/>
    <w:rsid w:val="00424A56"/>
    <w:rsid w:val="0042557F"/>
    <w:rsid w:val="00426E3B"/>
    <w:rsid w:val="004329EE"/>
    <w:rsid w:val="00433185"/>
    <w:rsid w:val="0043328E"/>
    <w:rsid w:val="004373A6"/>
    <w:rsid w:val="00444B41"/>
    <w:rsid w:val="004458A0"/>
    <w:rsid w:val="00446FA0"/>
    <w:rsid w:val="00447561"/>
    <w:rsid w:val="004479BB"/>
    <w:rsid w:val="004523DC"/>
    <w:rsid w:val="004536F7"/>
    <w:rsid w:val="00454F47"/>
    <w:rsid w:val="0045601A"/>
    <w:rsid w:val="00463A82"/>
    <w:rsid w:val="00467001"/>
    <w:rsid w:val="00474CE8"/>
    <w:rsid w:val="00477884"/>
    <w:rsid w:val="00477C16"/>
    <w:rsid w:val="00484E01"/>
    <w:rsid w:val="00486827"/>
    <w:rsid w:val="00492CC9"/>
    <w:rsid w:val="00495D41"/>
    <w:rsid w:val="004A3120"/>
    <w:rsid w:val="004B0426"/>
    <w:rsid w:val="004B1D82"/>
    <w:rsid w:val="004B3190"/>
    <w:rsid w:val="004B6712"/>
    <w:rsid w:val="004B6BAB"/>
    <w:rsid w:val="004C4BEA"/>
    <w:rsid w:val="004C5255"/>
    <w:rsid w:val="004D188D"/>
    <w:rsid w:val="004D2B60"/>
    <w:rsid w:val="004D339A"/>
    <w:rsid w:val="004D4439"/>
    <w:rsid w:val="004D5FDD"/>
    <w:rsid w:val="004E1ECB"/>
    <w:rsid w:val="004F119B"/>
    <w:rsid w:val="004F21A6"/>
    <w:rsid w:val="004F3246"/>
    <w:rsid w:val="004F5BC9"/>
    <w:rsid w:val="00504837"/>
    <w:rsid w:val="00506331"/>
    <w:rsid w:val="00507986"/>
    <w:rsid w:val="00512FCE"/>
    <w:rsid w:val="005204EB"/>
    <w:rsid w:val="00521AD3"/>
    <w:rsid w:val="00521FBD"/>
    <w:rsid w:val="00535272"/>
    <w:rsid w:val="005421BB"/>
    <w:rsid w:val="005427CB"/>
    <w:rsid w:val="00545A7D"/>
    <w:rsid w:val="00545C13"/>
    <w:rsid w:val="00551B3C"/>
    <w:rsid w:val="005615F2"/>
    <w:rsid w:val="00572746"/>
    <w:rsid w:val="00576C59"/>
    <w:rsid w:val="005777A6"/>
    <w:rsid w:val="00581EA6"/>
    <w:rsid w:val="00586875"/>
    <w:rsid w:val="00587F77"/>
    <w:rsid w:val="00595308"/>
    <w:rsid w:val="005A0793"/>
    <w:rsid w:val="005A1E7B"/>
    <w:rsid w:val="005A24F5"/>
    <w:rsid w:val="005A392D"/>
    <w:rsid w:val="005A4A40"/>
    <w:rsid w:val="005A4DDC"/>
    <w:rsid w:val="005B22C0"/>
    <w:rsid w:val="005B36A8"/>
    <w:rsid w:val="005B42CF"/>
    <w:rsid w:val="005B5AE7"/>
    <w:rsid w:val="005B6DE7"/>
    <w:rsid w:val="005B7913"/>
    <w:rsid w:val="005E211B"/>
    <w:rsid w:val="005E66C4"/>
    <w:rsid w:val="00613BD8"/>
    <w:rsid w:val="006165CC"/>
    <w:rsid w:val="00620EC1"/>
    <w:rsid w:val="00621B70"/>
    <w:rsid w:val="00622918"/>
    <w:rsid w:val="00622D8D"/>
    <w:rsid w:val="00626403"/>
    <w:rsid w:val="0062686E"/>
    <w:rsid w:val="00626984"/>
    <w:rsid w:val="00635E79"/>
    <w:rsid w:val="00642A65"/>
    <w:rsid w:val="0064391D"/>
    <w:rsid w:val="00643920"/>
    <w:rsid w:val="00644FF2"/>
    <w:rsid w:val="0065467D"/>
    <w:rsid w:val="0065585D"/>
    <w:rsid w:val="006566D7"/>
    <w:rsid w:val="00661C3D"/>
    <w:rsid w:val="006817EF"/>
    <w:rsid w:val="0068336C"/>
    <w:rsid w:val="00683DDF"/>
    <w:rsid w:val="00685504"/>
    <w:rsid w:val="00686161"/>
    <w:rsid w:val="006A063C"/>
    <w:rsid w:val="006B05AC"/>
    <w:rsid w:val="006B23B8"/>
    <w:rsid w:val="006B74C3"/>
    <w:rsid w:val="006C0473"/>
    <w:rsid w:val="006C16E1"/>
    <w:rsid w:val="006C2A67"/>
    <w:rsid w:val="006C5859"/>
    <w:rsid w:val="006C73D0"/>
    <w:rsid w:val="006C7CEC"/>
    <w:rsid w:val="006D3F43"/>
    <w:rsid w:val="006D7ABC"/>
    <w:rsid w:val="006F30EE"/>
    <w:rsid w:val="00712F66"/>
    <w:rsid w:val="00716999"/>
    <w:rsid w:val="00721314"/>
    <w:rsid w:val="00727162"/>
    <w:rsid w:val="00730495"/>
    <w:rsid w:val="00735CC4"/>
    <w:rsid w:val="00736B2C"/>
    <w:rsid w:val="00736B97"/>
    <w:rsid w:val="00741A52"/>
    <w:rsid w:val="00741DC2"/>
    <w:rsid w:val="00756BC2"/>
    <w:rsid w:val="0076242E"/>
    <w:rsid w:val="00763A46"/>
    <w:rsid w:val="007642C4"/>
    <w:rsid w:val="007716DF"/>
    <w:rsid w:val="007771C1"/>
    <w:rsid w:val="007816C5"/>
    <w:rsid w:val="00790EDB"/>
    <w:rsid w:val="0079221D"/>
    <w:rsid w:val="007A13DF"/>
    <w:rsid w:val="007A1B54"/>
    <w:rsid w:val="007A281B"/>
    <w:rsid w:val="007A4D79"/>
    <w:rsid w:val="007B0709"/>
    <w:rsid w:val="007B20F7"/>
    <w:rsid w:val="007B27E3"/>
    <w:rsid w:val="007C4FB9"/>
    <w:rsid w:val="007C5DA9"/>
    <w:rsid w:val="007C6EBB"/>
    <w:rsid w:val="007C7410"/>
    <w:rsid w:val="007D0AAA"/>
    <w:rsid w:val="007D449B"/>
    <w:rsid w:val="007E0A54"/>
    <w:rsid w:val="007E6988"/>
    <w:rsid w:val="007E7B71"/>
    <w:rsid w:val="007F74B9"/>
    <w:rsid w:val="0080195B"/>
    <w:rsid w:val="00801F91"/>
    <w:rsid w:val="00810E8D"/>
    <w:rsid w:val="00821ADB"/>
    <w:rsid w:val="00821FF2"/>
    <w:rsid w:val="00822C09"/>
    <w:rsid w:val="00835F34"/>
    <w:rsid w:val="00844453"/>
    <w:rsid w:val="0085017C"/>
    <w:rsid w:val="0085086A"/>
    <w:rsid w:val="00851895"/>
    <w:rsid w:val="00854E11"/>
    <w:rsid w:val="008555F5"/>
    <w:rsid w:val="00857C5E"/>
    <w:rsid w:val="0086046C"/>
    <w:rsid w:val="00865E46"/>
    <w:rsid w:val="00870A0E"/>
    <w:rsid w:val="00871EB5"/>
    <w:rsid w:val="00876E2F"/>
    <w:rsid w:val="00880330"/>
    <w:rsid w:val="00881A91"/>
    <w:rsid w:val="00883A6C"/>
    <w:rsid w:val="00895AEF"/>
    <w:rsid w:val="008965F3"/>
    <w:rsid w:val="008977E8"/>
    <w:rsid w:val="008A7CA4"/>
    <w:rsid w:val="008B70A1"/>
    <w:rsid w:val="008B73B1"/>
    <w:rsid w:val="008C304F"/>
    <w:rsid w:val="008C359E"/>
    <w:rsid w:val="008C5073"/>
    <w:rsid w:val="008C57B3"/>
    <w:rsid w:val="008D1B7D"/>
    <w:rsid w:val="008E4C00"/>
    <w:rsid w:val="008E6235"/>
    <w:rsid w:val="008E6F97"/>
    <w:rsid w:val="008F15CC"/>
    <w:rsid w:val="008F3354"/>
    <w:rsid w:val="008F3484"/>
    <w:rsid w:val="008F5841"/>
    <w:rsid w:val="008F5FAD"/>
    <w:rsid w:val="008F6AA1"/>
    <w:rsid w:val="00903042"/>
    <w:rsid w:val="009041A9"/>
    <w:rsid w:val="009100E6"/>
    <w:rsid w:val="00910A9D"/>
    <w:rsid w:val="009129E6"/>
    <w:rsid w:val="00912DA1"/>
    <w:rsid w:val="009165C7"/>
    <w:rsid w:val="00920773"/>
    <w:rsid w:val="00922928"/>
    <w:rsid w:val="009324AC"/>
    <w:rsid w:val="009325DE"/>
    <w:rsid w:val="00933480"/>
    <w:rsid w:val="00933BA3"/>
    <w:rsid w:val="0093452E"/>
    <w:rsid w:val="00944513"/>
    <w:rsid w:val="009470E1"/>
    <w:rsid w:val="0094758A"/>
    <w:rsid w:val="0095009B"/>
    <w:rsid w:val="009500D8"/>
    <w:rsid w:val="00951296"/>
    <w:rsid w:val="009621B8"/>
    <w:rsid w:val="00962E1B"/>
    <w:rsid w:val="00971F6B"/>
    <w:rsid w:val="00971F7E"/>
    <w:rsid w:val="0099218A"/>
    <w:rsid w:val="00994BAC"/>
    <w:rsid w:val="00994FFA"/>
    <w:rsid w:val="00996AD7"/>
    <w:rsid w:val="009978C8"/>
    <w:rsid w:val="009A3239"/>
    <w:rsid w:val="009A66F2"/>
    <w:rsid w:val="009B7912"/>
    <w:rsid w:val="009C4A00"/>
    <w:rsid w:val="009C64E4"/>
    <w:rsid w:val="009C72A3"/>
    <w:rsid w:val="009D28BF"/>
    <w:rsid w:val="009D5D7E"/>
    <w:rsid w:val="009D7F11"/>
    <w:rsid w:val="009E2C2E"/>
    <w:rsid w:val="009E2F83"/>
    <w:rsid w:val="009E413A"/>
    <w:rsid w:val="009F446B"/>
    <w:rsid w:val="009F44AE"/>
    <w:rsid w:val="00A00BBA"/>
    <w:rsid w:val="00A05ADA"/>
    <w:rsid w:val="00A07F2B"/>
    <w:rsid w:val="00A10492"/>
    <w:rsid w:val="00A11FAC"/>
    <w:rsid w:val="00A13F01"/>
    <w:rsid w:val="00A16B3A"/>
    <w:rsid w:val="00A261C9"/>
    <w:rsid w:val="00A26836"/>
    <w:rsid w:val="00A37F10"/>
    <w:rsid w:val="00A44815"/>
    <w:rsid w:val="00A505CE"/>
    <w:rsid w:val="00A60595"/>
    <w:rsid w:val="00A65A7D"/>
    <w:rsid w:val="00A85A66"/>
    <w:rsid w:val="00A874BD"/>
    <w:rsid w:val="00A9001C"/>
    <w:rsid w:val="00A94850"/>
    <w:rsid w:val="00AA0CC9"/>
    <w:rsid w:val="00AB0F60"/>
    <w:rsid w:val="00AB13B7"/>
    <w:rsid w:val="00AB1F87"/>
    <w:rsid w:val="00AB33E5"/>
    <w:rsid w:val="00AB42E4"/>
    <w:rsid w:val="00AD247A"/>
    <w:rsid w:val="00AD5E0A"/>
    <w:rsid w:val="00AE0E32"/>
    <w:rsid w:val="00AF2379"/>
    <w:rsid w:val="00AF6284"/>
    <w:rsid w:val="00AF6B3A"/>
    <w:rsid w:val="00B04FD3"/>
    <w:rsid w:val="00B0527E"/>
    <w:rsid w:val="00B06BF2"/>
    <w:rsid w:val="00B13A36"/>
    <w:rsid w:val="00B15BDA"/>
    <w:rsid w:val="00B17911"/>
    <w:rsid w:val="00B26925"/>
    <w:rsid w:val="00B30895"/>
    <w:rsid w:val="00B30976"/>
    <w:rsid w:val="00B352A2"/>
    <w:rsid w:val="00B41327"/>
    <w:rsid w:val="00B46227"/>
    <w:rsid w:val="00B4689A"/>
    <w:rsid w:val="00B53606"/>
    <w:rsid w:val="00B540B6"/>
    <w:rsid w:val="00B57B38"/>
    <w:rsid w:val="00B6004D"/>
    <w:rsid w:val="00B60D95"/>
    <w:rsid w:val="00B65B26"/>
    <w:rsid w:val="00B67EA1"/>
    <w:rsid w:val="00B72213"/>
    <w:rsid w:val="00B72F8E"/>
    <w:rsid w:val="00B8266B"/>
    <w:rsid w:val="00B94A61"/>
    <w:rsid w:val="00B96EAA"/>
    <w:rsid w:val="00B97E84"/>
    <w:rsid w:val="00BA593B"/>
    <w:rsid w:val="00BA75CC"/>
    <w:rsid w:val="00BB3EFA"/>
    <w:rsid w:val="00BB508F"/>
    <w:rsid w:val="00BC15FF"/>
    <w:rsid w:val="00BC1AEE"/>
    <w:rsid w:val="00BC5882"/>
    <w:rsid w:val="00BC6E59"/>
    <w:rsid w:val="00BC7A7F"/>
    <w:rsid w:val="00BD2BE0"/>
    <w:rsid w:val="00BD30F8"/>
    <w:rsid w:val="00BD7C79"/>
    <w:rsid w:val="00BE442D"/>
    <w:rsid w:val="00BE4442"/>
    <w:rsid w:val="00BE48DB"/>
    <w:rsid w:val="00BF0735"/>
    <w:rsid w:val="00BF1E50"/>
    <w:rsid w:val="00BF5F9B"/>
    <w:rsid w:val="00BF661D"/>
    <w:rsid w:val="00C16CAF"/>
    <w:rsid w:val="00C20E2B"/>
    <w:rsid w:val="00C24BC0"/>
    <w:rsid w:val="00C341E6"/>
    <w:rsid w:val="00C37EC2"/>
    <w:rsid w:val="00C4295A"/>
    <w:rsid w:val="00C44880"/>
    <w:rsid w:val="00C46BF7"/>
    <w:rsid w:val="00C55CFB"/>
    <w:rsid w:val="00C6341D"/>
    <w:rsid w:val="00C64D2B"/>
    <w:rsid w:val="00C73EF8"/>
    <w:rsid w:val="00C77E26"/>
    <w:rsid w:val="00C80FCE"/>
    <w:rsid w:val="00C86F9D"/>
    <w:rsid w:val="00C90888"/>
    <w:rsid w:val="00C91A04"/>
    <w:rsid w:val="00C9367E"/>
    <w:rsid w:val="00CA2B5C"/>
    <w:rsid w:val="00CB5A83"/>
    <w:rsid w:val="00CD0D8C"/>
    <w:rsid w:val="00CD2BA7"/>
    <w:rsid w:val="00CF03FA"/>
    <w:rsid w:val="00CF060F"/>
    <w:rsid w:val="00CF0E31"/>
    <w:rsid w:val="00CF643D"/>
    <w:rsid w:val="00D01B4F"/>
    <w:rsid w:val="00D029F4"/>
    <w:rsid w:val="00D07227"/>
    <w:rsid w:val="00D07DCC"/>
    <w:rsid w:val="00D110E1"/>
    <w:rsid w:val="00D135EA"/>
    <w:rsid w:val="00D203FB"/>
    <w:rsid w:val="00D23E02"/>
    <w:rsid w:val="00D3119C"/>
    <w:rsid w:val="00D316AC"/>
    <w:rsid w:val="00D362EE"/>
    <w:rsid w:val="00D36EB2"/>
    <w:rsid w:val="00D37932"/>
    <w:rsid w:val="00D40897"/>
    <w:rsid w:val="00D42407"/>
    <w:rsid w:val="00D445F2"/>
    <w:rsid w:val="00D449C5"/>
    <w:rsid w:val="00D52771"/>
    <w:rsid w:val="00D530F5"/>
    <w:rsid w:val="00D53D0C"/>
    <w:rsid w:val="00D54BAD"/>
    <w:rsid w:val="00D6394C"/>
    <w:rsid w:val="00D90472"/>
    <w:rsid w:val="00D919FD"/>
    <w:rsid w:val="00D92095"/>
    <w:rsid w:val="00D97CFD"/>
    <w:rsid w:val="00DA27D0"/>
    <w:rsid w:val="00DA43CA"/>
    <w:rsid w:val="00DA57C9"/>
    <w:rsid w:val="00DB4993"/>
    <w:rsid w:val="00DB5A87"/>
    <w:rsid w:val="00DB698C"/>
    <w:rsid w:val="00DB7B5A"/>
    <w:rsid w:val="00DC0FDA"/>
    <w:rsid w:val="00DC521A"/>
    <w:rsid w:val="00DD292F"/>
    <w:rsid w:val="00DD6E2D"/>
    <w:rsid w:val="00DE5695"/>
    <w:rsid w:val="00DE6032"/>
    <w:rsid w:val="00DE66A8"/>
    <w:rsid w:val="00DF4EA1"/>
    <w:rsid w:val="00DF556B"/>
    <w:rsid w:val="00DF5665"/>
    <w:rsid w:val="00E038AC"/>
    <w:rsid w:val="00E1648B"/>
    <w:rsid w:val="00E17E3C"/>
    <w:rsid w:val="00E37D34"/>
    <w:rsid w:val="00E4089B"/>
    <w:rsid w:val="00E62FD3"/>
    <w:rsid w:val="00E66A8D"/>
    <w:rsid w:val="00E70137"/>
    <w:rsid w:val="00E71EC8"/>
    <w:rsid w:val="00E72929"/>
    <w:rsid w:val="00E72F20"/>
    <w:rsid w:val="00E812B4"/>
    <w:rsid w:val="00E8217C"/>
    <w:rsid w:val="00E855C7"/>
    <w:rsid w:val="00E86800"/>
    <w:rsid w:val="00E91B55"/>
    <w:rsid w:val="00EB338A"/>
    <w:rsid w:val="00EB384C"/>
    <w:rsid w:val="00EB41FB"/>
    <w:rsid w:val="00EE117E"/>
    <w:rsid w:val="00EE3F83"/>
    <w:rsid w:val="00EE46F5"/>
    <w:rsid w:val="00EE4EE3"/>
    <w:rsid w:val="00EE5B2B"/>
    <w:rsid w:val="00F15C2A"/>
    <w:rsid w:val="00F22206"/>
    <w:rsid w:val="00F23364"/>
    <w:rsid w:val="00F25AFD"/>
    <w:rsid w:val="00F260C5"/>
    <w:rsid w:val="00F3419F"/>
    <w:rsid w:val="00F41E17"/>
    <w:rsid w:val="00F47E2E"/>
    <w:rsid w:val="00F531EA"/>
    <w:rsid w:val="00F55468"/>
    <w:rsid w:val="00F57571"/>
    <w:rsid w:val="00F60192"/>
    <w:rsid w:val="00F70D15"/>
    <w:rsid w:val="00F7183C"/>
    <w:rsid w:val="00F7249B"/>
    <w:rsid w:val="00F74788"/>
    <w:rsid w:val="00F75748"/>
    <w:rsid w:val="00F96C1D"/>
    <w:rsid w:val="00FA0EA8"/>
    <w:rsid w:val="00FA6B0C"/>
    <w:rsid w:val="00FB3DC3"/>
    <w:rsid w:val="00FB5AA7"/>
    <w:rsid w:val="00FD7A6F"/>
    <w:rsid w:val="00FE09D6"/>
    <w:rsid w:val="00FE28A3"/>
    <w:rsid w:val="00FE2B60"/>
    <w:rsid w:val="00FE2F65"/>
    <w:rsid w:val="00FE4415"/>
    <w:rsid w:val="00FF5E60"/>
    <w:rsid w:val="00FF60D4"/>
    <w:rsid w:val="16C47CF4"/>
    <w:rsid w:val="209D8D3B"/>
    <w:rsid w:val="61AEB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982490"/>
  <w15:chartTrackingRefBased/>
  <w15:docId w15:val="{7FBBEE6D-9A4B-4A88-83BB-195B0306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60F"/>
    <w:pPr>
      <w:spacing w:after="160" w:line="259" w:lineRule="auto"/>
    </w:pPr>
    <w:rPr>
      <w:sz w:val="22"/>
      <w:szCs w:val="28"/>
    </w:rPr>
  </w:style>
  <w:style w:type="paragraph" w:styleId="Heading1">
    <w:name w:val="heading 1"/>
    <w:basedOn w:val="Title"/>
    <w:next w:val="Normal"/>
    <w:link w:val="Heading1Char"/>
    <w:autoRedefine/>
    <w:uiPriority w:val="9"/>
    <w:qFormat/>
    <w:rsid w:val="003E687E"/>
    <w:pPr>
      <w:shd w:val="clear" w:color="auto" w:fill="FFFFFF"/>
      <w:spacing w:before="120" w:after="120" w:line="240" w:lineRule="auto"/>
      <w:outlineLvl w:val="0"/>
    </w:pPr>
    <w:rPr>
      <w:rFonts w:ascii="TH Sarabun New" w:hAnsi="TH Sarabun New" w:cs="TH Sarabun New"/>
      <w:b w:val="0"/>
      <w:bCs w:val="0"/>
      <w:color w:val="212121"/>
    </w:rPr>
  </w:style>
  <w:style w:type="paragraph" w:styleId="Heading2">
    <w:name w:val="heading 2"/>
    <w:basedOn w:val="Normal"/>
    <w:next w:val="Normal"/>
    <w:link w:val="Heading2Char"/>
    <w:qFormat/>
    <w:rsid w:val="00D36EB2"/>
    <w:pPr>
      <w:outlineLvl w:val="1"/>
    </w:pPr>
    <w:rPr>
      <w:rFonts w:ascii="Angsana New" w:hAnsi="Angsana New" w:cs="Angsana New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qFormat/>
    <w:rsid w:val="00D97CFD"/>
    <w:pPr>
      <w:keepNext/>
      <w:numPr>
        <w:ilvl w:val="2"/>
        <w:numId w:val="1"/>
      </w:numPr>
      <w:spacing w:after="0" w:line="240" w:lineRule="auto"/>
      <w:outlineLvl w:val="2"/>
    </w:pPr>
    <w:rPr>
      <w:rFonts w:ascii="TH Sarabun New" w:eastAsia="TH Sarabun New" w:hAnsi="TH Sarabun New" w:cs="TH Sarabun New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7CFD"/>
    <w:pPr>
      <w:keepNext/>
      <w:keepLines/>
      <w:numPr>
        <w:ilvl w:val="3"/>
        <w:numId w:val="1"/>
      </w:numPr>
      <w:spacing w:before="40" w:after="0" w:line="240" w:lineRule="auto"/>
      <w:jc w:val="thaiDistribute"/>
      <w:outlineLvl w:val="3"/>
    </w:pPr>
    <w:rPr>
      <w:rFonts w:ascii="Calibri Light" w:eastAsia="Times New Roman" w:hAnsi="Calibri Light" w:cs="Angsana New"/>
      <w:i/>
      <w:iCs/>
      <w:color w:val="2F5496"/>
      <w:sz w:val="32"/>
      <w:szCs w:val="40"/>
    </w:rPr>
  </w:style>
  <w:style w:type="paragraph" w:styleId="Heading5">
    <w:name w:val="heading 5"/>
    <w:basedOn w:val="Normal"/>
    <w:next w:val="Normal"/>
    <w:link w:val="Heading5Char"/>
    <w:qFormat/>
    <w:rsid w:val="00D97CFD"/>
    <w:pPr>
      <w:keepNext/>
      <w:numPr>
        <w:ilvl w:val="4"/>
        <w:numId w:val="1"/>
      </w:numPr>
      <w:spacing w:after="0" w:line="240" w:lineRule="auto"/>
      <w:jc w:val="thaiDistribute"/>
      <w:outlineLvl w:val="4"/>
    </w:pPr>
    <w:rPr>
      <w:rFonts w:ascii="TH Sarabun New" w:eastAsia="TH Sarabun New" w:hAnsi="TH Sarabun New" w:cs="TH Sarabun New"/>
      <w:b/>
      <w:bCs/>
      <w:sz w:val="32"/>
      <w:szCs w:val="32"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7CFD"/>
    <w:pPr>
      <w:keepNext/>
      <w:keepLines/>
      <w:numPr>
        <w:ilvl w:val="5"/>
        <w:numId w:val="1"/>
      </w:numPr>
      <w:spacing w:before="40" w:after="0" w:line="240" w:lineRule="auto"/>
      <w:jc w:val="thaiDistribute"/>
      <w:outlineLvl w:val="5"/>
    </w:pPr>
    <w:rPr>
      <w:rFonts w:ascii="Calibri Light" w:eastAsia="Times New Roman" w:hAnsi="Calibri Light" w:cs="Angsana New"/>
      <w:color w:val="1F3763"/>
      <w:sz w:val="32"/>
      <w:szCs w:val="4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7CFD"/>
    <w:pPr>
      <w:numPr>
        <w:ilvl w:val="6"/>
        <w:numId w:val="1"/>
      </w:numPr>
      <w:spacing w:before="240" w:after="60" w:line="240" w:lineRule="auto"/>
      <w:jc w:val="thaiDistribute"/>
      <w:outlineLvl w:val="6"/>
    </w:pPr>
    <w:rPr>
      <w:rFonts w:eastAsia="Times New Roman" w:cs="TH Sarabun New"/>
      <w:sz w:val="24"/>
      <w:szCs w:val="3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97CFD"/>
    <w:pPr>
      <w:numPr>
        <w:ilvl w:val="7"/>
        <w:numId w:val="1"/>
      </w:numPr>
      <w:spacing w:before="240" w:after="60" w:line="240" w:lineRule="auto"/>
      <w:jc w:val="thaiDistribute"/>
      <w:outlineLvl w:val="7"/>
    </w:pPr>
    <w:rPr>
      <w:rFonts w:eastAsia="Times New Roman" w:cs="TH Sarabun New"/>
      <w:i/>
      <w:iCs/>
      <w:sz w:val="24"/>
      <w:szCs w:val="3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7CFD"/>
    <w:pPr>
      <w:keepNext/>
      <w:keepLines/>
      <w:numPr>
        <w:ilvl w:val="8"/>
        <w:numId w:val="1"/>
      </w:numPr>
      <w:spacing w:before="40" w:after="0" w:line="240" w:lineRule="auto"/>
      <w:jc w:val="thaiDistribute"/>
      <w:outlineLvl w:val="8"/>
    </w:pPr>
    <w:rPr>
      <w:rFonts w:ascii="Calibri Light" w:eastAsia="Times New Roman" w:hAnsi="Calibri Light" w:cs="Angsana New"/>
      <w:i/>
      <w:iCs/>
      <w:color w:val="272727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CFD"/>
  </w:style>
  <w:style w:type="paragraph" w:styleId="Footer">
    <w:name w:val="footer"/>
    <w:basedOn w:val="Normal"/>
    <w:link w:val="FooterChar"/>
    <w:uiPriority w:val="99"/>
    <w:unhideWhenUsed/>
    <w:rsid w:val="00D97C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CFD"/>
  </w:style>
  <w:style w:type="character" w:customStyle="1" w:styleId="Heading1Char">
    <w:name w:val="Heading 1 Char"/>
    <w:link w:val="Heading1"/>
    <w:uiPriority w:val="9"/>
    <w:rsid w:val="003E687E"/>
    <w:rPr>
      <w:rFonts w:ascii="TH Sarabun New" w:eastAsia="Calibri" w:hAnsi="TH Sarabun New" w:cs="TH Sarabun New"/>
      <w:color w:val="212121"/>
      <w:sz w:val="32"/>
      <w:szCs w:val="32"/>
      <w:shd w:val="clear" w:color="auto" w:fill="FFFFFF"/>
    </w:rPr>
  </w:style>
  <w:style w:type="character" w:customStyle="1" w:styleId="Heading2Char">
    <w:name w:val="Heading 2 Char"/>
    <w:link w:val="Heading2"/>
    <w:rsid w:val="00D36EB2"/>
    <w:rPr>
      <w:rFonts w:ascii="Angsana New" w:hAnsi="Angsana New" w:cs="Angsana New"/>
      <w:b/>
      <w:bCs/>
      <w:sz w:val="32"/>
      <w:szCs w:val="32"/>
    </w:rPr>
  </w:style>
  <w:style w:type="character" w:customStyle="1" w:styleId="Heading3Char">
    <w:name w:val="Heading 3 Char"/>
    <w:link w:val="Heading3"/>
    <w:rsid w:val="00D97CFD"/>
    <w:rPr>
      <w:rFonts w:ascii="TH Sarabun New" w:eastAsia="TH Sarabun New" w:hAnsi="TH Sarabun New" w:cs="TH Sarabun New"/>
      <w:sz w:val="32"/>
      <w:szCs w:val="32"/>
    </w:rPr>
  </w:style>
  <w:style w:type="character" w:customStyle="1" w:styleId="Heading4Char">
    <w:name w:val="Heading 4 Char"/>
    <w:link w:val="Heading4"/>
    <w:uiPriority w:val="9"/>
    <w:semiHidden/>
    <w:rsid w:val="00D97CFD"/>
    <w:rPr>
      <w:rFonts w:ascii="Calibri Light" w:eastAsia="Times New Roman" w:hAnsi="Calibri Light" w:cs="Angsana New"/>
      <w:i/>
      <w:iCs/>
      <w:color w:val="2F5496"/>
      <w:sz w:val="32"/>
      <w:szCs w:val="40"/>
    </w:rPr>
  </w:style>
  <w:style w:type="character" w:customStyle="1" w:styleId="Heading5Char">
    <w:name w:val="Heading 5 Char"/>
    <w:link w:val="Heading5"/>
    <w:rsid w:val="00D97CFD"/>
    <w:rPr>
      <w:rFonts w:ascii="TH Sarabun New" w:eastAsia="TH Sarabun New" w:hAnsi="TH Sarabun New" w:cs="TH Sarabun New"/>
      <w:b/>
      <w:bCs/>
      <w:sz w:val="32"/>
      <w:szCs w:val="32"/>
      <w:u w:val="single"/>
    </w:rPr>
  </w:style>
  <w:style w:type="character" w:customStyle="1" w:styleId="Heading6Char">
    <w:name w:val="Heading 6 Char"/>
    <w:link w:val="Heading6"/>
    <w:uiPriority w:val="9"/>
    <w:semiHidden/>
    <w:rsid w:val="00D97CFD"/>
    <w:rPr>
      <w:rFonts w:ascii="Calibri Light" w:eastAsia="Times New Roman" w:hAnsi="Calibri Light" w:cs="Angsana New"/>
      <w:color w:val="1F3763"/>
      <w:sz w:val="32"/>
      <w:szCs w:val="40"/>
    </w:rPr>
  </w:style>
  <w:style w:type="character" w:customStyle="1" w:styleId="Heading7Char">
    <w:name w:val="Heading 7 Char"/>
    <w:link w:val="Heading7"/>
    <w:uiPriority w:val="9"/>
    <w:semiHidden/>
    <w:rsid w:val="00D97CFD"/>
    <w:rPr>
      <w:rFonts w:ascii="Calibri" w:eastAsia="Times New Roman" w:hAnsi="Calibri" w:cs="TH Sarabun New"/>
      <w:sz w:val="24"/>
      <w:szCs w:val="30"/>
    </w:rPr>
  </w:style>
  <w:style w:type="character" w:customStyle="1" w:styleId="Heading8Char">
    <w:name w:val="Heading 8 Char"/>
    <w:link w:val="Heading8"/>
    <w:uiPriority w:val="9"/>
    <w:rsid w:val="00D97CFD"/>
    <w:rPr>
      <w:rFonts w:ascii="Calibri" w:eastAsia="Times New Roman" w:hAnsi="Calibri" w:cs="TH Sarabun New"/>
      <w:i/>
      <w:iCs/>
      <w:sz w:val="24"/>
      <w:szCs w:val="30"/>
    </w:rPr>
  </w:style>
  <w:style w:type="character" w:customStyle="1" w:styleId="Heading9Char">
    <w:name w:val="Heading 9 Char"/>
    <w:link w:val="Heading9"/>
    <w:uiPriority w:val="9"/>
    <w:semiHidden/>
    <w:rsid w:val="00D97CFD"/>
    <w:rPr>
      <w:rFonts w:ascii="Calibri Light" w:eastAsia="Times New Roman" w:hAnsi="Calibri Light" w:cs="Angsana New"/>
      <w:i/>
      <w:iCs/>
      <w:color w:val="272727"/>
      <w:sz w:val="21"/>
      <w:szCs w:val="26"/>
    </w:rPr>
  </w:style>
  <w:style w:type="paragraph" w:styleId="FootnoteText">
    <w:name w:val="footnote text"/>
    <w:basedOn w:val="Normal"/>
    <w:link w:val="FootnoteTextChar"/>
    <w:semiHidden/>
    <w:rsid w:val="00D97CFD"/>
    <w:pPr>
      <w:spacing w:after="0" w:line="240" w:lineRule="auto"/>
      <w:ind w:firstLine="720"/>
      <w:jc w:val="thaiDistribute"/>
    </w:pPr>
    <w:rPr>
      <w:rFonts w:ascii="TH Sarabun New" w:eastAsia="TH Sarabun New" w:hAnsi="TH Sarabun New" w:cs="TH Sarabun New"/>
      <w:sz w:val="32"/>
      <w:szCs w:val="20"/>
    </w:rPr>
  </w:style>
  <w:style w:type="character" w:customStyle="1" w:styleId="FootnoteTextChar">
    <w:name w:val="Footnote Text Char"/>
    <w:link w:val="FootnoteText"/>
    <w:semiHidden/>
    <w:rsid w:val="00D97CFD"/>
    <w:rPr>
      <w:rFonts w:ascii="TH Sarabun New" w:eastAsia="TH Sarabun New" w:hAnsi="TH Sarabun New" w:cs="TH Sarabun New"/>
      <w:sz w:val="32"/>
      <w:szCs w:val="20"/>
    </w:rPr>
  </w:style>
  <w:style w:type="paragraph" w:styleId="BodyText">
    <w:name w:val="Body Text"/>
    <w:basedOn w:val="Normal"/>
    <w:link w:val="BodyTextChar"/>
    <w:rsid w:val="00D97CFD"/>
    <w:pPr>
      <w:spacing w:after="0" w:line="240" w:lineRule="auto"/>
      <w:ind w:firstLine="720"/>
      <w:jc w:val="center"/>
    </w:pPr>
    <w:rPr>
      <w:rFonts w:ascii="Times New Roman" w:eastAsia="Times New Roman" w:hAnsi="Times New Roman" w:cs="TH Sarabun New"/>
      <w:b/>
      <w:bCs/>
      <w:sz w:val="32"/>
      <w:szCs w:val="32"/>
    </w:rPr>
  </w:style>
  <w:style w:type="character" w:customStyle="1" w:styleId="BodyTextChar">
    <w:name w:val="Body Text Char"/>
    <w:link w:val="BodyText"/>
    <w:rsid w:val="00D97CFD"/>
    <w:rPr>
      <w:rFonts w:ascii="Times New Roman" w:eastAsia="Times New Roman" w:hAnsi="Times New Roman" w:cs="TH Sarabun New"/>
      <w:b/>
      <w:bCs/>
      <w:sz w:val="32"/>
      <w:szCs w:val="32"/>
    </w:rPr>
  </w:style>
  <w:style w:type="character" w:styleId="PageNumber">
    <w:name w:val="page number"/>
    <w:basedOn w:val="DefaultParagraphFont"/>
    <w:rsid w:val="00D97CFD"/>
  </w:style>
  <w:style w:type="paragraph" w:styleId="BalloonText">
    <w:name w:val="Balloon Text"/>
    <w:basedOn w:val="Normal"/>
    <w:link w:val="BalloonTextChar"/>
    <w:uiPriority w:val="99"/>
    <w:semiHidden/>
    <w:unhideWhenUsed/>
    <w:rsid w:val="00D97CFD"/>
    <w:pPr>
      <w:spacing w:after="0" w:line="240" w:lineRule="auto"/>
      <w:ind w:firstLine="720"/>
      <w:jc w:val="thaiDistribute"/>
    </w:pPr>
    <w:rPr>
      <w:rFonts w:ascii="Tahoma" w:eastAsia="TH Sarabun New" w:hAnsi="Tahoma" w:cs="TH Sarabun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D97CFD"/>
    <w:rPr>
      <w:rFonts w:ascii="Tahoma" w:eastAsia="TH Sarabun New" w:hAnsi="Tahoma" w:cs="TH Sarabun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D97CFD"/>
    <w:pPr>
      <w:spacing w:after="0" w:line="240" w:lineRule="auto"/>
      <w:ind w:left="720" w:firstLine="720"/>
      <w:contextualSpacing/>
      <w:jc w:val="thaiDistribute"/>
    </w:pPr>
    <w:rPr>
      <w:rFonts w:ascii="TH Sarabun New" w:eastAsia="TH Sarabun New" w:hAnsi="TH Sarabun New" w:cs="TH Sarabun New"/>
      <w:sz w:val="32"/>
      <w:szCs w:val="35"/>
    </w:rPr>
  </w:style>
  <w:style w:type="table" w:styleId="TableGrid">
    <w:name w:val="Table Grid"/>
    <w:basedOn w:val="TableNormal"/>
    <w:uiPriority w:val="39"/>
    <w:rsid w:val="00D97CFD"/>
    <w:rPr>
      <w:rFonts w:cs="Angsana New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doi">
    <w:name w:val="doi"/>
    <w:basedOn w:val="DefaultParagraphFont"/>
    <w:rsid w:val="00D97CFD"/>
  </w:style>
  <w:style w:type="character" w:customStyle="1" w:styleId="value">
    <w:name w:val="value"/>
    <w:basedOn w:val="DefaultParagraphFont"/>
    <w:rsid w:val="00D97CFD"/>
  </w:style>
  <w:style w:type="character" w:customStyle="1" w:styleId="label13">
    <w:name w:val="label13"/>
    <w:basedOn w:val="DefaultParagraphFont"/>
    <w:rsid w:val="00D97CFD"/>
  </w:style>
  <w:style w:type="character" w:styleId="Strong">
    <w:name w:val="Strong"/>
    <w:uiPriority w:val="22"/>
    <w:qFormat/>
    <w:rsid w:val="00D97CFD"/>
    <w:rPr>
      <w:b/>
      <w:bCs/>
    </w:rPr>
  </w:style>
  <w:style w:type="paragraph" w:styleId="BodyTextIndent">
    <w:name w:val="Body Text Indent"/>
    <w:basedOn w:val="Normal"/>
    <w:link w:val="BodyTextIndentChar"/>
    <w:uiPriority w:val="99"/>
    <w:unhideWhenUsed/>
    <w:rsid w:val="00D97CFD"/>
    <w:pPr>
      <w:spacing w:after="120" w:line="240" w:lineRule="auto"/>
      <w:ind w:left="283" w:firstLine="720"/>
      <w:jc w:val="thaiDistribute"/>
    </w:pPr>
    <w:rPr>
      <w:rFonts w:ascii="TH Sarabun New" w:eastAsia="TH Sarabun New" w:hAnsi="TH Sarabun New" w:cs="TH Sarabun New"/>
      <w:sz w:val="32"/>
      <w:szCs w:val="35"/>
    </w:rPr>
  </w:style>
  <w:style w:type="character" w:customStyle="1" w:styleId="BodyTextIndentChar">
    <w:name w:val="Body Text Indent Char"/>
    <w:link w:val="BodyTextIndent"/>
    <w:uiPriority w:val="99"/>
    <w:rsid w:val="00D97CFD"/>
    <w:rPr>
      <w:rFonts w:ascii="TH Sarabun New" w:eastAsia="TH Sarabun New" w:hAnsi="TH Sarabun New" w:cs="TH Sarabun New"/>
      <w:sz w:val="32"/>
      <w:szCs w:val="35"/>
    </w:rPr>
  </w:style>
  <w:style w:type="paragraph" w:customStyle="1" w:styleId="MRefer">
    <w:name w:val="M_Refer"/>
    <w:basedOn w:val="Normal"/>
    <w:rsid w:val="00D97CFD"/>
    <w:pPr>
      <w:spacing w:after="0" w:line="340" w:lineRule="atLeast"/>
      <w:ind w:left="454" w:hanging="454"/>
      <w:jc w:val="both"/>
    </w:pPr>
    <w:rPr>
      <w:rFonts w:ascii="Times" w:eastAsia="SimSun" w:hAnsi="Times" w:cs="TH Sarabun New"/>
      <w:color w:val="000000"/>
      <w:sz w:val="24"/>
      <w:szCs w:val="20"/>
      <w:lang w:eastAsia="de-DE" w:bidi="ar-SA"/>
    </w:rPr>
  </w:style>
  <w:style w:type="paragraph" w:customStyle="1" w:styleId="Heading2LatinArial">
    <w:name w:val="Heading 2 + (Latin) Arial"/>
    <w:aliases w:val="(Complex) DilleniaUPC,(Latin) 9 pt,(Complex) 14 ......"/>
    <w:basedOn w:val="Normal"/>
    <w:rsid w:val="00D97CFD"/>
    <w:pPr>
      <w:spacing w:after="0" w:line="240" w:lineRule="auto"/>
      <w:ind w:firstLine="720"/>
      <w:jc w:val="thaiDistribute"/>
    </w:pPr>
    <w:rPr>
      <w:rFonts w:ascii="Arial" w:eastAsia="TH Sarabun New" w:hAnsi="Arial" w:cs="Arial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qFormat/>
    <w:rsid w:val="003528C3"/>
    <w:pPr>
      <w:jc w:val="center"/>
    </w:pPr>
    <w:rPr>
      <w:rFonts w:ascii="Angsana New" w:hAnsi="Angsana New" w:cs="Angsana New"/>
      <w:b/>
      <w:bCs/>
      <w:sz w:val="32"/>
      <w:szCs w:val="32"/>
    </w:rPr>
  </w:style>
  <w:style w:type="character" w:customStyle="1" w:styleId="TitleChar">
    <w:name w:val="Title Char"/>
    <w:link w:val="Title"/>
    <w:rsid w:val="003528C3"/>
    <w:rPr>
      <w:rFonts w:ascii="Angsana New" w:hAnsi="Angsana New" w:cs="Angsana New"/>
      <w:b/>
      <w:bCs/>
      <w:sz w:val="32"/>
      <w:szCs w:val="32"/>
    </w:rPr>
  </w:style>
  <w:style w:type="paragraph" w:customStyle="1" w:styleId="Head">
    <w:name w:val="Head"/>
    <w:basedOn w:val="Normal"/>
    <w:rsid w:val="00D97CFD"/>
    <w:pPr>
      <w:spacing w:after="0" w:line="240" w:lineRule="auto"/>
      <w:ind w:firstLine="720"/>
      <w:jc w:val="both"/>
    </w:pPr>
    <w:rPr>
      <w:rFonts w:ascii="CG Times (W1)" w:eastAsia="Times New Roman" w:hAnsi="CG Times (W1)" w:cs="Times New Roman"/>
      <w:spacing w:val="6"/>
      <w:szCs w:val="20"/>
      <w:lang w:val="en-GB" w:bidi="ar-SA"/>
    </w:rPr>
  </w:style>
  <w:style w:type="character" w:styleId="Emphasis">
    <w:name w:val="Emphasis"/>
    <w:uiPriority w:val="20"/>
    <w:qFormat/>
    <w:rsid w:val="00D97CFD"/>
    <w:rPr>
      <w:i/>
      <w:iCs/>
    </w:rPr>
  </w:style>
  <w:style w:type="paragraph" w:customStyle="1" w:styleId="Style5">
    <w:name w:val="Style5"/>
    <w:basedOn w:val="Normal"/>
    <w:link w:val="Style5Char"/>
    <w:autoRedefine/>
    <w:rsid w:val="00D97CFD"/>
    <w:pPr>
      <w:numPr>
        <w:ilvl w:val="1"/>
        <w:numId w:val="2"/>
      </w:numPr>
      <w:spacing w:after="0" w:line="276" w:lineRule="auto"/>
      <w:jc w:val="thaiDistribute"/>
    </w:pPr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Style5Char">
    <w:name w:val="Style5 Char"/>
    <w:link w:val="Style5"/>
    <w:rsid w:val="00D97CFD"/>
    <w:rPr>
      <w:rFonts w:ascii="TH SarabunPSK" w:eastAsia="Times New Roman" w:hAnsi="TH SarabunPSK" w:cs="TH SarabunPSK"/>
      <w:b/>
      <w:bCs/>
      <w:sz w:val="32"/>
      <w:szCs w:val="32"/>
    </w:rPr>
  </w:style>
  <w:style w:type="paragraph" w:customStyle="1" w:styleId="inTable">
    <w:name w:val="inTable"/>
    <w:basedOn w:val="Normal"/>
    <w:next w:val="Normal"/>
    <w:link w:val="inTableChar"/>
    <w:autoRedefine/>
    <w:qFormat/>
    <w:rsid w:val="00D97CFD"/>
    <w:pPr>
      <w:tabs>
        <w:tab w:val="left" w:pos="540"/>
        <w:tab w:val="left" w:pos="990"/>
        <w:tab w:val="left" w:pos="1080"/>
        <w:tab w:val="left" w:pos="1170"/>
        <w:tab w:val="left" w:pos="1530"/>
        <w:tab w:val="left" w:pos="1620"/>
      </w:tabs>
      <w:spacing w:after="0" w:line="240" w:lineRule="auto"/>
      <w:ind w:right="-50"/>
    </w:pPr>
    <w:rPr>
      <w:rFonts w:ascii="TH SarabunPSK" w:eastAsia="TH Sarabun New" w:hAnsi="TH SarabunPSK" w:cs="TH SarabunPSK"/>
      <w:sz w:val="32"/>
      <w:szCs w:val="32"/>
    </w:rPr>
  </w:style>
  <w:style w:type="character" w:customStyle="1" w:styleId="inTableChar">
    <w:name w:val="inTable Char"/>
    <w:link w:val="inTable"/>
    <w:rsid w:val="00D97CFD"/>
    <w:rPr>
      <w:rFonts w:ascii="TH SarabunPSK" w:eastAsia="TH Sarabun New" w:hAnsi="TH SarabunPSK" w:cs="TH SarabunPSK"/>
      <w:sz w:val="32"/>
      <w:szCs w:val="32"/>
    </w:rPr>
  </w:style>
  <w:style w:type="character" w:customStyle="1" w:styleId="ThesisChar">
    <w:name w:val="Thesis Char"/>
    <w:locked/>
    <w:rsid w:val="00D97CFD"/>
    <w:rPr>
      <w:szCs w:val="36"/>
    </w:rPr>
  </w:style>
  <w:style w:type="character" w:styleId="PlaceholderText">
    <w:name w:val="Placeholder Text"/>
    <w:uiPriority w:val="99"/>
    <w:semiHidden/>
    <w:rsid w:val="00D97CFD"/>
    <w:rPr>
      <w:color w:val="808080"/>
    </w:rPr>
  </w:style>
  <w:style w:type="paragraph" w:customStyle="1" w:styleId="Figure">
    <w:name w:val="Figure"/>
    <w:basedOn w:val="Normal"/>
    <w:link w:val="FigureChar"/>
    <w:qFormat/>
    <w:rsid w:val="00D97CFD"/>
    <w:pPr>
      <w:spacing w:after="0" w:line="240" w:lineRule="auto"/>
      <w:jc w:val="center"/>
    </w:pPr>
    <w:rPr>
      <w:rFonts w:ascii="TH SarabunPSK" w:eastAsia="TH Sarabun New" w:hAnsi="TH SarabunPSK" w:cs="TH SarabunPSK"/>
      <w:sz w:val="32"/>
      <w:szCs w:val="32"/>
    </w:rPr>
  </w:style>
  <w:style w:type="paragraph" w:customStyle="1" w:styleId="a">
    <w:name w:val="อ้างอิง"/>
    <w:basedOn w:val="inTable"/>
    <w:link w:val="Char"/>
    <w:qFormat/>
    <w:rsid w:val="00D97CFD"/>
    <w:pPr>
      <w:ind w:left="720" w:hanging="720"/>
    </w:pPr>
  </w:style>
  <w:style w:type="character" w:customStyle="1" w:styleId="FigureChar">
    <w:name w:val="Figure Char"/>
    <w:link w:val="Figure"/>
    <w:rsid w:val="00D97CFD"/>
    <w:rPr>
      <w:rFonts w:ascii="TH SarabunPSK" w:eastAsia="TH Sarabun New" w:hAnsi="TH SarabunPSK" w:cs="TH SarabunPSK"/>
      <w:sz w:val="32"/>
      <w:szCs w:val="32"/>
    </w:rPr>
  </w:style>
  <w:style w:type="character" w:customStyle="1" w:styleId="Char">
    <w:name w:val="อ้างอิง Char"/>
    <w:link w:val="a"/>
    <w:rsid w:val="00D97CFD"/>
    <w:rPr>
      <w:rFonts w:ascii="TH SarabunPSK" w:eastAsia="TH Sarabun New" w:hAnsi="TH SarabunPSK" w:cs="TH SarabunPSK"/>
      <w:sz w:val="32"/>
      <w:szCs w:val="32"/>
    </w:rPr>
  </w:style>
  <w:style w:type="character" w:styleId="Hyperlink">
    <w:name w:val="Hyperlink"/>
    <w:uiPriority w:val="99"/>
    <w:unhideWhenUsed/>
    <w:rsid w:val="00D97CFD"/>
    <w:rPr>
      <w:color w:val="0563C1"/>
      <w:u w:val="single"/>
    </w:rPr>
  </w:style>
  <w:style w:type="paragraph" w:styleId="Bibliography">
    <w:name w:val="Bibliography"/>
    <w:basedOn w:val="Normal"/>
    <w:next w:val="Normal"/>
    <w:uiPriority w:val="37"/>
    <w:unhideWhenUsed/>
    <w:rsid w:val="00D97CFD"/>
    <w:pPr>
      <w:spacing w:after="0" w:line="240" w:lineRule="auto"/>
    </w:pPr>
    <w:rPr>
      <w:rFonts w:ascii="Cordia New" w:eastAsia="Cordia New" w:hAnsi="Cordia New"/>
      <w:sz w:val="28"/>
      <w:szCs w:val="35"/>
    </w:rPr>
  </w:style>
  <w:style w:type="character" w:customStyle="1" w:styleId="1">
    <w:name w:val="การอ้างถึงที่ไม่ได้แก้ไข1"/>
    <w:uiPriority w:val="99"/>
    <w:semiHidden/>
    <w:unhideWhenUsed/>
    <w:rsid w:val="00D97CFD"/>
    <w:rPr>
      <w:color w:val="605E5C"/>
      <w:shd w:val="clear" w:color="auto" w:fill="E1DFDD"/>
    </w:rPr>
  </w:style>
  <w:style w:type="character" w:customStyle="1" w:styleId="2">
    <w:name w:val="การอ้างถึงที่ไม่ได้แก้ไข2"/>
    <w:uiPriority w:val="99"/>
    <w:semiHidden/>
    <w:unhideWhenUsed/>
    <w:rsid w:val="00D97CFD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D97CFD"/>
    <w:rPr>
      <w:color w:val="954F72"/>
      <w:u w:val="single"/>
    </w:rPr>
  </w:style>
  <w:style w:type="character" w:customStyle="1" w:styleId="fontstyle01">
    <w:name w:val="fontstyle01"/>
    <w:rsid w:val="00D97CFD"/>
    <w:rPr>
      <w:rFonts w:ascii="Browallia New" w:hAnsi="Browallia New" w:cs="Browallia New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UnresolvedMention1">
    <w:name w:val="Unresolved Mention1"/>
    <w:uiPriority w:val="99"/>
    <w:semiHidden/>
    <w:unhideWhenUsed/>
    <w:rsid w:val="007816C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528C3"/>
    <w:pPr>
      <w:spacing w:after="200" w:line="240" w:lineRule="auto"/>
    </w:pPr>
    <w:rPr>
      <w:i/>
      <w:iCs/>
      <w:color w:val="44546A"/>
      <w:sz w:val="18"/>
      <w:szCs w:val="22"/>
    </w:rPr>
  </w:style>
  <w:style w:type="paragraph" w:styleId="TableofFigures">
    <w:name w:val="table of figures"/>
    <w:aliases w:val="สารบัญ"/>
    <w:basedOn w:val="Normal"/>
    <w:next w:val="Normal"/>
    <w:uiPriority w:val="99"/>
    <w:unhideWhenUsed/>
    <w:rsid w:val="00D36EB2"/>
    <w:pPr>
      <w:spacing w:after="0"/>
    </w:pPr>
    <w:rPr>
      <w:rFonts w:ascii="Angsana New" w:hAnsi="Angsana New"/>
      <w:sz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36EB2"/>
    <w:pPr>
      <w:keepLines/>
      <w:spacing w:before="240"/>
      <w:jc w:val="left"/>
      <w:outlineLvl w:val="9"/>
    </w:pPr>
    <w:rPr>
      <w:rFonts w:ascii="Calibri Light" w:eastAsia="Times New Roman" w:hAnsi="Calibri Light"/>
      <w:b/>
      <w:bCs/>
      <w:color w:val="2F5496"/>
      <w:sz w:val="40"/>
      <w:szCs w:val="40"/>
      <w:cs/>
    </w:rPr>
  </w:style>
  <w:style w:type="paragraph" w:styleId="TOC1">
    <w:name w:val="toc 1"/>
    <w:basedOn w:val="Normal"/>
    <w:next w:val="Normal"/>
    <w:autoRedefine/>
    <w:uiPriority w:val="39"/>
    <w:unhideWhenUsed/>
    <w:rsid w:val="00D36EB2"/>
    <w:pPr>
      <w:spacing w:after="100"/>
    </w:pPr>
    <w:rPr>
      <w:rFonts w:ascii="Angsana New" w:hAnsi="Angsana New"/>
      <w:b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EB2"/>
    <w:pPr>
      <w:tabs>
        <w:tab w:val="right" w:pos="9350"/>
      </w:tabs>
      <w:spacing w:after="100" w:line="240" w:lineRule="auto"/>
      <w:ind w:left="216"/>
    </w:pPr>
    <w:rPr>
      <w:rFonts w:ascii="Angsana New" w:hAnsi="Angsana New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36EB2"/>
    <w:pPr>
      <w:spacing w:after="100"/>
      <w:ind w:left="440"/>
    </w:pPr>
    <w:rPr>
      <w:rFonts w:eastAsia="Times New Roman" w:cs="Times New Roman"/>
      <w:sz w:val="28"/>
      <w:cs/>
    </w:rPr>
  </w:style>
  <w:style w:type="character" w:styleId="UnresolvedMention">
    <w:name w:val="Unresolved Mention"/>
    <w:uiPriority w:val="99"/>
    <w:semiHidden/>
    <w:unhideWhenUsed/>
    <w:rsid w:val="00587F77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587F77"/>
  </w:style>
  <w:style w:type="character" w:styleId="CommentReference">
    <w:name w:val="annotation reference"/>
    <w:uiPriority w:val="99"/>
    <w:semiHidden/>
    <w:unhideWhenUsed/>
    <w:rsid w:val="008D1B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D1B7D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link w:val="CommentText"/>
    <w:uiPriority w:val="99"/>
    <w:semiHidden/>
    <w:rsid w:val="008D1B7D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D1B7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8D1B7D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semiHidden/>
    <w:unhideWhenUsed/>
    <w:rsid w:val="004D5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wdyuqq">
    <w:name w:val="wdyuqq"/>
    <w:basedOn w:val="DefaultParagraphFont"/>
    <w:rsid w:val="009500D8"/>
  </w:style>
  <w:style w:type="numbering" w:customStyle="1" w:styleId="NoList1">
    <w:name w:val="No List1"/>
    <w:next w:val="NoList"/>
    <w:uiPriority w:val="99"/>
    <w:semiHidden/>
    <w:unhideWhenUsed/>
    <w:rsid w:val="00BF66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9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8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11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9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0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01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32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94786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196313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474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316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782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821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3769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9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1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2.bin"/><Relationship Id="rId671" Type="http://schemas.openxmlformats.org/officeDocument/2006/relationships/oleObject" Target="embeddings/oleObject331.bin"/><Relationship Id="rId21" Type="http://schemas.openxmlformats.org/officeDocument/2006/relationships/oleObject" Target="embeddings/oleObject3.bin"/><Relationship Id="rId324" Type="http://schemas.openxmlformats.org/officeDocument/2006/relationships/image" Target="media/image162.wmf"/><Relationship Id="rId531" Type="http://schemas.openxmlformats.org/officeDocument/2006/relationships/oleObject" Target="embeddings/oleObject262.bin"/><Relationship Id="rId629" Type="http://schemas.openxmlformats.org/officeDocument/2006/relationships/image" Target="media/image321.wmf"/><Relationship Id="rId170" Type="http://schemas.openxmlformats.org/officeDocument/2006/relationships/oleObject" Target="embeddings/oleObject83.bin"/><Relationship Id="rId268" Type="http://schemas.openxmlformats.org/officeDocument/2006/relationships/image" Target="media/image133.wmf"/><Relationship Id="rId475" Type="http://schemas.openxmlformats.org/officeDocument/2006/relationships/image" Target="media/image241.wmf"/><Relationship Id="rId682" Type="http://schemas.openxmlformats.org/officeDocument/2006/relationships/image" Target="media/image346.png"/><Relationship Id="rId32" Type="http://schemas.openxmlformats.org/officeDocument/2006/relationships/image" Target="media/image23.wmf"/><Relationship Id="rId128" Type="http://schemas.openxmlformats.org/officeDocument/2006/relationships/oleObject" Target="embeddings/oleObject58.bin"/><Relationship Id="rId335" Type="http://schemas.openxmlformats.org/officeDocument/2006/relationships/image" Target="media/image169.png"/><Relationship Id="rId542" Type="http://schemas.openxmlformats.org/officeDocument/2006/relationships/image" Target="media/image274.wmf"/><Relationship Id="rId181" Type="http://schemas.openxmlformats.org/officeDocument/2006/relationships/image" Target="media/image92.wmf"/><Relationship Id="rId402" Type="http://schemas.openxmlformats.org/officeDocument/2006/relationships/oleObject" Target="embeddings/oleObject196.bin"/><Relationship Id="rId279" Type="http://schemas.openxmlformats.org/officeDocument/2006/relationships/image" Target="media/image138.wmf"/><Relationship Id="rId486" Type="http://schemas.openxmlformats.org/officeDocument/2006/relationships/oleObject" Target="embeddings/oleObject239.bin"/><Relationship Id="rId43" Type="http://schemas.openxmlformats.org/officeDocument/2006/relationships/image" Target="media/image28.wmf"/><Relationship Id="rId139" Type="http://schemas.openxmlformats.org/officeDocument/2006/relationships/image" Target="media/image73.wmf"/><Relationship Id="rId346" Type="http://schemas.openxmlformats.org/officeDocument/2006/relationships/oleObject" Target="embeddings/oleObject170.bin"/><Relationship Id="rId553" Type="http://schemas.openxmlformats.org/officeDocument/2006/relationships/image" Target="media/image279.wmf"/><Relationship Id="rId192" Type="http://schemas.openxmlformats.org/officeDocument/2006/relationships/image" Target="media/image98.wmf"/><Relationship Id="rId206" Type="http://schemas.openxmlformats.org/officeDocument/2006/relationships/image" Target="media/image105.wmf"/><Relationship Id="rId413" Type="http://schemas.openxmlformats.org/officeDocument/2006/relationships/oleObject" Target="embeddings/oleObject202.bin"/><Relationship Id="rId497" Type="http://schemas.openxmlformats.org/officeDocument/2006/relationships/image" Target="media/image251.wmf"/><Relationship Id="rId620" Type="http://schemas.openxmlformats.org/officeDocument/2006/relationships/image" Target="media/image313.png"/><Relationship Id="rId357" Type="http://schemas.openxmlformats.org/officeDocument/2006/relationships/image" Target="media/image182.png"/><Relationship Id="rId54" Type="http://schemas.openxmlformats.org/officeDocument/2006/relationships/oleObject" Target="embeddings/oleObject20.bin"/><Relationship Id="rId217" Type="http://schemas.openxmlformats.org/officeDocument/2006/relationships/oleObject" Target="embeddings/oleObject107.bin"/><Relationship Id="rId564" Type="http://schemas.openxmlformats.org/officeDocument/2006/relationships/image" Target="media/image286.wmf"/><Relationship Id="rId424" Type="http://schemas.openxmlformats.org/officeDocument/2006/relationships/image" Target="media/image216.wmf"/><Relationship Id="rId631" Type="http://schemas.openxmlformats.org/officeDocument/2006/relationships/image" Target="media/image322.wmf"/><Relationship Id="rId270" Type="http://schemas.openxmlformats.org/officeDocument/2006/relationships/image" Target="media/image134.wmf"/><Relationship Id="rId65" Type="http://schemas.openxmlformats.org/officeDocument/2006/relationships/image" Target="media/image39.wmf"/><Relationship Id="rId130" Type="http://schemas.openxmlformats.org/officeDocument/2006/relationships/oleObject" Target="embeddings/oleObject59.bin"/><Relationship Id="rId368" Type="http://schemas.openxmlformats.org/officeDocument/2006/relationships/image" Target="media/image190.wmf"/><Relationship Id="rId575" Type="http://schemas.openxmlformats.org/officeDocument/2006/relationships/oleObject" Target="embeddings/oleObject283.bin"/><Relationship Id="rId228" Type="http://schemas.openxmlformats.org/officeDocument/2006/relationships/oleObject" Target="embeddings/oleObject113.bin"/><Relationship Id="rId435" Type="http://schemas.openxmlformats.org/officeDocument/2006/relationships/oleObject" Target="embeddings/oleObject213.bin"/><Relationship Id="rId642" Type="http://schemas.openxmlformats.org/officeDocument/2006/relationships/oleObject" Target="embeddings/oleObject314.bin"/><Relationship Id="rId281" Type="http://schemas.openxmlformats.org/officeDocument/2006/relationships/oleObject" Target="embeddings/oleObject142.bin"/><Relationship Id="rId502" Type="http://schemas.openxmlformats.org/officeDocument/2006/relationships/image" Target="media/image253.wmf"/><Relationship Id="rId76" Type="http://schemas.openxmlformats.org/officeDocument/2006/relationships/image" Target="media/image44.wmf"/><Relationship Id="rId141" Type="http://schemas.openxmlformats.org/officeDocument/2006/relationships/image" Target="media/image74.png"/><Relationship Id="rId379" Type="http://schemas.openxmlformats.org/officeDocument/2006/relationships/oleObject" Target="embeddings/oleObject183.bin"/><Relationship Id="rId586" Type="http://schemas.openxmlformats.org/officeDocument/2006/relationships/image" Target="media/image297.wmf"/><Relationship Id="rId7" Type="http://schemas.openxmlformats.org/officeDocument/2006/relationships/webSettings" Target="webSettings.xml"/><Relationship Id="rId239" Type="http://schemas.openxmlformats.org/officeDocument/2006/relationships/image" Target="media/image119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36.png"/><Relationship Id="rId292" Type="http://schemas.openxmlformats.org/officeDocument/2006/relationships/image" Target="media/image143.wmf"/><Relationship Id="rId306" Type="http://schemas.openxmlformats.org/officeDocument/2006/relationships/image" Target="media/image153.wmf"/><Relationship Id="rId87" Type="http://schemas.openxmlformats.org/officeDocument/2006/relationships/oleObject" Target="embeddings/oleObject37.bin"/><Relationship Id="rId513" Type="http://schemas.openxmlformats.org/officeDocument/2006/relationships/oleObject" Target="embeddings/oleObject253.bin"/><Relationship Id="rId597" Type="http://schemas.openxmlformats.org/officeDocument/2006/relationships/image" Target="media/image302.wmf"/><Relationship Id="rId152" Type="http://schemas.openxmlformats.org/officeDocument/2006/relationships/image" Target="media/image79.wmf"/><Relationship Id="rId457" Type="http://schemas.openxmlformats.org/officeDocument/2006/relationships/oleObject" Target="embeddings/oleObject224.bin"/><Relationship Id="rId664" Type="http://schemas.openxmlformats.org/officeDocument/2006/relationships/oleObject" Target="embeddings/oleObject324.bin"/><Relationship Id="rId14" Type="http://schemas.openxmlformats.org/officeDocument/2006/relationships/oleObject" Target="embeddings/oleObject2.bin"/><Relationship Id="rId317" Type="http://schemas.openxmlformats.org/officeDocument/2006/relationships/oleObject" Target="embeddings/oleObject158.bin"/><Relationship Id="rId524" Type="http://schemas.openxmlformats.org/officeDocument/2006/relationships/image" Target="media/image265.wmf"/><Relationship Id="rId98" Type="http://schemas.openxmlformats.org/officeDocument/2006/relationships/oleObject" Target="embeddings/oleObject43.bin"/><Relationship Id="rId163" Type="http://schemas.openxmlformats.org/officeDocument/2006/relationships/image" Target="media/image84.wmf"/><Relationship Id="rId370" Type="http://schemas.openxmlformats.org/officeDocument/2006/relationships/image" Target="media/image191.wmf"/><Relationship Id="rId230" Type="http://schemas.openxmlformats.org/officeDocument/2006/relationships/oleObject" Target="embeddings/oleObject114.bin"/><Relationship Id="rId468" Type="http://schemas.openxmlformats.org/officeDocument/2006/relationships/oleObject" Target="embeddings/oleObject230.bin"/><Relationship Id="rId675" Type="http://schemas.openxmlformats.org/officeDocument/2006/relationships/image" Target="media/image342.png"/><Relationship Id="rId25" Type="http://schemas.openxmlformats.org/officeDocument/2006/relationships/oleObject" Target="embeddings/oleObject5.bin"/><Relationship Id="rId328" Type="http://schemas.openxmlformats.org/officeDocument/2006/relationships/image" Target="media/image165.wmf"/><Relationship Id="rId535" Type="http://schemas.openxmlformats.org/officeDocument/2006/relationships/oleObject" Target="embeddings/oleObject264.bin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84.bin"/><Relationship Id="rId602" Type="http://schemas.openxmlformats.org/officeDocument/2006/relationships/image" Target="media/image304.wmf"/><Relationship Id="rId241" Type="http://schemas.openxmlformats.org/officeDocument/2006/relationships/oleObject" Target="embeddings/oleObject121.bin"/><Relationship Id="rId479" Type="http://schemas.openxmlformats.org/officeDocument/2006/relationships/image" Target="media/image243.wmf"/><Relationship Id="rId686" Type="http://schemas.openxmlformats.org/officeDocument/2006/relationships/fontTable" Target="fontTable.xml"/><Relationship Id="rId36" Type="http://schemas.openxmlformats.org/officeDocument/2006/relationships/image" Target="media/image25.wmf"/><Relationship Id="rId339" Type="http://schemas.openxmlformats.org/officeDocument/2006/relationships/image" Target="media/image171.png"/><Relationship Id="rId546" Type="http://schemas.openxmlformats.org/officeDocument/2006/relationships/oleObject" Target="embeddings/oleObject270.bin"/><Relationship Id="rId101" Type="http://schemas.openxmlformats.org/officeDocument/2006/relationships/image" Target="media/image56.wmf"/><Relationship Id="rId185" Type="http://schemas.openxmlformats.org/officeDocument/2006/relationships/oleObject" Target="embeddings/oleObject90.bin"/><Relationship Id="rId406" Type="http://schemas.openxmlformats.org/officeDocument/2006/relationships/oleObject" Target="embeddings/oleObject198.bin"/><Relationship Id="rId392" Type="http://schemas.openxmlformats.org/officeDocument/2006/relationships/image" Target="media/image202.wmf"/><Relationship Id="rId613" Type="http://schemas.openxmlformats.org/officeDocument/2006/relationships/oleObject" Target="embeddings/oleObject303.bin"/><Relationship Id="rId252" Type="http://schemas.openxmlformats.org/officeDocument/2006/relationships/image" Target="media/image125.wmf"/><Relationship Id="rId47" Type="http://schemas.openxmlformats.org/officeDocument/2006/relationships/image" Target="media/image30.wmf"/><Relationship Id="rId112" Type="http://schemas.openxmlformats.org/officeDocument/2006/relationships/image" Target="media/image62.wmf"/><Relationship Id="rId557" Type="http://schemas.openxmlformats.org/officeDocument/2006/relationships/image" Target="media/image281.png"/><Relationship Id="rId196" Type="http://schemas.openxmlformats.org/officeDocument/2006/relationships/image" Target="media/image100.wmf"/><Relationship Id="rId417" Type="http://schemas.openxmlformats.org/officeDocument/2006/relationships/oleObject" Target="embeddings/oleObject204.bin"/><Relationship Id="rId624" Type="http://schemas.openxmlformats.org/officeDocument/2006/relationships/image" Target="media/image317.png"/><Relationship Id="rId263" Type="http://schemas.openxmlformats.org/officeDocument/2006/relationships/oleObject" Target="embeddings/oleObject132.bin"/><Relationship Id="rId470" Type="http://schemas.openxmlformats.org/officeDocument/2006/relationships/oleObject" Target="embeddings/oleObject231.bin"/><Relationship Id="rId58" Type="http://schemas.openxmlformats.org/officeDocument/2006/relationships/oleObject" Target="embeddings/oleObject22.bin"/><Relationship Id="rId123" Type="http://schemas.openxmlformats.org/officeDocument/2006/relationships/oleObject" Target="embeddings/oleObject55.bin"/><Relationship Id="rId330" Type="http://schemas.openxmlformats.org/officeDocument/2006/relationships/image" Target="media/image166.wmf"/><Relationship Id="rId568" Type="http://schemas.openxmlformats.org/officeDocument/2006/relationships/image" Target="media/image288.wmf"/><Relationship Id="rId428" Type="http://schemas.openxmlformats.org/officeDocument/2006/relationships/image" Target="media/image218.wmf"/><Relationship Id="rId635" Type="http://schemas.openxmlformats.org/officeDocument/2006/relationships/image" Target="media/image324.wmf"/><Relationship Id="rId274" Type="http://schemas.openxmlformats.org/officeDocument/2006/relationships/oleObject" Target="embeddings/oleObject138.bin"/><Relationship Id="rId481" Type="http://schemas.openxmlformats.org/officeDocument/2006/relationships/image" Target="media/image244.wmf"/><Relationship Id="rId69" Type="http://schemas.openxmlformats.org/officeDocument/2006/relationships/image" Target="media/image41.wmf"/><Relationship Id="rId134" Type="http://schemas.openxmlformats.org/officeDocument/2006/relationships/oleObject" Target="embeddings/oleObject62.bin"/><Relationship Id="rId579" Type="http://schemas.openxmlformats.org/officeDocument/2006/relationships/oleObject" Target="embeddings/oleObject285.bin"/><Relationship Id="rId341" Type="http://schemas.openxmlformats.org/officeDocument/2006/relationships/oleObject" Target="embeddings/oleObject168.bin"/><Relationship Id="rId439" Type="http://schemas.openxmlformats.org/officeDocument/2006/relationships/image" Target="media/image223.wmf"/><Relationship Id="rId646" Type="http://schemas.openxmlformats.org/officeDocument/2006/relationships/image" Target="media/image330.png"/><Relationship Id="rId201" Type="http://schemas.openxmlformats.org/officeDocument/2006/relationships/oleObject" Target="embeddings/oleObject98.bin"/><Relationship Id="rId285" Type="http://schemas.openxmlformats.org/officeDocument/2006/relationships/image" Target="media/image140.wmf"/><Relationship Id="rId506" Type="http://schemas.openxmlformats.org/officeDocument/2006/relationships/oleObject" Target="embeddings/oleObject250.bin"/><Relationship Id="rId492" Type="http://schemas.openxmlformats.org/officeDocument/2006/relationships/image" Target="media/image249.wmf"/><Relationship Id="rId145" Type="http://schemas.openxmlformats.org/officeDocument/2006/relationships/oleObject" Target="embeddings/oleObject69.bin"/><Relationship Id="rId352" Type="http://schemas.openxmlformats.org/officeDocument/2006/relationships/oleObject" Target="embeddings/oleObject172.bin"/><Relationship Id="rId212" Type="http://schemas.openxmlformats.org/officeDocument/2006/relationships/image" Target="media/image108.wmf"/><Relationship Id="rId254" Type="http://schemas.openxmlformats.org/officeDocument/2006/relationships/image" Target="media/image126.wmf"/><Relationship Id="rId657" Type="http://schemas.openxmlformats.org/officeDocument/2006/relationships/oleObject" Target="embeddings/oleObject318.bin"/><Relationship Id="rId49" Type="http://schemas.openxmlformats.org/officeDocument/2006/relationships/image" Target="media/image31.wmf"/><Relationship Id="rId114" Type="http://schemas.openxmlformats.org/officeDocument/2006/relationships/image" Target="media/image63.wmf"/><Relationship Id="rId296" Type="http://schemas.openxmlformats.org/officeDocument/2006/relationships/image" Target="media/image146.jpeg"/><Relationship Id="rId461" Type="http://schemas.openxmlformats.org/officeDocument/2006/relationships/oleObject" Target="embeddings/oleObject226.bin"/><Relationship Id="rId517" Type="http://schemas.openxmlformats.org/officeDocument/2006/relationships/image" Target="media/image262.wmf"/><Relationship Id="rId559" Type="http://schemas.openxmlformats.org/officeDocument/2006/relationships/image" Target="media/image283.png"/><Relationship Id="rId60" Type="http://schemas.openxmlformats.org/officeDocument/2006/relationships/oleObject" Target="embeddings/oleObject23.bin"/><Relationship Id="rId156" Type="http://schemas.openxmlformats.org/officeDocument/2006/relationships/image" Target="media/image81.wmf"/><Relationship Id="rId198" Type="http://schemas.openxmlformats.org/officeDocument/2006/relationships/image" Target="media/image101.wmf"/><Relationship Id="rId321" Type="http://schemas.openxmlformats.org/officeDocument/2006/relationships/oleObject" Target="embeddings/oleObject160.bin"/><Relationship Id="rId363" Type="http://schemas.openxmlformats.org/officeDocument/2006/relationships/oleObject" Target="embeddings/oleObject175.bin"/><Relationship Id="rId419" Type="http://schemas.openxmlformats.org/officeDocument/2006/relationships/oleObject" Target="embeddings/oleObject205.bin"/><Relationship Id="rId570" Type="http://schemas.openxmlformats.org/officeDocument/2006/relationships/image" Target="media/image289.wmf"/><Relationship Id="rId626" Type="http://schemas.openxmlformats.org/officeDocument/2006/relationships/image" Target="media/image319.png"/><Relationship Id="rId223" Type="http://schemas.openxmlformats.org/officeDocument/2006/relationships/image" Target="media/image112.wmf"/><Relationship Id="rId430" Type="http://schemas.openxmlformats.org/officeDocument/2006/relationships/image" Target="media/image219.wmf"/><Relationship Id="rId668" Type="http://schemas.openxmlformats.org/officeDocument/2006/relationships/oleObject" Target="embeddings/oleObject328.bin"/><Relationship Id="rId18" Type="http://schemas.openxmlformats.org/officeDocument/2006/relationships/image" Target="media/image15.png"/><Relationship Id="rId265" Type="http://schemas.openxmlformats.org/officeDocument/2006/relationships/oleObject" Target="embeddings/oleObject133.bin"/><Relationship Id="rId472" Type="http://schemas.openxmlformats.org/officeDocument/2006/relationships/oleObject" Target="embeddings/oleObject232.bin"/><Relationship Id="rId528" Type="http://schemas.openxmlformats.org/officeDocument/2006/relationships/image" Target="media/image267.wmf"/><Relationship Id="rId125" Type="http://schemas.openxmlformats.org/officeDocument/2006/relationships/oleObject" Target="embeddings/oleObject57.bin"/><Relationship Id="rId167" Type="http://schemas.openxmlformats.org/officeDocument/2006/relationships/image" Target="media/image86.wmf"/><Relationship Id="rId332" Type="http://schemas.openxmlformats.org/officeDocument/2006/relationships/image" Target="media/image167.wmf"/><Relationship Id="rId374" Type="http://schemas.openxmlformats.org/officeDocument/2006/relationships/image" Target="media/image193.wmf"/><Relationship Id="rId581" Type="http://schemas.openxmlformats.org/officeDocument/2006/relationships/oleObject" Target="embeddings/oleObject286.bin"/><Relationship Id="rId71" Type="http://schemas.openxmlformats.org/officeDocument/2006/relationships/oleObject" Target="embeddings/oleObject29.bin"/><Relationship Id="rId234" Type="http://schemas.openxmlformats.org/officeDocument/2006/relationships/oleObject" Target="embeddings/oleObject116.bin"/><Relationship Id="rId637" Type="http://schemas.openxmlformats.org/officeDocument/2006/relationships/image" Target="media/image325.wmf"/><Relationship Id="rId679" Type="http://schemas.openxmlformats.org/officeDocument/2006/relationships/image" Target="media/image345.wmf"/><Relationship Id="rId2" Type="http://schemas.openxmlformats.org/officeDocument/2006/relationships/customXml" Target="../customXml/item2.xml"/><Relationship Id="rId29" Type="http://schemas.openxmlformats.org/officeDocument/2006/relationships/oleObject" Target="embeddings/oleObject7.bin"/><Relationship Id="rId276" Type="http://schemas.openxmlformats.org/officeDocument/2006/relationships/oleObject" Target="embeddings/oleObject139.bin"/><Relationship Id="rId441" Type="http://schemas.openxmlformats.org/officeDocument/2006/relationships/image" Target="media/image224.wmf"/><Relationship Id="rId483" Type="http://schemas.openxmlformats.org/officeDocument/2006/relationships/image" Target="media/image245.wmf"/><Relationship Id="rId539" Type="http://schemas.openxmlformats.org/officeDocument/2006/relationships/oleObject" Target="embeddings/oleObject266.bin"/><Relationship Id="rId40" Type="http://schemas.openxmlformats.org/officeDocument/2006/relationships/image" Target="media/image27.wmf"/><Relationship Id="rId136" Type="http://schemas.openxmlformats.org/officeDocument/2006/relationships/oleObject" Target="embeddings/oleObject63.bin"/><Relationship Id="rId178" Type="http://schemas.openxmlformats.org/officeDocument/2006/relationships/oleObject" Target="embeddings/oleObject87.bin"/><Relationship Id="rId301" Type="http://schemas.openxmlformats.org/officeDocument/2006/relationships/oleObject" Target="embeddings/oleObject151.bin"/><Relationship Id="rId343" Type="http://schemas.openxmlformats.org/officeDocument/2006/relationships/oleObject" Target="embeddings/oleObject169.bin"/><Relationship Id="rId550" Type="http://schemas.openxmlformats.org/officeDocument/2006/relationships/oleObject" Target="embeddings/oleObject272.bin"/><Relationship Id="rId82" Type="http://schemas.openxmlformats.org/officeDocument/2006/relationships/image" Target="media/image47.wmf"/><Relationship Id="rId203" Type="http://schemas.openxmlformats.org/officeDocument/2006/relationships/oleObject" Target="embeddings/oleObject99.bin"/><Relationship Id="rId385" Type="http://schemas.openxmlformats.org/officeDocument/2006/relationships/oleObject" Target="embeddings/oleObject186.bin"/><Relationship Id="rId592" Type="http://schemas.openxmlformats.org/officeDocument/2006/relationships/oleObject" Target="embeddings/oleObject292.bin"/><Relationship Id="rId606" Type="http://schemas.openxmlformats.org/officeDocument/2006/relationships/image" Target="media/image306.wmf"/><Relationship Id="rId648" Type="http://schemas.openxmlformats.org/officeDocument/2006/relationships/image" Target="media/image332.png"/><Relationship Id="rId245" Type="http://schemas.openxmlformats.org/officeDocument/2006/relationships/oleObject" Target="embeddings/oleObject123.bin"/><Relationship Id="rId287" Type="http://schemas.openxmlformats.org/officeDocument/2006/relationships/image" Target="media/image141.wmf"/><Relationship Id="rId410" Type="http://schemas.openxmlformats.org/officeDocument/2006/relationships/image" Target="media/image209.wmf"/><Relationship Id="rId452" Type="http://schemas.openxmlformats.org/officeDocument/2006/relationships/image" Target="media/image229.wmf"/><Relationship Id="rId494" Type="http://schemas.openxmlformats.org/officeDocument/2006/relationships/oleObject" Target="embeddings/oleObject244.bin"/><Relationship Id="rId508" Type="http://schemas.openxmlformats.org/officeDocument/2006/relationships/oleObject" Target="embeddings/oleObject251.bin"/><Relationship Id="rId105" Type="http://schemas.openxmlformats.org/officeDocument/2006/relationships/image" Target="media/image58.png"/><Relationship Id="rId147" Type="http://schemas.openxmlformats.org/officeDocument/2006/relationships/oleObject" Target="embeddings/oleObject70.bin"/><Relationship Id="rId312" Type="http://schemas.openxmlformats.org/officeDocument/2006/relationships/image" Target="media/image156.wmf"/><Relationship Id="rId354" Type="http://schemas.openxmlformats.org/officeDocument/2006/relationships/oleObject" Target="embeddings/oleObject173.bin"/><Relationship Id="rId51" Type="http://schemas.openxmlformats.org/officeDocument/2006/relationships/image" Target="media/image32.wmf"/><Relationship Id="rId93" Type="http://schemas.openxmlformats.org/officeDocument/2006/relationships/image" Target="media/image52.wmf"/><Relationship Id="rId189" Type="http://schemas.openxmlformats.org/officeDocument/2006/relationships/oleObject" Target="embeddings/oleObject92.bin"/><Relationship Id="rId396" Type="http://schemas.openxmlformats.org/officeDocument/2006/relationships/oleObject" Target="embeddings/oleObject192.bin"/><Relationship Id="rId561" Type="http://schemas.openxmlformats.org/officeDocument/2006/relationships/oleObject" Target="embeddings/oleObject276.bin"/><Relationship Id="rId617" Type="http://schemas.openxmlformats.org/officeDocument/2006/relationships/oleObject" Target="embeddings/oleObject305.bin"/><Relationship Id="rId659" Type="http://schemas.openxmlformats.org/officeDocument/2006/relationships/oleObject" Target="embeddings/oleObject319.bin"/><Relationship Id="rId214" Type="http://schemas.openxmlformats.org/officeDocument/2006/relationships/oleObject" Target="embeddings/oleObject105.bin"/><Relationship Id="rId256" Type="http://schemas.openxmlformats.org/officeDocument/2006/relationships/image" Target="media/image127.wmf"/><Relationship Id="rId298" Type="http://schemas.openxmlformats.org/officeDocument/2006/relationships/oleObject" Target="embeddings/oleObject150.bin"/><Relationship Id="rId421" Type="http://schemas.openxmlformats.org/officeDocument/2006/relationships/oleObject" Target="embeddings/oleObject206.bin"/><Relationship Id="rId463" Type="http://schemas.openxmlformats.org/officeDocument/2006/relationships/oleObject" Target="embeddings/oleObject227.bin"/><Relationship Id="rId519" Type="http://schemas.openxmlformats.org/officeDocument/2006/relationships/image" Target="media/image263.wmf"/><Relationship Id="rId670" Type="http://schemas.openxmlformats.org/officeDocument/2006/relationships/oleObject" Target="embeddings/oleObject330.bin"/><Relationship Id="rId116" Type="http://schemas.openxmlformats.org/officeDocument/2006/relationships/image" Target="media/image64.wmf"/><Relationship Id="rId158" Type="http://schemas.openxmlformats.org/officeDocument/2006/relationships/oleObject" Target="embeddings/oleObject76.bin"/><Relationship Id="rId323" Type="http://schemas.openxmlformats.org/officeDocument/2006/relationships/oleObject" Target="embeddings/oleObject161.bin"/><Relationship Id="rId530" Type="http://schemas.openxmlformats.org/officeDocument/2006/relationships/image" Target="media/image268.wmf"/><Relationship Id="rId20" Type="http://schemas.openxmlformats.org/officeDocument/2006/relationships/image" Target="media/image17.wmf"/><Relationship Id="rId62" Type="http://schemas.openxmlformats.org/officeDocument/2006/relationships/oleObject" Target="embeddings/oleObject24.bin"/><Relationship Id="rId365" Type="http://schemas.openxmlformats.org/officeDocument/2006/relationships/oleObject" Target="embeddings/oleObject176.bin"/><Relationship Id="rId572" Type="http://schemas.openxmlformats.org/officeDocument/2006/relationships/image" Target="media/image290.wmf"/><Relationship Id="rId628" Type="http://schemas.openxmlformats.org/officeDocument/2006/relationships/oleObject" Target="embeddings/oleObject307.bin"/><Relationship Id="rId225" Type="http://schemas.openxmlformats.org/officeDocument/2006/relationships/image" Target="media/image113.wmf"/><Relationship Id="rId267" Type="http://schemas.openxmlformats.org/officeDocument/2006/relationships/oleObject" Target="embeddings/oleObject134.bin"/><Relationship Id="rId432" Type="http://schemas.openxmlformats.org/officeDocument/2006/relationships/image" Target="media/image220.wmf"/><Relationship Id="rId474" Type="http://schemas.openxmlformats.org/officeDocument/2006/relationships/oleObject" Target="embeddings/oleObject233.bin"/><Relationship Id="rId127" Type="http://schemas.openxmlformats.org/officeDocument/2006/relationships/image" Target="media/image69.wmf"/><Relationship Id="rId681" Type="http://schemas.openxmlformats.org/officeDocument/2006/relationships/hyperlink" Target="https://doi.org/10.1016/S0925-2312(03)00372-2" TargetMode="External"/><Relationship Id="rId31" Type="http://schemas.openxmlformats.org/officeDocument/2006/relationships/oleObject" Target="embeddings/oleObject8.bin"/><Relationship Id="rId73" Type="http://schemas.openxmlformats.org/officeDocument/2006/relationships/oleObject" Target="embeddings/oleObject30.bin"/><Relationship Id="rId169" Type="http://schemas.openxmlformats.org/officeDocument/2006/relationships/oleObject" Target="embeddings/oleObject82.bin"/><Relationship Id="rId334" Type="http://schemas.openxmlformats.org/officeDocument/2006/relationships/image" Target="media/image168.png"/><Relationship Id="rId376" Type="http://schemas.openxmlformats.org/officeDocument/2006/relationships/image" Target="media/image194.wmf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7.bin"/><Relationship Id="rId639" Type="http://schemas.openxmlformats.org/officeDocument/2006/relationships/image" Target="media/image326.wmf"/><Relationship Id="rId4" Type="http://schemas.openxmlformats.org/officeDocument/2006/relationships/numbering" Target="numbering.xml"/><Relationship Id="rId180" Type="http://schemas.openxmlformats.org/officeDocument/2006/relationships/oleObject" Target="embeddings/oleObject88.bin"/><Relationship Id="rId236" Type="http://schemas.openxmlformats.org/officeDocument/2006/relationships/oleObject" Target="embeddings/oleObject118.bin"/><Relationship Id="rId278" Type="http://schemas.openxmlformats.org/officeDocument/2006/relationships/oleObject" Target="embeddings/oleObject140.bin"/><Relationship Id="rId401" Type="http://schemas.openxmlformats.org/officeDocument/2006/relationships/oleObject" Target="embeddings/oleObject195.bin"/><Relationship Id="rId443" Type="http://schemas.openxmlformats.org/officeDocument/2006/relationships/image" Target="media/image225.wmf"/><Relationship Id="rId650" Type="http://schemas.openxmlformats.org/officeDocument/2006/relationships/image" Target="media/image334.wmf"/><Relationship Id="rId303" Type="http://schemas.openxmlformats.org/officeDocument/2006/relationships/image" Target="media/image151.wmf"/><Relationship Id="rId485" Type="http://schemas.openxmlformats.org/officeDocument/2006/relationships/image" Target="media/image246.wmf"/><Relationship Id="rId42" Type="http://schemas.openxmlformats.org/officeDocument/2006/relationships/oleObject" Target="embeddings/oleObject14.bin"/><Relationship Id="rId84" Type="http://schemas.openxmlformats.org/officeDocument/2006/relationships/image" Target="media/image48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75.wmf"/><Relationship Id="rId387" Type="http://schemas.openxmlformats.org/officeDocument/2006/relationships/oleObject" Target="embeddings/oleObject187.bin"/><Relationship Id="rId510" Type="http://schemas.openxmlformats.org/officeDocument/2006/relationships/oleObject" Target="embeddings/oleObject252.bin"/><Relationship Id="rId552" Type="http://schemas.openxmlformats.org/officeDocument/2006/relationships/oleObject" Target="embeddings/oleObject273.bin"/><Relationship Id="rId594" Type="http://schemas.openxmlformats.org/officeDocument/2006/relationships/oleObject" Target="embeddings/oleObject293.bin"/><Relationship Id="rId608" Type="http://schemas.openxmlformats.org/officeDocument/2006/relationships/image" Target="media/image307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4.bin"/><Relationship Id="rId412" Type="http://schemas.openxmlformats.org/officeDocument/2006/relationships/image" Target="media/image210.wmf"/><Relationship Id="rId107" Type="http://schemas.openxmlformats.org/officeDocument/2006/relationships/oleObject" Target="embeddings/oleObject47.bin"/><Relationship Id="rId289" Type="http://schemas.openxmlformats.org/officeDocument/2006/relationships/image" Target="media/image142.wmf"/><Relationship Id="rId454" Type="http://schemas.openxmlformats.org/officeDocument/2006/relationships/image" Target="media/image230.png"/><Relationship Id="rId496" Type="http://schemas.openxmlformats.org/officeDocument/2006/relationships/oleObject" Target="embeddings/oleObject245.bin"/><Relationship Id="rId661" Type="http://schemas.openxmlformats.org/officeDocument/2006/relationships/oleObject" Target="embeddings/oleObject321.bin"/><Relationship Id="rId11" Type="http://schemas.openxmlformats.org/officeDocument/2006/relationships/header" Target="header1.xml"/><Relationship Id="rId53" Type="http://schemas.openxmlformats.org/officeDocument/2006/relationships/image" Target="media/image33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57.wmf"/><Relationship Id="rId356" Type="http://schemas.openxmlformats.org/officeDocument/2006/relationships/oleObject" Target="embeddings/oleObject174.bin"/><Relationship Id="rId398" Type="http://schemas.openxmlformats.org/officeDocument/2006/relationships/oleObject" Target="embeddings/oleObject193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7.bin"/><Relationship Id="rId619" Type="http://schemas.openxmlformats.org/officeDocument/2006/relationships/oleObject" Target="embeddings/oleObject306.bin"/><Relationship Id="rId95" Type="http://schemas.openxmlformats.org/officeDocument/2006/relationships/image" Target="media/image53.wmf"/><Relationship Id="rId160" Type="http://schemas.openxmlformats.org/officeDocument/2006/relationships/oleObject" Target="embeddings/oleObject77.bin"/><Relationship Id="rId216" Type="http://schemas.openxmlformats.org/officeDocument/2006/relationships/image" Target="media/image109.wmf"/><Relationship Id="rId423" Type="http://schemas.openxmlformats.org/officeDocument/2006/relationships/oleObject" Target="embeddings/oleObject207.bin"/><Relationship Id="rId258" Type="http://schemas.openxmlformats.org/officeDocument/2006/relationships/image" Target="media/image128.wmf"/><Relationship Id="rId465" Type="http://schemas.openxmlformats.org/officeDocument/2006/relationships/image" Target="media/image236.wmf"/><Relationship Id="rId630" Type="http://schemas.openxmlformats.org/officeDocument/2006/relationships/oleObject" Target="embeddings/oleObject308.bin"/><Relationship Id="rId672" Type="http://schemas.openxmlformats.org/officeDocument/2006/relationships/oleObject" Target="embeddings/oleObject332.bin"/><Relationship Id="rId22" Type="http://schemas.openxmlformats.org/officeDocument/2006/relationships/image" Target="media/image18.wmf"/><Relationship Id="rId64" Type="http://schemas.openxmlformats.org/officeDocument/2006/relationships/oleObject" Target="embeddings/oleObject25.bin"/><Relationship Id="rId118" Type="http://schemas.openxmlformats.org/officeDocument/2006/relationships/image" Target="media/image65.wmf"/><Relationship Id="rId325" Type="http://schemas.openxmlformats.org/officeDocument/2006/relationships/oleObject" Target="embeddings/oleObject162.bin"/><Relationship Id="rId367" Type="http://schemas.openxmlformats.org/officeDocument/2006/relationships/oleObject" Target="embeddings/oleObject177.bin"/><Relationship Id="rId532" Type="http://schemas.openxmlformats.org/officeDocument/2006/relationships/image" Target="media/image269.wmf"/><Relationship Id="rId574" Type="http://schemas.openxmlformats.org/officeDocument/2006/relationships/image" Target="media/image291.wmf"/><Relationship Id="rId171" Type="http://schemas.openxmlformats.org/officeDocument/2006/relationships/image" Target="media/image87.wmf"/><Relationship Id="rId227" Type="http://schemas.openxmlformats.org/officeDocument/2006/relationships/image" Target="media/image114.wmf"/><Relationship Id="rId269" Type="http://schemas.openxmlformats.org/officeDocument/2006/relationships/oleObject" Target="embeddings/oleObject135.bin"/><Relationship Id="rId434" Type="http://schemas.openxmlformats.org/officeDocument/2006/relationships/image" Target="media/image221.wmf"/><Relationship Id="rId476" Type="http://schemas.openxmlformats.org/officeDocument/2006/relationships/oleObject" Target="embeddings/oleObject234.bin"/><Relationship Id="rId641" Type="http://schemas.openxmlformats.org/officeDocument/2006/relationships/image" Target="media/image327.wmf"/><Relationship Id="rId683" Type="http://schemas.openxmlformats.org/officeDocument/2006/relationships/image" Target="media/image347.png"/><Relationship Id="rId33" Type="http://schemas.openxmlformats.org/officeDocument/2006/relationships/oleObject" Target="embeddings/oleObject9.bin"/><Relationship Id="rId129" Type="http://schemas.openxmlformats.org/officeDocument/2006/relationships/image" Target="media/image70.wmf"/><Relationship Id="rId280" Type="http://schemas.openxmlformats.org/officeDocument/2006/relationships/oleObject" Target="embeddings/oleObject141.bin"/><Relationship Id="rId336" Type="http://schemas.openxmlformats.org/officeDocument/2006/relationships/oleObject" Target="embeddings/oleObject166.bin"/><Relationship Id="rId501" Type="http://schemas.openxmlformats.org/officeDocument/2006/relationships/oleObject" Target="embeddings/oleObject248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1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9.bin"/><Relationship Id="rId378" Type="http://schemas.openxmlformats.org/officeDocument/2006/relationships/image" Target="media/image195.wmf"/><Relationship Id="rId403" Type="http://schemas.openxmlformats.org/officeDocument/2006/relationships/image" Target="media/image206.wmf"/><Relationship Id="rId585" Type="http://schemas.openxmlformats.org/officeDocument/2006/relationships/oleObject" Target="embeddings/oleObject288.bin"/><Relationship Id="rId6" Type="http://schemas.openxmlformats.org/officeDocument/2006/relationships/settings" Target="setting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26.wmf"/><Relationship Id="rId487" Type="http://schemas.openxmlformats.org/officeDocument/2006/relationships/image" Target="media/image247.wmf"/><Relationship Id="rId610" Type="http://schemas.openxmlformats.org/officeDocument/2006/relationships/image" Target="media/image308.wmf"/><Relationship Id="rId652" Type="http://schemas.openxmlformats.org/officeDocument/2006/relationships/image" Target="media/image335.png"/><Relationship Id="rId291" Type="http://schemas.openxmlformats.org/officeDocument/2006/relationships/oleObject" Target="embeddings/oleObject148.bin"/><Relationship Id="rId305" Type="http://schemas.openxmlformats.org/officeDocument/2006/relationships/image" Target="media/image152.png"/><Relationship Id="rId347" Type="http://schemas.openxmlformats.org/officeDocument/2006/relationships/image" Target="media/image176.png"/><Relationship Id="rId512" Type="http://schemas.openxmlformats.org/officeDocument/2006/relationships/image" Target="media/image259.wmf"/><Relationship Id="rId44" Type="http://schemas.openxmlformats.org/officeDocument/2006/relationships/oleObject" Target="embeddings/oleObject15.bin"/><Relationship Id="rId86" Type="http://schemas.openxmlformats.org/officeDocument/2006/relationships/image" Target="media/image49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88.bin"/><Relationship Id="rId554" Type="http://schemas.openxmlformats.org/officeDocument/2006/relationships/oleObject" Target="embeddings/oleObject274.bin"/><Relationship Id="rId596" Type="http://schemas.openxmlformats.org/officeDocument/2006/relationships/oleObject" Target="embeddings/oleObject294.bin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5.bin"/><Relationship Id="rId414" Type="http://schemas.openxmlformats.org/officeDocument/2006/relationships/image" Target="media/image211.wmf"/><Relationship Id="rId456" Type="http://schemas.openxmlformats.org/officeDocument/2006/relationships/image" Target="media/image232.wmf"/><Relationship Id="rId498" Type="http://schemas.openxmlformats.org/officeDocument/2006/relationships/oleObject" Target="embeddings/oleObject246.bin"/><Relationship Id="rId621" Type="http://schemas.openxmlformats.org/officeDocument/2006/relationships/image" Target="media/image314.png"/><Relationship Id="rId663" Type="http://schemas.openxmlformats.org/officeDocument/2006/relationships/oleObject" Target="embeddings/oleObject323.bin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48.bin"/><Relationship Id="rId260" Type="http://schemas.openxmlformats.org/officeDocument/2006/relationships/image" Target="media/image129.wmf"/><Relationship Id="rId316" Type="http://schemas.openxmlformats.org/officeDocument/2006/relationships/image" Target="media/image158.wmf"/><Relationship Id="rId523" Type="http://schemas.openxmlformats.org/officeDocument/2006/relationships/oleObject" Target="embeddings/oleObject258.bin"/><Relationship Id="rId55" Type="http://schemas.openxmlformats.org/officeDocument/2006/relationships/image" Target="media/image34.wmf"/><Relationship Id="rId97" Type="http://schemas.openxmlformats.org/officeDocument/2006/relationships/image" Target="media/image54.wmf"/><Relationship Id="rId120" Type="http://schemas.openxmlformats.org/officeDocument/2006/relationships/image" Target="media/image66.wmf"/><Relationship Id="rId358" Type="http://schemas.openxmlformats.org/officeDocument/2006/relationships/image" Target="media/image183.png"/><Relationship Id="rId565" Type="http://schemas.openxmlformats.org/officeDocument/2006/relationships/oleObject" Target="embeddings/oleObject278.bin"/><Relationship Id="rId162" Type="http://schemas.openxmlformats.org/officeDocument/2006/relationships/oleObject" Target="embeddings/oleObject78.bin"/><Relationship Id="rId218" Type="http://schemas.openxmlformats.org/officeDocument/2006/relationships/image" Target="media/image110.wmf"/><Relationship Id="rId425" Type="http://schemas.openxmlformats.org/officeDocument/2006/relationships/oleObject" Target="embeddings/oleObject208.bin"/><Relationship Id="rId467" Type="http://schemas.openxmlformats.org/officeDocument/2006/relationships/image" Target="media/image237.wmf"/><Relationship Id="rId632" Type="http://schemas.openxmlformats.org/officeDocument/2006/relationships/oleObject" Target="embeddings/oleObject309.bin"/><Relationship Id="rId271" Type="http://schemas.openxmlformats.org/officeDocument/2006/relationships/oleObject" Target="embeddings/oleObject136.bin"/><Relationship Id="rId674" Type="http://schemas.openxmlformats.org/officeDocument/2006/relationships/image" Target="media/image341.png"/><Relationship Id="rId24" Type="http://schemas.openxmlformats.org/officeDocument/2006/relationships/image" Target="media/image19.wmf"/><Relationship Id="rId66" Type="http://schemas.openxmlformats.org/officeDocument/2006/relationships/oleObject" Target="embeddings/oleObject26.bin"/><Relationship Id="rId131" Type="http://schemas.openxmlformats.org/officeDocument/2006/relationships/oleObject" Target="embeddings/oleObject60.bin"/><Relationship Id="rId327" Type="http://schemas.openxmlformats.org/officeDocument/2006/relationships/image" Target="media/image164.png"/><Relationship Id="rId369" Type="http://schemas.openxmlformats.org/officeDocument/2006/relationships/oleObject" Target="embeddings/oleObject178.bin"/><Relationship Id="rId534" Type="http://schemas.openxmlformats.org/officeDocument/2006/relationships/image" Target="media/image270.wmf"/><Relationship Id="rId576" Type="http://schemas.openxmlformats.org/officeDocument/2006/relationships/image" Target="media/image292.wmf"/><Relationship Id="rId173" Type="http://schemas.openxmlformats.org/officeDocument/2006/relationships/image" Target="media/image88.wmf"/><Relationship Id="rId229" Type="http://schemas.openxmlformats.org/officeDocument/2006/relationships/image" Target="media/image115.wmf"/><Relationship Id="rId380" Type="http://schemas.openxmlformats.org/officeDocument/2006/relationships/image" Target="media/image196.wmf"/><Relationship Id="rId436" Type="http://schemas.openxmlformats.org/officeDocument/2006/relationships/oleObject" Target="embeddings/oleObject214.bin"/><Relationship Id="rId601" Type="http://schemas.openxmlformats.org/officeDocument/2006/relationships/oleObject" Target="embeddings/oleObject297.bin"/><Relationship Id="rId643" Type="http://schemas.openxmlformats.org/officeDocument/2006/relationships/image" Target="media/image328.wmf"/><Relationship Id="rId240" Type="http://schemas.openxmlformats.org/officeDocument/2006/relationships/oleObject" Target="embeddings/oleObject120.bin"/><Relationship Id="rId478" Type="http://schemas.openxmlformats.org/officeDocument/2006/relationships/oleObject" Target="embeddings/oleObject235.bin"/><Relationship Id="rId685" Type="http://schemas.openxmlformats.org/officeDocument/2006/relationships/header" Target="header2.xml"/><Relationship Id="rId35" Type="http://schemas.openxmlformats.org/officeDocument/2006/relationships/oleObject" Target="embeddings/oleObject10.bin"/><Relationship Id="rId77" Type="http://schemas.openxmlformats.org/officeDocument/2006/relationships/oleObject" Target="embeddings/oleObject32.bin"/><Relationship Id="rId100" Type="http://schemas.openxmlformats.org/officeDocument/2006/relationships/oleObject" Target="embeddings/oleObject44.bin"/><Relationship Id="rId282" Type="http://schemas.openxmlformats.org/officeDocument/2006/relationships/image" Target="media/image139.wmf"/><Relationship Id="rId338" Type="http://schemas.openxmlformats.org/officeDocument/2006/relationships/oleObject" Target="embeddings/oleObject167.bin"/><Relationship Id="rId503" Type="http://schemas.openxmlformats.org/officeDocument/2006/relationships/oleObject" Target="embeddings/oleObject249.bin"/><Relationship Id="rId545" Type="http://schemas.openxmlformats.org/officeDocument/2006/relationships/image" Target="media/image275.wmf"/><Relationship Id="rId587" Type="http://schemas.openxmlformats.org/officeDocument/2006/relationships/oleObject" Target="embeddings/oleObject289.bin"/><Relationship Id="rId8" Type="http://schemas.openxmlformats.org/officeDocument/2006/relationships/footnotes" Target="footnotes.xml"/><Relationship Id="rId142" Type="http://schemas.openxmlformats.org/officeDocument/2006/relationships/image" Target="media/image75.wmf"/><Relationship Id="rId184" Type="http://schemas.openxmlformats.org/officeDocument/2006/relationships/image" Target="media/image94.wmf"/><Relationship Id="rId391" Type="http://schemas.openxmlformats.org/officeDocument/2006/relationships/oleObject" Target="embeddings/oleObject189.bin"/><Relationship Id="rId405" Type="http://schemas.openxmlformats.org/officeDocument/2006/relationships/image" Target="media/image207.wmf"/><Relationship Id="rId447" Type="http://schemas.openxmlformats.org/officeDocument/2006/relationships/image" Target="media/image227.wmf"/><Relationship Id="rId612" Type="http://schemas.openxmlformats.org/officeDocument/2006/relationships/image" Target="media/image309.wmf"/><Relationship Id="rId251" Type="http://schemas.openxmlformats.org/officeDocument/2006/relationships/oleObject" Target="embeddings/oleObject126.bin"/><Relationship Id="rId489" Type="http://schemas.openxmlformats.org/officeDocument/2006/relationships/oleObject" Target="embeddings/oleObject241.bin"/><Relationship Id="rId654" Type="http://schemas.openxmlformats.org/officeDocument/2006/relationships/image" Target="media/image337.wmf"/><Relationship Id="rId46" Type="http://schemas.openxmlformats.org/officeDocument/2006/relationships/oleObject" Target="embeddings/oleObject16.bin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3.bin"/><Relationship Id="rId349" Type="http://schemas.openxmlformats.org/officeDocument/2006/relationships/oleObject" Target="embeddings/oleObject171.bin"/><Relationship Id="rId514" Type="http://schemas.openxmlformats.org/officeDocument/2006/relationships/image" Target="media/image260.png"/><Relationship Id="rId556" Type="http://schemas.openxmlformats.org/officeDocument/2006/relationships/oleObject" Target="embeddings/oleObject275.bin"/><Relationship Id="rId88" Type="http://schemas.openxmlformats.org/officeDocument/2006/relationships/image" Target="media/image50.wmf"/><Relationship Id="rId111" Type="http://schemas.openxmlformats.org/officeDocument/2006/relationships/oleObject" Target="embeddings/oleObject49.bin"/><Relationship Id="rId153" Type="http://schemas.openxmlformats.org/officeDocument/2006/relationships/oleObject" Target="embeddings/oleObject73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image" Target="media/image185.png"/><Relationship Id="rId416" Type="http://schemas.openxmlformats.org/officeDocument/2006/relationships/image" Target="media/image212.wmf"/><Relationship Id="rId598" Type="http://schemas.openxmlformats.org/officeDocument/2006/relationships/oleObject" Target="embeddings/oleObject295.bin"/><Relationship Id="rId220" Type="http://schemas.openxmlformats.org/officeDocument/2006/relationships/image" Target="media/image111.wmf"/><Relationship Id="rId458" Type="http://schemas.openxmlformats.org/officeDocument/2006/relationships/image" Target="media/image233.wmf"/><Relationship Id="rId623" Type="http://schemas.openxmlformats.org/officeDocument/2006/relationships/image" Target="media/image316.png"/><Relationship Id="rId665" Type="http://schemas.openxmlformats.org/officeDocument/2006/relationships/oleObject" Target="embeddings/oleObject325.bin"/><Relationship Id="rId15" Type="http://schemas.openxmlformats.org/officeDocument/2006/relationships/image" Target="media/image12.png"/><Relationship Id="rId57" Type="http://schemas.openxmlformats.org/officeDocument/2006/relationships/image" Target="media/image35.wmf"/><Relationship Id="rId262" Type="http://schemas.openxmlformats.org/officeDocument/2006/relationships/image" Target="media/image130.wmf"/><Relationship Id="rId318" Type="http://schemas.openxmlformats.org/officeDocument/2006/relationships/image" Target="media/image159.wmf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79.bin"/><Relationship Id="rId99" Type="http://schemas.openxmlformats.org/officeDocument/2006/relationships/image" Target="media/image55.wmf"/><Relationship Id="rId122" Type="http://schemas.openxmlformats.org/officeDocument/2006/relationships/image" Target="media/image67.wmf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179.bin"/><Relationship Id="rId427" Type="http://schemas.openxmlformats.org/officeDocument/2006/relationships/oleObject" Target="embeddings/oleObject209.bin"/><Relationship Id="rId469" Type="http://schemas.openxmlformats.org/officeDocument/2006/relationships/image" Target="media/image238.wmf"/><Relationship Id="rId634" Type="http://schemas.openxmlformats.org/officeDocument/2006/relationships/oleObject" Target="embeddings/oleObject310.bin"/><Relationship Id="rId676" Type="http://schemas.openxmlformats.org/officeDocument/2006/relationships/image" Target="media/image343.png"/><Relationship Id="rId26" Type="http://schemas.openxmlformats.org/officeDocument/2006/relationships/image" Target="media/image20.wmf"/><Relationship Id="rId231" Type="http://schemas.openxmlformats.org/officeDocument/2006/relationships/image" Target="media/image116.wmf"/><Relationship Id="rId273" Type="http://schemas.openxmlformats.org/officeDocument/2006/relationships/oleObject" Target="embeddings/oleObject137.bin"/><Relationship Id="rId329" Type="http://schemas.openxmlformats.org/officeDocument/2006/relationships/oleObject" Target="embeddings/oleObject163.bin"/><Relationship Id="rId480" Type="http://schemas.openxmlformats.org/officeDocument/2006/relationships/oleObject" Target="embeddings/oleObject236.bin"/><Relationship Id="rId536" Type="http://schemas.openxmlformats.org/officeDocument/2006/relationships/image" Target="media/image271.wmf"/><Relationship Id="rId68" Type="http://schemas.openxmlformats.org/officeDocument/2006/relationships/oleObject" Target="embeddings/oleObject27.bin"/><Relationship Id="rId133" Type="http://schemas.openxmlformats.org/officeDocument/2006/relationships/oleObject" Target="embeddings/oleObject61.bin"/><Relationship Id="rId175" Type="http://schemas.openxmlformats.org/officeDocument/2006/relationships/image" Target="media/image89.wmf"/><Relationship Id="rId340" Type="http://schemas.openxmlformats.org/officeDocument/2006/relationships/image" Target="media/image172.wmf"/><Relationship Id="rId578" Type="http://schemas.openxmlformats.org/officeDocument/2006/relationships/image" Target="media/image293.wmf"/><Relationship Id="rId200" Type="http://schemas.openxmlformats.org/officeDocument/2006/relationships/image" Target="media/image102.wmf"/><Relationship Id="rId382" Type="http://schemas.openxmlformats.org/officeDocument/2006/relationships/image" Target="media/image197.wmf"/><Relationship Id="rId438" Type="http://schemas.openxmlformats.org/officeDocument/2006/relationships/oleObject" Target="embeddings/oleObject215.bin"/><Relationship Id="rId603" Type="http://schemas.openxmlformats.org/officeDocument/2006/relationships/oleObject" Target="embeddings/oleObject298.bin"/><Relationship Id="rId645" Type="http://schemas.openxmlformats.org/officeDocument/2006/relationships/image" Target="media/image329.png"/><Relationship Id="rId687" Type="http://schemas.openxmlformats.org/officeDocument/2006/relationships/theme" Target="theme/theme1.xml"/><Relationship Id="rId242" Type="http://schemas.openxmlformats.org/officeDocument/2006/relationships/image" Target="media/image120.wmf"/><Relationship Id="rId284" Type="http://schemas.openxmlformats.org/officeDocument/2006/relationships/oleObject" Target="embeddings/oleObject144.bin"/><Relationship Id="rId491" Type="http://schemas.openxmlformats.org/officeDocument/2006/relationships/oleObject" Target="embeddings/oleObject242.bin"/><Relationship Id="rId505" Type="http://schemas.openxmlformats.org/officeDocument/2006/relationships/image" Target="media/image255.wmf"/><Relationship Id="rId37" Type="http://schemas.openxmlformats.org/officeDocument/2006/relationships/oleObject" Target="embeddings/oleObject11.bin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5.bin"/><Relationship Id="rId144" Type="http://schemas.openxmlformats.org/officeDocument/2006/relationships/oleObject" Target="embeddings/oleObject68.bin"/><Relationship Id="rId547" Type="http://schemas.openxmlformats.org/officeDocument/2006/relationships/image" Target="media/image276.wmf"/><Relationship Id="rId589" Type="http://schemas.openxmlformats.org/officeDocument/2006/relationships/image" Target="media/image298.wmf"/><Relationship Id="rId90" Type="http://schemas.openxmlformats.org/officeDocument/2006/relationships/image" Target="media/image51.wmf"/><Relationship Id="rId186" Type="http://schemas.openxmlformats.org/officeDocument/2006/relationships/image" Target="media/image95.wmf"/><Relationship Id="rId351" Type="http://schemas.openxmlformats.org/officeDocument/2006/relationships/image" Target="media/image179.wmf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9.bin"/><Relationship Id="rId449" Type="http://schemas.openxmlformats.org/officeDocument/2006/relationships/oleObject" Target="embeddings/oleObject221.bin"/><Relationship Id="rId614" Type="http://schemas.openxmlformats.org/officeDocument/2006/relationships/image" Target="media/image310.wmf"/><Relationship Id="rId656" Type="http://schemas.openxmlformats.org/officeDocument/2006/relationships/image" Target="media/image338.png"/><Relationship Id="rId211" Type="http://schemas.openxmlformats.org/officeDocument/2006/relationships/oleObject" Target="embeddings/oleObject103.bin"/><Relationship Id="rId253" Type="http://schemas.openxmlformats.org/officeDocument/2006/relationships/oleObject" Target="embeddings/oleObject127.bin"/><Relationship Id="rId295" Type="http://schemas.openxmlformats.org/officeDocument/2006/relationships/image" Target="media/image145.png"/><Relationship Id="rId309" Type="http://schemas.openxmlformats.org/officeDocument/2006/relationships/oleObject" Target="embeddings/oleObject154.bin"/><Relationship Id="rId460" Type="http://schemas.openxmlformats.org/officeDocument/2006/relationships/image" Target="media/image234.wmf"/><Relationship Id="rId516" Type="http://schemas.openxmlformats.org/officeDocument/2006/relationships/oleObject" Target="embeddings/oleObject254.bin"/><Relationship Id="rId48" Type="http://schemas.openxmlformats.org/officeDocument/2006/relationships/oleObject" Target="embeddings/oleObject17.bin"/><Relationship Id="rId113" Type="http://schemas.openxmlformats.org/officeDocument/2006/relationships/oleObject" Target="embeddings/oleObject50.bin"/><Relationship Id="rId320" Type="http://schemas.openxmlformats.org/officeDocument/2006/relationships/image" Target="media/image160.wmf"/><Relationship Id="rId558" Type="http://schemas.openxmlformats.org/officeDocument/2006/relationships/image" Target="media/image282.png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87.wmf"/><Relationship Id="rId418" Type="http://schemas.openxmlformats.org/officeDocument/2006/relationships/image" Target="media/image213.wmf"/><Relationship Id="rId625" Type="http://schemas.openxmlformats.org/officeDocument/2006/relationships/image" Target="media/image318.png"/><Relationship Id="rId222" Type="http://schemas.openxmlformats.org/officeDocument/2006/relationships/oleObject" Target="embeddings/oleObject110.bin"/><Relationship Id="rId264" Type="http://schemas.openxmlformats.org/officeDocument/2006/relationships/image" Target="media/image131.wmf"/><Relationship Id="rId471" Type="http://schemas.openxmlformats.org/officeDocument/2006/relationships/image" Target="media/image239.wmf"/><Relationship Id="rId667" Type="http://schemas.openxmlformats.org/officeDocument/2006/relationships/oleObject" Target="embeddings/oleObject327.bin"/><Relationship Id="rId17" Type="http://schemas.openxmlformats.org/officeDocument/2006/relationships/image" Target="media/image14.png"/><Relationship Id="rId59" Type="http://schemas.openxmlformats.org/officeDocument/2006/relationships/image" Target="media/image36.wmf"/><Relationship Id="rId124" Type="http://schemas.openxmlformats.org/officeDocument/2006/relationships/oleObject" Target="embeddings/oleObject56.bin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0.bin"/><Relationship Id="rId70" Type="http://schemas.openxmlformats.org/officeDocument/2006/relationships/oleObject" Target="embeddings/oleObject28.bin"/><Relationship Id="rId166" Type="http://schemas.openxmlformats.org/officeDocument/2006/relationships/oleObject" Target="embeddings/oleObject80.bin"/><Relationship Id="rId331" Type="http://schemas.openxmlformats.org/officeDocument/2006/relationships/oleObject" Target="embeddings/oleObject164.bin"/><Relationship Id="rId373" Type="http://schemas.openxmlformats.org/officeDocument/2006/relationships/oleObject" Target="embeddings/oleObject180.bin"/><Relationship Id="rId429" Type="http://schemas.openxmlformats.org/officeDocument/2006/relationships/oleObject" Target="embeddings/oleObject210.bin"/><Relationship Id="rId580" Type="http://schemas.openxmlformats.org/officeDocument/2006/relationships/image" Target="media/image294.wmf"/><Relationship Id="rId636" Type="http://schemas.openxmlformats.org/officeDocument/2006/relationships/oleObject" Target="embeddings/oleObject311.bin"/><Relationship Id="rId1" Type="http://schemas.openxmlformats.org/officeDocument/2006/relationships/customXml" Target="../customXml/item1.xml"/><Relationship Id="rId233" Type="http://schemas.openxmlformats.org/officeDocument/2006/relationships/image" Target="media/image117.wmf"/><Relationship Id="rId440" Type="http://schemas.openxmlformats.org/officeDocument/2006/relationships/oleObject" Target="embeddings/oleObject216.bin"/><Relationship Id="rId678" Type="http://schemas.openxmlformats.org/officeDocument/2006/relationships/oleObject" Target="embeddings/oleObject333.bin"/><Relationship Id="rId28" Type="http://schemas.openxmlformats.org/officeDocument/2006/relationships/image" Target="media/image21.wmf"/><Relationship Id="rId275" Type="http://schemas.openxmlformats.org/officeDocument/2006/relationships/image" Target="media/image136.wmf"/><Relationship Id="rId300" Type="http://schemas.openxmlformats.org/officeDocument/2006/relationships/image" Target="media/image149.wmf"/><Relationship Id="rId482" Type="http://schemas.openxmlformats.org/officeDocument/2006/relationships/oleObject" Target="embeddings/oleObject237.bin"/><Relationship Id="rId538" Type="http://schemas.openxmlformats.org/officeDocument/2006/relationships/image" Target="media/image272.wmf"/><Relationship Id="rId81" Type="http://schemas.openxmlformats.org/officeDocument/2006/relationships/oleObject" Target="embeddings/oleObject34.bin"/><Relationship Id="rId135" Type="http://schemas.openxmlformats.org/officeDocument/2006/relationships/image" Target="media/image72.wmf"/><Relationship Id="rId177" Type="http://schemas.openxmlformats.org/officeDocument/2006/relationships/image" Target="media/image90.wmf"/><Relationship Id="rId342" Type="http://schemas.openxmlformats.org/officeDocument/2006/relationships/image" Target="media/image173.wmf"/><Relationship Id="rId384" Type="http://schemas.openxmlformats.org/officeDocument/2006/relationships/image" Target="media/image198.wmf"/><Relationship Id="rId591" Type="http://schemas.openxmlformats.org/officeDocument/2006/relationships/image" Target="media/image299.wmf"/><Relationship Id="rId605" Type="http://schemas.openxmlformats.org/officeDocument/2006/relationships/oleObject" Target="embeddings/oleObject299.bin"/><Relationship Id="rId202" Type="http://schemas.openxmlformats.org/officeDocument/2006/relationships/image" Target="media/image103.wmf"/><Relationship Id="rId244" Type="http://schemas.openxmlformats.org/officeDocument/2006/relationships/image" Target="media/image121.wmf"/><Relationship Id="rId647" Type="http://schemas.openxmlformats.org/officeDocument/2006/relationships/image" Target="media/image331.png"/><Relationship Id="rId39" Type="http://schemas.openxmlformats.org/officeDocument/2006/relationships/oleObject" Target="embeddings/oleObject12.bin"/><Relationship Id="rId286" Type="http://schemas.openxmlformats.org/officeDocument/2006/relationships/oleObject" Target="embeddings/oleObject145.bin"/><Relationship Id="rId451" Type="http://schemas.openxmlformats.org/officeDocument/2006/relationships/oleObject" Target="embeddings/oleObject222.bin"/><Relationship Id="rId493" Type="http://schemas.openxmlformats.org/officeDocument/2006/relationships/oleObject" Target="embeddings/oleObject243.bin"/><Relationship Id="rId507" Type="http://schemas.openxmlformats.org/officeDocument/2006/relationships/image" Target="media/image256.wmf"/><Relationship Id="rId549" Type="http://schemas.openxmlformats.org/officeDocument/2006/relationships/image" Target="media/image277.wmf"/><Relationship Id="rId50" Type="http://schemas.openxmlformats.org/officeDocument/2006/relationships/oleObject" Target="embeddings/oleObject18.bin"/><Relationship Id="rId104" Type="http://schemas.openxmlformats.org/officeDocument/2006/relationships/oleObject" Target="embeddings/oleObject46.bin"/><Relationship Id="rId146" Type="http://schemas.openxmlformats.org/officeDocument/2006/relationships/image" Target="media/image76.wmf"/><Relationship Id="rId188" Type="http://schemas.openxmlformats.org/officeDocument/2006/relationships/image" Target="media/image96.wmf"/><Relationship Id="rId311" Type="http://schemas.openxmlformats.org/officeDocument/2006/relationships/oleObject" Target="embeddings/oleObject155.bin"/><Relationship Id="rId353" Type="http://schemas.openxmlformats.org/officeDocument/2006/relationships/image" Target="media/image180.wmf"/><Relationship Id="rId395" Type="http://schemas.openxmlformats.org/officeDocument/2006/relationships/image" Target="media/image203.wmf"/><Relationship Id="rId409" Type="http://schemas.openxmlformats.org/officeDocument/2006/relationships/oleObject" Target="embeddings/oleObject200.bin"/><Relationship Id="rId560" Type="http://schemas.openxmlformats.org/officeDocument/2006/relationships/image" Target="media/image284.wmf"/><Relationship Id="rId92" Type="http://schemas.openxmlformats.org/officeDocument/2006/relationships/oleObject" Target="embeddings/oleObject40.bin"/><Relationship Id="rId213" Type="http://schemas.openxmlformats.org/officeDocument/2006/relationships/oleObject" Target="embeddings/oleObject104.bin"/><Relationship Id="rId420" Type="http://schemas.openxmlformats.org/officeDocument/2006/relationships/image" Target="media/image214.wmf"/><Relationship Id="rId616" Type="http://schemas.openxmlformats.org/officeDocument/2006/relationships/image" Target="media/image311.wmf"/><Relationship Id="rId658" Type="http://schemas.openxmlformats.org/officeDocument/2006/relationships/image" Target="media/image339.png"/><Relationship Id="rId255" Type="http://schemas.openxmlformats.org/officeDocument/2006/relationships/oleObject" Target="embeddings/oleObject128.bin"/><Relationship Id="rId297" Type="http://schemas.openxmlformats.org/officeDocument/2006/relationships/image" Target="media/image147.wmf"/><Relationship Id="rId462" Type="http://schemas.openxmlformats.org/officeDocument/2006/relationships/image" Target="media/image235.wmf"/><Relationship Id="rId518" Type="http://schemas.openxmlformats.org/officeDocument/2006/relationships/oleObject" Target="embeddings/oleObject255.bin"/><Relationship Id="rId115" Type="http://schemas.openxmlformats.org/officeDocument/2006/relationships/oleObject" Target="embeddings/oleObject51.bin"/><Relationship Id="rId157" Type="http://schemas.openxmlformats.org/officeDocument/2006/relationships/oleObject" Target="embeddings/oleObject75.bin"/><Relationship Id="rId322" Type="http://schemas.openxmlformats.org/officeDocument/2006/relationships/image" Target="media/image161.wmf"/><Relationship Id="rId364" Type="http://schemas.openxmlformats.org/officeDocument/2006/relationships/image" Target="media/image188.wmf"/><Relationship Id="rId61" Type="http://schemas.openxmlformats.org/officeDocument/2006/relationships/image" Target="media/image37.wmf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281.bin"/><Relationship Id="rId627" Type="http://schemas.openxmlformats.org/officeDocument/2006/relationships/image" Target="media/image320.wmf"/><Relationship Id="rId669" Type="http://schemas.openxmlformats.org/officeDocument/2006/relationships/oleObject" Target="embeddings/oleObject329.bin"/><Relationship Id="rId19" Type="http://schemas.openxmlformats.org/officeDocument/2006/relationships/image" Target="media/image16.png"/><Relationship Id="rId224" Type="http://schemas.openxmlformats.org/officeDocument/2006/relationships/oleObject" Target="embeddings/oleObject111.bin"/><Relationship Id="rId266" Type="http://schemas.openxmlformats.org/officeDocument/2006/relationships/image" Target="media/image132.wmf"/><Relationship Id="rId431" Type="http://schemas.openxmlformats.org/officeDocument/2006/relationships/oleObject" Target="embeddings/oleObject211.bin"/><Relationship Id="rId473" Type="http://schemas.openxmlformats.org/officeDocument/2006/relationships/image" Target="media/image240.wmf"/><Relationship Id="rId529" Type="http://schemas.openxmlformats.org/officeDocument/2006/relationships/oleObject" Target="embeddings/oleObject261.bin"/><Relationship Id="rId680" Type="http://schemas.openxmlformats.org/officeDocument/2006/relationships/oleObject" Target="embeddings/oleObject334.bin"/><Relationship Id="rId30" Type="http://schemas.openxmlformats.org/officeDocument/2006/relationships/image" Target="media/image22.wmf"/><Relationship Id="rId126" Type="http://schemas.openxmlformats.org/officeDocument/2006/relationships/image" Target="media/image68.png"/><Relationship Id="rId168" Type="http://schemas.openxmlformats.org/officeDocument/2006/relationships/oleObject" Target="embeddings/oleObject81.bin"/><Relationship Id="rId333" Type="http://schemas.openxmlformats.org/officeDocument/2006/relationships/oleObject" Target="embeddings/oleObject165.bin"/><Relationship Id="rId540" Type="http://schemas.openxmlformats.org/officeDocument/2006/relationships/image" Target="media/image273.wmf"/><Relationship Id="rId72" Type="http://schemas.openxmlformats.org/officeDocument/2006/relationships/image" Target="media/image42.wmf"/><Relationship Id="rId375" Type="http://schemas.openxmlformats.org/officeDocument/2006/relationships/oleObject" Target="embeddings/oleObject181.bin"/><Relationship Id="rId582" Type="http://schemas.openxmlformats.org/officeDocument/2006/relationships/image" Target="media/image295.wmf"/><Relationship Id="rId638" Type="http://schemas.openxmlformats.org/officeDocument/2006/relationships/oleObject" Target="embeddings/oleObject312.bin"/><Relationship Id="rId3" Type="http://schemas.openxmlformats.org/officeDocument/2006/relationships/customXml" Target="../customXml/item3.xml"/><Relationship Id="rId235" Type="http://schemas.openxmlformats.org/officeDocument/2006/relationships/oleObject" Target="embeddings/oleObject117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4.bin"/><Relationship Id="rId442" Type="http://schemas.openxmlformats.org/officeDocument/2006/relationships/oleObject" Target="embeddings/oleObject217.bin"/><Relationship Id="rId484" Type="http://schemas.openxmlformats.org/officeDocument/2006/relationships/oleObject" Target="embeddings/oleObject238.bin"/><Relationship Id="rId137" Type="http://schemas.openxmlformats.org/officeDocument/2006/relationships/oleObject" Target="embeddings/oleObject64.bin"/><Relationship Id="rId302" Type="http://schemas.openxmlformats.org/officeDocument/2006/relationships/image" Target="media/image150.png"/><Relationship Id="rId344" Type="http://schemas.openxmlformats.org/officeDocument/2006/relationships/image" Target="media/image174.png"/><Relationship Id="rId41" Type="http://schemas.openxmlformats.org/officeDocument/2006/relationships/oleObject" Target="embeddings/oleObject13.bin"/><Relationship Id="rId83" Type="http://schemas.openxmlformats.org/officeDocument/2006/relationships/oleObject" Target="embeddings/oleObject35.bin"/><Relationship Id="rId179" Type="http://schemas.openxmlformats.org/officeDocument/2006/relationships/image" Target="media/image91.wmf"/><Relationship Id="rId386" Type="http://schemas.openxmlformats.org/officeDocument/2006/relationships/image" Target="media/image199.wmf"/><Relationship Id="rId551" Type="http://schemas.openxmlformats.org/officeDocument/2006/relationships/image" Target="media/image278.wmf"/><Relationship Id="rId593" Type="http://schemas.openxmlformats.org/officeDocument/2006/relationships/image" Target="media/image300.wmf"/><Relationship Id="rId607" Type="http://schemas.openxmlformats.org/officeDocument/2006/relationships/oleObject" Target="embeddings/oleObject300.bin"/><Relationship Id="rId649" Type="http://schemas.openxmlformats.org/officeDocument/2006/relationships/image" Target="media/image333.png"/><Relationship Id="rId190" Type="http://schemas.openxmlformats.org/officeDocument/2006/relationships/image" Target="media/image97.wmf"/><Relationship Id="rId204" Type="http://schemas.openxmlformats.org/officeDocument/2006/relationships/image" Target="media/image104.wmf"/><Relationship Id="rId246" Type="http://schemas.openxmlformats.org/officeDocument/2006/relationships/image" Target="media/image122.wmf"/><Relationship Id="rId288" Type="http://schemas.openxmlformats.org/officeDocument/2006/relationships/oleObject" Target="embeddings/oleObject146.bin"/><Relationship Id="rId411" Type="http://schemas.openxmlformats.org/officeDocument/2006/relationships/oleObject" Target="embeddings/oleObject201.bin"/><Relationship Id="rId453" Type="http://schemas.openxmlformats.org/officeDocument/2006/relationships/oleObject" Target="embeddings/oleObject223.bin"/><Relationship Id="rId509" Type="http://schemas.openxmlformats.org/officeDocument/2006/relationships/image" Target="media/image257.wmf"/><Relationship Id="rId660" Type="http://schemas.openxmlformats.org/officeDocument/2006/relationships/oleObject" Target="embeddings/oleObject320.bin"/><Relationship Id="rId106" Type="http://schemas.openxmlformats.org/officeDocument/2006/relationships/image" Target="media/image59.wmf"/><Relationship Id="rId313" Type="http://schemas.openxmlformats.org/officeDocument/2006/relationships/oleObject" Target="embeddings/oleObject156.bin"/><Relationship Id="rId495" Type="http://schemas.openxmlformats.org/officeDocument/2006/relationships/image" Target="media/image250.wmf"/><Relationship Id="rId10" Type="http://schemas.openxmlformats.org/officeDocument/2006/relationships/image" Target="media/image10.jpeg"/><Relationship Id="rId52" Type="http://schemas.openxmlformats.org/officeDocument/2006/relationships/oleObject" Target="embeddings/oleObject19.bin"/><Relationship Id="rId94" Type="http://schemas.openxmlformats.org/officeDocument/2006/relationships/oleObject" Target="embeddings/oleObject41.bin"/><Relationship Id="rId148" Type="http://schemas.openxmlformats.org/officeDocument/2006/relationships/image" Target="media/image77.wmf"/><Relationship Id="rId355" Type="http://schemas.openxmlformats.org/officeDocument/2006/relationships/image" Target="media/image181.wmf"/><Relationship Id="rId397" Type="http://schemas.openxmlformats.org/officeDocument/2006/relationships/image" Target="media/image204.wmf"/><Relationship Id="rId520" Type="http://schemas.openxmlformats.org/officeDocument/2006/relationships/oleObject" Target="embeddings/oleObject256.bin"/><Relationship Id="rId562" Type="http://schemas.openxmlformats.org/officeDocument/2006/relationships/image" Target="media/image285.wmf"/><Relationship Id="rId618" Type="http://schemas.openxmlformats.org/officeDocument/2006/relationships/image" Target="media/image312.wmf"/><Relationship Id="rId215" Type="http://schemas.openxmlformats.org/officeDocument/2006/relationships/oleObject" Target="embeddings/oleObject106.bin"/><Relationship Id="rId257" Type="http://schemas.openxmlformats.org/officeDocument/2006/relationships/oleObject" Target="embeddings/oleObject129.bin"/><Relationship Id="rId422" Type="http://schemas.openxmlformats.org/officeDocument/2006/relationships/image" Target="media/image215.wmf"/><Relationship Id="rId464" Type="http://schemas.openxmlformats.org/officeDocument/2006/relationships/oleObject" Target="embeddings/oleObject228.bin"/><Relationship Id="rId299" Type="http://schemas.openxmlformats.org/officeDocument/2006/relationships/image" Target="media/image148.png"/><Relationship Id="rId63" Type="http://schemas.openxmlformats.org/officeDocument/2006/relationships/image" Target="media/image38.wmf"/><Relationship Id="rId159" Type="http://schemas.openxmlformats.org/officeDocument/2006/relationships/image" Target="media/image82.wmf"/><Relationship Id="rId366" Type="http://schemas.openxmlformats.org/officeDocument/2006/relationships/image" Target="media/image189.wmf"/><Relationship Id="rId573" Type="http://schemas.openxmlformats.org/officeDocument/2006/relationships/oleObject" Target="embeddings/oleObject282.bin"/><Relationship Id="rId226" Type="http://schemas.openxmlformats.org/officeDocument/2006/relationships/oleObject" Target="embeddings/oleObject112.bin"/><Relationship Id="rId433" Type="http://schemas.openxmlformats.org/officeDocument/2006/relationships/oleObject" Target="embeddings/oleObject212.bin"/><Relationship Id="rId640" Type="http://schemas.openxmlformats.org/officeDocument/2006/relationships/oleObject" Target="embeddings/oleObject313.bin"/><Relationship Id="rId74" Type="http://schemas.openxmlformats.org/officeDocument/2006/relationships/image" Target="media/image43.wmf"/><Relationship Id="rId377" Type="http://schemas.openxmlformats.org/officeDocument/2006/relationships/oleObject" Target="embeddings/oleObject182.bin"/><Relationship Id="rId500" Type="http://schemas.openxmlformats.org/officeDocument/2006/relationships/image" Target="media/image252.wmf"/><Relationship Id="rId584" Type="http://schemas.openxmlformats.org/officeDocument/2006/relationships/image" Target="media/image296.wmf"/><Relationship Id="rId5" Type="http://schemas.openxmlformats.org/officeDocument/2006/relationships/styles" Target="styles.xml"/><Relationship Id="rId237" Type="http://schemas.openxmlformats.org/officeDocument/2006/relationships/image" Target="media/image118.wmf"/><Relationship Id="rId444" Type="http://schemas.openxmlformats.org/officeDocument/2006/relationships/oleObject" Target="embeddings/oleObject218.bin"/><Relationship Id="rId651" Type="http://schemas.openxmlformats.org/officeDocument/2006/relationships/oleObject" Target="embeddings/oleObject316.bin"/><Relationship Id="rId290" Type="http://schemas.openxmlformats.org/officeDocument/2006/relationships/oleObject" Target="embeddings/oleObject147.bin"/><Relationship Id="rId304" Type="http://schemas.openxmlformats.org/officeDocument/2006/relationships/oleObject" Target="embeddings/oleObject152.bin"/><Relationship Id="rId388" Type="http://schemas.openxmlformats.org/officeDocument/2006/relationships/image" Target="media/image200.wmf"/><Relationship Id="rId511" Type="http://schemas.openxmlformats.org/officeDocument/2006/relationships/image" Target="media/image258.png"/><Relationship Id="rId609" Type="http://schemas.openxmlformats.org/officeDocument/2006/relationships/oleObject" Target="embeddings/oleObject301.bin"/><Relationship Id="rId85" Type="http://schemas.openxmlformats.org/officeDocument/2006/relationships/oleObject" Target="embeddings/oleObject36.bin"/><Relationship Id="rId150" Type="http://schemas.openxmlformats.org/officeDocument/2006/relationships/image" Target="media/image78.wmf"/><Relationship Id="rId595" Type="http://schemas.openxmlformats.org/officeDocument/2006/relationships/image" Target="media/image301.wmf"/><Relationship Id="rId248" Type="http://schemas.openxmlformats.org/officeDocument/2006/relationships/image" Target="media/image123.wmf"/><Relationship Id="rId455" Type="http://schemas.openxmlformats.org/officeDocument/2006/relationships/image" Target="media/image231.png"/><Relationship Id="rId662" Type="http://schemas.openxmlformats.org/officeDocument/2006/relationships/oleObject" Target="embeddings/oleObject322.bin"/><Relationship Id="rId12" Type="http://schemas.openxmlformats.org/officeDocument/2006/relationships/image" Target="media/image11.wmf"/><Relationship Id="rId108" Type="http://schemas.openxmlformats.org/officeDocument/2006/relationships/image" Target="media/image60.wmf"/><Relationship Id="rId315" Type="http://schemas.openxmlformats.org/officeDocument/2006/relationships/oleObject" Target="embeddings/oleObject157.bin"/><Relationship Id="rId522" Type="http://schemas.openxmlformats.org/officeDocument/2006/relationships/image" Target="media/image264.wmf"/><Relationship Id="rId96" Type="http://schemas.openxmlformats.org/officeDocument/2006/relationships/oleObject" Target="embeddings/oleObject42.bin"/><Relationship Id="rId161" Type="http://schemas.openxmlformats.org/officeDocument/2006/relationships/image" Target="media/image83.wmf"/><Relationship Id="rId399" Type="http://schemas.openxmlformats.org/officeDocument/2006/relationships/image" Target="media/image205.wmf"/><Relationship Id="rId259" Type="http://schemas.openxmlformats.org/officeDocument/2006/relationships/oleObject" Target="embeddings/oleObject130.bin"/><Relationship Id="rId466" Type="http://schemas.openxmlformats.org/officeDocument/2006/relationships/oleObject" Target="embeddings/oleObject229.bin"/><Relationship Id="rId673" Type="http://schemas.openxmlformats.org/officeDocument/2006/relationships/image" Target="media/image340.png"/><Relationship Id="rId23" Type="http://schemas.openxmlformats.org/officeDocument/2006/relationships/oleObject" Target="embeddings/oleObject4.bin"/><Relationship Id="rId119" Type="http://schemas.openxmlformats.org/officeDocument/2006/relationships/oleObject" Target="embeddings/oleObject53.bin"/><Relationship Id="rId326" Type="http://schemas.openxmlformats.org/officeDocument/2006/relationships/image" Target="media/image163.png"/><Relationship Id="rId533" Type="http://schemas.openxmlformats.org/officeDocument/2006/relationships/oleObject" Target="embeddings/oleObject263.bin"/><Relationship Id="rId172" Type="http://schemas.openxmlformats.org/officeDocument/2006/relationships/oleObject" Target="embeddings/oleObject84.bin"/><Relationship Id="rId477" Type="http://schemas.openxmlformats.org/officeDocument/2006/relationships/image" Target="media/image242.wmf"/><Relationship Id="rId600" Type="http://schemas.openxmlformats.org/officeDocument/2006/relationships/oleObject" Target="embeddings/oleObject296.bin"/><Relationship Id="rId684" Type="http://schemas.openxmlformats.org/officeDocument/2006/relationships/image" Target="media/image348.png"/><Relationship Id="rId337" Type="http://schemas.openxmlformats.org/officeDocument/2006/relationships/image" Target="media/image170.wmf"/><Relationship Id="rId34" Type="http://schemas.openxmlformats.org/officeDocument/2006/relationships/image" Target="media/image24.wmf"/><Relationship Id="rId544" Type="http://schemas.openxmlformats.org/officeDocument/2006/relationships/oleObject" Target="embeddings/oleObject269.bin"/><Relationship Id="rId183" Type="http://schemas.openxmlformats.org/officeDocument/2006/relationships/image" Target="media/image93.png"/><Relationship Id="rId390" Type="http://schemas.openxmlformats.org/officeDocument/2006/relationships/image" Target="media/image201.wmf"/><Relationship Id="rId404" Type="http://schemas.openxmlformats.org/officeDocument/2006/relationships/oleObject" Target="embeddings/oleObject197.bin"/><Relationship Id="rId611" Type="http://schemas.openxmlformats.org/officeDocument/2006/relationships/oleObject" Target="embeddings/oleObject302.bin"/><Relationship Id="rId250" Type="http://schemas.openxmlformats.org/officeDocument/2006/relationships/image" Target="media/image124.wmf"/><Relationship Id="rId488" Type="http://schemas.openxmlformats.org/officeDocument/2006/relationships/oleObject" Target="embeddings/oleObject240.bin"/><Relationship Id="rId45" Type="http://schemas.openxmlformats.org/officeDocument/2006/relationships/image" Target="media/image29.wmf"/><Relationship Id="rId110" Type="http://schemas.openxmlformats.org/officeDocument/2006/relationships/image" Target="media/image61.wmf"/><Relationship Id="rId348" Type="http://schemas.openxmlformats.org/officeDocument/2006/relationships/image" Target="media/image177.wmf"/><Relationship Id="rId555" Type="http://schemas.openxmlformats.org/officeDocument/2006/relationships/image" Target="media/image280.wmf"/><Relationship Id="rId194" Type="http://schemas.openxmlformats.org/officeDocument/2006/relationships/image" Target="media/image99.wmf"/><Relationship Id="rId208" Type="http://schemas.openxmlformats.org/officeDocument/2006/relationships/image" Target="media/image106.wmf"/><Relationship Id="rId415" Type="http://schemas.openxmlformats.org/officeDocument/2006/relationships/oleObject" Target="embeddings/oleObject203.bin"/><Relationship Id="rId622" Type="http://schemas.openxmlformats.org/officeDocument/2006/relationships/image" Target="media/image315.png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47.bin"/><Relationship Id="rId56" Type="http://schemas.openxmlformats.org/officeDocument/2006/relationships/oleObject" Target="embeddings/oleObject21.bin"/><Relationship Id="rId359" Type="http://schemas.openxmlformats.org/officeDocument/2006/relationships/image" Target="media/image184.png"/><Relationship Id="rId566" Type="http://schemas.openxmlformats.org/officeDocument/2006/relationships/image" Target="media/image287.wmf"/><Relationship Id="rId121" Type="http://schemas.openxmlformats.org/officeDocument/2006/relationships/oleObject" Target="embeddings/oleObject54.bin"/><Relationship Id="rId219" Type="http://schemas.openxmlformats.org/officeDocument/2006/relationships/oleObject" Target="embeddings/oleObject108.bin"/><Relationship Id="rId426" Type="http://schemas.openxmlformats.org/officeDocument/2006/relationships/image" Target="media/image217.wmf"/><Relationship Id="rId633" Type="http://schemas.openxmlformats.org/officeDocument/2006/relationships/image" Target="media/image323.wmf"/><Relationship Id="rId67" Type="http://schemas.openxmlformats.org/officeDocument/2006/relationships/image" Target="media/image40.wmf"/><Relationship Id="rId272" Type="http://schemas.openxmlformats.org/officeDocument/2006/relationships/image" Target="media/image135.wmf"/><Relationship Id="rId577" Type="http://schemas.openxmlformats.org/officeDocument/2006/relationships/oleObject" Target="embeddings/oleObject284.bin"/><Relationship Id="rId132" Type="http://schemas.openxmlformats.org/officeDocument/2006/relationships/image" Target="media/image71.wmf"/><Relationship Id="rId437" Type="http://schemas.openxmlformats.org/officeDocument/2006/relationships/image" Target="media/image222.wmf"/><Relationship Id="rId644" Type="http://schemas.openxmlformats.org/officeDocument/2006/relationships/oleObject" Target="embeddings/oleObject315.bin"/><Relationship Id="rId283" Type="http://schemas.openxmlformats.org/officeDocument/2006/relationships/oleObject" Target="embeddings/oleObject143.bin"/><Relationship Id="rId490" Type="http://schemas.openxmlformats.org/officeDocument/2006/relationships/image" Target="media/image248.wmf"/><Relationship Id="rId504" Type="http://schemas.openxmlformats.org/officeDocument/2006/relationships/image" Target="media/image254.png"/><Relationship Id="rId78" Type="http://schemas.openxmlformats.org/officeDocument/2006/relationships/image" Target="media/image45.wmf"/><Relationship Id="rId143" Type="http://schemas.openxmlformats.org/officeDocument/2006/relationships/oleObject" Target="embeddings/oleObject67.bin"/><Relationship Id="rId350" Type="http://schemas.openxmlformats.org/officeDocument/2006/relationships/image" Target="media/image178.png"/><Relationship Id="rId588" Type="http://schemas.openxmlformats.org/officeDocument/2006/relationships/oleObject" Target="embeddings/oleObject290.bin"/><Relationship Id="rId9" Type="http://schemas.openxmlformats.org/officeDocument/2006/relationships/endnotes" Target="endnotes.xml"/><Relationship Id="rId210" Type="http://schemas.openxmlformats.org/officeDocument/2006/relationships/image" Target="media/image107.wmf"/><Relationship Id="rId448" Type="http://schemas.openxmlformats.org/officeDocument/2006/relationships/oleObject" Target="embeddings/oleObject220.bin"/><Relationship Id="rId655" Type="http://schemas.openxmlformats.org/officeDocument/2006/relationships/oleObject" Target="embeddings/oleObject317.bin"/><Relationship Id="rId294" Type="http://schemas.openxmlformats.org/officeDocument/2006/relationships/image" Target="media/image144.png"/><Relationship Id="rId308" Type="http://schemas.openxmlformats.org/officeDocument/2006/relationships/image" Target="media/image154.wmf"/><Relationship Id="rId515" Type="http://schemas.openxmlformats.org/officeDocument/2006/relationships/image" Target="media/image261.wmf"/><Relationship Id="rId89" Type="http://schemas.openxmlformats.org/officeDocument/2006/relationships/oleObject" Target="embeddings/oleObject38.bin"/><Relationship Id="rId154" Type="http://schemas.openxmlformats.org/officeDocument/2006/relationships/image" Target="media/image80.wmf"/><Relationship Id="rId361" Type="http://schemas.openxmlformats.org/officeDocument/2006/relationships/image" Target="media/image186.png"/><Relationship Id="rId599" Type="http://schemas.openxmlformats.org/officeDocument/2006/relationships/image" Target="media/image303.wmf"/><Relationship Id="rId459" Type="http://schemas.openxmlformats.org/officeDocument/2006/relationships/oleObject" Target="embeddings/oleObject225.bin"/><Relationship Id="rId666" Type="http://schemas.openxmlformats.org/officeDocument/2006/relationships/oleObject" Target="embeddings/oleObject326.bin"/><Relationship Id="rId16" Type="http://schemas.openxmlformats.org/officeDocument/2006/relationships/image" Target="media/image13.png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59.bin"/><Relationship Id="rId526" Type="http://schemas.openxmlformats.org/officeDocument/2006/relationships/image" Target="media/image266.wmf"/><Relationship Id="rId165" Type="http://schemas.openxmlformats.org/officeDocument/2006/relationships/image" Target="media/image85.wmf"/><Relationship Id="rId372" Type="http://schemas.openxmlformats.org/officeDocument/2006/relationships/image" Target="media/image192.wmf"/><Relationship Id="rId677" Type="http://schemas.openxmlformats.org/officeDocument/2006/relationships/image" Target="media/image344.wmf"/><Relationship Id="rId232" Type="http://schemas.openxmlformats.org/officeDocument/2006/relationships/oleObject" Target="embeddings/oleObject115.bin"/><Relationship Id="rId27" Type="http://schemas.openxmlformats.org/officeDocument/2006/relationships/oleObject" Target="embeddings/oleObject6.bin"/><Relationship Id="rId537" Type="http://schemas.openxmlformats.org/officeDocument/2006/relationships/oleObject" Target="embeddings/oleObject265.bin"/><Relationship Id="rId80" Type="http://schemas.openxmlformats.org/officeDocument/2006/relationships/image" Target="media/image46.wmf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185.bin"/><Relationship Id="rId590" Type="http://schemas.openxmlformats.org/officeDocument/2006/relationships/oleObject" Target="embeddings/oleObject291.bin"/><Relationship Id="rId604" Type="http://schemas.openxmlformats.org/officeDocument/2006/relationships/image" Target="media/image305.wmf"/><Relationship Id="rId243" Type="http://schemas.openxmlformats.org/officeDocument/2006/relationships/oleObject" Target="embeddings/oleObject122.bin"/><Relationship Id="rId450" Type="http://schemas.openxmlformats.org/officeDocument/2006/relationships/image" Target="media/image228.wmf"/><Relationship Id="rId38" Type="http://schemas.openxmlformats.org/officeDocument/2006/relationships/image" Target="media/image26.wmf"/><Relationship Id="rId103" Type="http://schemas.openxmlformats.org/officeDocument/2006/relationships/image" Target="media/image57.wmf"/><Relationship Id="rId310" Type="http://schemas.openxmlformats.org/officeDocument/2006/relationships/image" Target="media/image155.wmf"/><Relationship Id="rId548" Type="http://schemas.openxmlformats.org/officeDocument/2006/relationships/oleObject" Target="embeddings/oleObject271.bin"/><Relationship Id="rId91" Type="http://schemas.openxmlformats.org/officeDocument/2006/relationships/oleObject" Target="embeddings/oleObject39.bin"/><Relationship Id="rId187" Type="http://schemas.openxmlformats.org/officeDocument/2006/relationships/oleObject" Target="embeddings/oleObject91.bin"/><Relationship Id="rId394" Type="http://schemas.openxmlformats.org/officeDocument/2006/relationships/oleObject" Target="embeddings/oleObject191.bin"/><Relationship Id="rId408" Type="http://schemas.openxmlformats.org/officeDocument/2006/relationships/image" Target="media/image208.wmf"/><Relationship Id="rId615" Type="http://schemas.openxmlformats.org/officeDocument/2006/relationships/oleObject" Target="embeddings/oleObject304.bin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onnaveeSukyao\OneDrive\&#3648;&#3604;&#3626;&#3585;&#3660;&#3607;&#3655;&#3629;&#3611;\&#3610;&#3607;1,2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219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057947-C2F5-4C0D-A9FD-E2CB769C07B7}">
  <we:reference id="wa104381909" version="3.9.1.0" store="en-US" storeType="OMEX"/>
  <we:alternateReferences>
    <we:reference id="WA104381909" version="3.9.1.0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">
  <b:Source>
    <b:Tag>สำน61</b:Tag>
    <b:SourceType>InternetSite</b:SourceType>
    <b:Guid>{B54F959A-10DD-4BAE-8C44-0FF7873DAC7D}</b:Guid>
    <b:Title>สำนักงานสถิติแห่งชาติ</b:Title>
    <b:Year>2561</b:Year>
    <b:YearAccessed>2562</b:YearAccessed>
    <b:MonthAccessed>4</b:MonthAccessed>
    <b:DayAccessed>24</b:DayAccessed>
    <b:URL>http://www.nso.go.th/sites/2014/Pages/News/2561/N31-08-61-1.aspxv</b:URL>
    <b:Author>
      <b:Author>
        <b:NameList>
          <b:Person>
            <b:Last>สำนักงานสถิติแห่งชาติ</b:Last>
          </b:Person>
        </b:NameList>
      </b:Author>
    </b:Author>
    <b:RefOrder>1</b:RefOrder>
  </b:Source>
  <b:Source>
    <b:Tag>POB16</b:Tag>
    <b:SourceType>InternetSite</b:SourceType>
    <b:Guid>{AE856B2B-91B4-4061-9DB4-07FAB0505067}</b:Guid>
    <b:Author>
      <b:Author>
        <b:NameList>
          <b:Person>
            <b:Last>POBPAD</b:Last>
          </b:Person>
        </b:NameList>
      </b:Author>
    </b:Author>
    <b:Title>pobpad.com</b:Title>
    <b:Year>2016</b:Year>
    <b:YearAccessed>2562</b:YearAccessed>
    <b:MonthAccessed>กุมภาพันธ์</b:MonthAccessed>
    <b:DayAccessed>14</b:DayAccessed>
    <b:URL>https://www.pobpad.com/%E0%B8%99%E0%B8%B4%E0%B9%82%E0%B8%84%E0%B8%95%E0%B8%B4%E0%B8%99%E0%B8%84%E0%B8%B7%E0%B8%AD%E0%B8%AD%E0%B8%B0%E0%B9%84%E0%B8%A3-%E0%B8%A1%E0%B8%B5%E0%B9%82%E0%B8%97%E0%B8%A9%E0%B9%81%E0%B8%A5%E0%B8%B0</b:URL>
    <b:RefOrder>2</b:RefOrder>
  </b:Source>
  <b:Source>
    <b:Tag>Nob97</b:Tag>
    <b:SourceType>JournalArticle</b:SourceType>
    <b:Guid>{63824561-B4BF-41F5-AF92-FB996AAD9966}</b:Guid>
    <b:Author>
      <b:Author>
        <b:NameList>
          <b:Person>
            <b:Last>Nobuo Nishi</b:Last>
            <b:First>Milos</b:First>
            <b:Middle>Jenicek, Kozo Tatara</b:Middle>
          </b:Person>
        </b:NameList>
      </b:Author>
    </b:Author>
    <b:Title>A Meta-Analytic Review of the Effect of Exercise on Smoking Cessation</b:Title>
    <b:JournalName>Journal of Epidermiology</b:JournalName>
    <b:Year>1997</b:Year>
    <b:Volume>8</b:Volume>
    <b:RefOrder>3</b:RefOrder>
  </b:Source>
  <b:Source>
    <b:Tag>Tha17</b:Tag>
    <b:SourceType>JournalArticle</b:SourceType>
    <b:Guid>{F5E2F205-0183-487B-BAB3-5652C34D4DA0}</b:Guid>
    <b:Author>
      <b:Author>
        <b:NameList>
          <b:Person>
            <b:Last>Thanipa Klinsophon</b:Last>
            <b:First>Premtip</b:First>
            <b:Middle>Thaveeratitham, Ekalak Sitthipornvorakul, Prawit Janwantanakul</b:Middle>
          </b:Person>
        </b:NameList>
      </b:Author>
    </b:Author>
    <b:Title>Effect of exercise type on smoking cessation: a meta-analysis of randomized controlled trails</b:Title>
    <b:JournalName>BMC Research Notes</b:JournalName>
    <b:Year>2017</b:Year>
    <b:RefOrder>4</b:RefOrder>
  </b:Source>
  <b:Source>
    <b:Tag>Uss08</b:Tag>
    <b:SourceType>JournalArticle</b:SourceType>
    <b:Guid>{925E28E8-2053-48A5-AA1F-87347FD2C123}</b:Guid>
    <b:Author>
      <b:Author>
        <b:NameList>
          <b:Person>
            <b:Last>Ussher MH</b:Last>
            <b:First>Taylor</b:First>
            <b:Middle>A, Faulkner G</b:Middle>
          </b:Person>
        </b:NameList>
      </b:Author>
    </b:Author>
    <b:Title>Exercise interventions for smoking cessation (Review)</b:Title>
    <b:JournalName>Cochrane Library</b:JournalName>
    <b:Year>2008</b:Year>
    <b:Issue>4</b:Issue>
    <b:RefOrder>5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เอกสาร" ma:contentTypeID="0x010100F9C37AE5824F9E42BA6102E767CB0642" ma:contentTypeVersion="8" ma:contentTypeDescription="สร้างเอกสารใหม่" ma:contentTypeScope="" ma:versionID="63d28b41fa0095fc973587c01318bb97">
  <xsd:schema xmlns:xsd="http://www.w3.org/2001/XMLSchema" xmlns:xs="http://www.w3.org/2001/XMLSchema" xmlns:p="http://schemas.microsoft.com/office/2006/metadata/properties" xmlns:ns2="37b6979c-41cb-45ee-95ea-9a3d5f2f8519" targetNamespace="http://schemas.microsoft.com/office/2006/metadata/properties" ma:root="true" ma:fieldsID="ba45d2a589fbe6711c94e2ba5283d2cb" ns2:_="">
    <xsd:import namespace="37b6979c-41cb-45ee-95ea-9a3d5f2f85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b6979c-41cb-45ee-95ea-9a3d5f2f85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ชนิดเนื้อหา"/>
        <xsd:element ref="dc:title" minOccurs="0" maxOccurs="1" ma:index="4" ma:displayName="ชื่อเรื่อง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463486A-FB30-4110-A055-CC4E1F9FA6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54CD9B3-7378-42BE-81BF-9BB189CBC3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b6979c-41cb-45ee-95ea-9a3d5f2f85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EF1941-60CA-4885-AEF4-3267C109962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บท1,2</Template>
  <TotalTime>7</TotalTime>
  <Pages>106</Pages>
  <Words>20878</Words>
  <Characters>119009</Characters>
  <Application>Microsoft Office Word</Application>
  <DocSecurity>0</DocSecurity>
  <Lines>991</Lines>
  <Paragraphs>279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139608</CharactersWithSpaces>
  <SharedDoc>false</SharedDoc>
  <HLinks>
    <vt:vector size="6" baseType="variant">
      <vt:variant>
        <vt:i4>983050</vt:i4>
      </vt:variant>
      <vt:variant>
        <vt:i4>135</vt:i4>
      </vt:variant>
      <vt:variant>
        <vt:i4>0</vt:i4>
      </vt:variant>
      <vt:variant>
        <vt:i4>5</vt:i4>
      </vt:variant>
      <vt:variant>
        <vt:lpwstr>https://doi.org/10.1016/S0925-2312(03)00372-2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ChonnaveeSukyao</dc:creator>
  <cp:keywords/>
  <dc:description/>
  <cp:lastModifiedBy>Chonnavee Sukyao</cp:lastModifiedBy>
  <cp:revision>2</cp:revision>
  <cp:lastPrinted>2023-05-17T11:07:00Z</cp:lastPrinted>
  <dcterms:created xsi:type="dcterms:W3CDTF">2023-05-17T11:14:00Z</dcterms:created>
  <dcterms:modified xsi:type="dcterms:W3CDTF">2023-05-17T11:14:00Z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0x010100F9C37AE5824F9E42BA6102E767CB0642</vt:lpwstr>
  </property>
  <property fmtid="{D5CDD505-2E9C-101B-9397-08002B2CF9AE}" pid="3" name="GrammarlyDocumentId">
    <vt:lpwstr>cfb9412d475d0133832336bf6fa598be3d2836bd2d06a072ac250d9b42993055</vt:lpwstr>
  </property>
</Properties>
</file>